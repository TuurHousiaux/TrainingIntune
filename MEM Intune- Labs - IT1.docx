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54279" w14:textId="437EFC7E" w:rsidR="000821EC" w:rsidRPr="00D80AFC" w:rsidRDefault="000821EC" w:rsidP="000821EC">
      <w:pPr>
        <w:jc w:val="left"/>
        <w:rPr>
          <w:rFonts w:ascii="Frutiger LT Std 45 Light" w:hAnsi="Frutiger LT Std 45 Light"/>
        </w:rPr>
      </w:pPr>
    </w:p>
    <w:p w14:paraId="69733B64" w14:textId="77777777" w:rsidR="000821EC" w:rsidRPr="00D80AFC" w:rsidRDefault="000821EC" w:rsidP="000821EC">
      <w:pPr>
        <w:jc w:val="center"/>
        <w:rPr>
          <w:rFonts w:ascii="Frutiger LT Std 45 Light" w:hAnsi="Frutiger LT Std 45 Light"/>
        </w:rPr>
      </w:pPr>
    </w:p>
    <w:p w14:paraId="7D9C9F02" w14:textId="77777777" w:rsidR="000821EC" w:rsidRPr="00D80AFC" w:rsidRDefault="000821EC" w:rsidP="000821EC">
      <w:pPr>
        <w:jc w:val="center"/>
        <w:rPr>
          <w:rFonts w:ascii="Frutiger LT Std 45 Light" w:hAnsi="Frutiger LT Std 45 Light"/>
        </w:rPr>
      </w:pPr>
    </w:p>
    <w:p w14:paraId="491C410E" w14:textId="77777777" w:rsidR="000821EC" w:rsidRPr="00D80AFC" w:rsidRDefault="000821EC" w:rsidP="000821EC">
      <w:pPr>
        <w:jc w:val="center"/>
        <w:rPr>
          <w:rFonts w:ascii="Frutiger LT Std 45 Light" w:hAnsi="Frutiger LT Std 45 Light"/>
        </w:rPr>
      </w:pPr>
    </w:p>
    <w:p w14:paraId="69B08907" w14:textId="77777777" w:rsidR="000821EC" w:rsidRPr="00D80AFC" w:rsidRDefault="000821EC" w:rsidP="000821EC">
      <w:pPr>
        <w:jc w:val="center"/>
        <w:rPr>
          <w:rFonts w:ascii="Frutiger LT Std 45 Light" w:hAnsi="Frutiger LT Std 45 Light"/>
        </w:rPr>
      </w:pPr>
    </w:p>
    <w:p w14:paraId="5E53F01E" w14:textId="5F00439D" w:rsidR="000821EC" w:rsidRPr="00D80AFC" w:rsidRDefault="000821EC" w:rsidP="000821EC">
      <w:pPr>
        <w:jc w:val="center"/>
        <w:rPr>
          <w:rFonts w:ascii="Frutiger LT Std 45 Light" w:hAnsi="Frutiger LT Std 45 Light"/>
        </w:rPr>
      </w:pPr>
    </w:p>
    <w:p w14:paraId="282EC6A3" w14:textId="77777777" w:rsidR="000821EC" w:rsidRPr="00D80AFC" w:rsidRDefault="000821EC" w:rsidP="000821EC">
      <w:pPr>
        <w:jc w:val="center"/>
        <w:rPr>
          <w:rFonts w:ascii="Frutiger LT Std 45 Light" w:hAnsi="Frutiger LT Std 45 Light"/>
        </w:rPr>
      </w:pPr>
    </w:p>
    <w:p w14:paraId="204C3668" w14:textId="77777777" w:rsidR="000821EC" w:rsidRPr="00D80AFC" w:rsidRDefault="000821EC" w:rsidP="000821EC">
      <w:pPr>
        <w:jc w:val="center"/>
        <w:rPr>
          <w:rFonts w:ascii="Frutiger LT Std 45 Light" w:hAnsi="Frutiger LT Std 45 Light"/>
        </w:rPr>
      </w:pPr>
    </w:p>
    <w:p w14:paraId="149060EE" w14:textId="17B5AF8B" w:rsidR="000821EC" w:rsidRPr="00D80AFC" w:rsidRDefault="00F96870" w:rsidP="008F239C">
      <w:pPr>
        <w:pStyle w:val="Titel"/>
        <w:jc w:val="center"/>
        <w:rPr>
          <w:rFonts w:ascii="Frutiger LT Std 45 Light" w:hAnsi="Frutiger LT Std 45 Light"/>
        </w:rPr>
      </w:pPr>
      <w:bookmarkStart w:id="0" w:name="_Toc107168731"/>
      <w:bookmarkStart w:id="1" w:name="_Toc107227682"/>
      <w:bookmarkStart w:id="2" w:name="_Toc107227780"/>
      <w:r w:rsidRPr="00D80AFC">
        <w:rPr>
          <w:rFonts w:ascii="Frutiger LT Std 45 Light" w:hAnsi="Frutiger LT Std 45 Light"/>
        </w:rPr>
        <w:t>MEM Intune</w:t>
      </w:r>
      <w:r w:rsidR="000821EC" w:rsidRPr="00D80AFC">
        <w:rPr>
          <w:rFonts w:ascii="Frutiger LT Std 45 Light" w:hAnsi="Frutiger LT Std 45 Light"/>
        </w:rPr>
        <w:t xml:space="preserve"> – Labs</w:t>
      </w:r>
      <w:bookmarkEnd w:id="0"/>
      <w:bookmarkEnd w:id="1"/>
      <w:bookmarkEnd w:id="2"/>
    </w:p>
    <w:p w14:paraId="08F9DDC5" w14:textId="77777777" w:rsidR="000821EC" w:rsidRPr="00D80AFC" w:rsidRDefault="000821EC" w:rsidP="000821EC">
      <w:pPr>
        <w:pStyle w:val="Ondertitel"/>
        <w:jc w:val="center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Tuur Housiaux</w:t>
      </w:r>
    </w:p>
    <w:p w14:paraId="23022AE3" w14:textId="77777777" w:rsidR="000821EC" w:rsidRPr="00D80AFC" w:rsidRDefault="000821EC" w:rsidP="000821EC">
      <w:pPr>
        <w:pStyle w:val="Ondertitel"/>
        <w:jc w:val="center"/>
        <w:rPr>
          <w:rFonts w:ascii="Frutiger LT Std 45 Light" w:hAnsi="Frutiger LT Std 45 Light"/>
        </w:rPr>
      </w:pPr>
    </w:p>
    <w:p w14:paraId="5B6C2625" w14:textId="77777777" w:rsidR="000821EC" w:rsidRPr="00D80AFC" w:rsidRDefault="000821EC" w:rsidP="000821EC">
      <w:pPr>
        <w:pStyle w:val="Ondertitel"/>
        <w:jc w:val="center"/>
        <w:rPr>
          <w:rFonts w:ascii="Frutiger LT Std 45 Light" w:hAnsi="Frutiger LT Std 45 Light"/>
        </w:rPr>
      </w:pPr>
    </w:p>
    <w:p w14:paraId="68C87D43" w14:textId="25341DE8" w:rsidR="000821EC" w:rsidRPr="00D80AFC" w:rsidRDefault="000821EC" w:rsidP="000821EC">
      <w:pPr>
        <w:pStyle w:val="Ondertitel"/>
        <w:jc w:val="center"/>
        <w:rPr>
          <w:rFonts w:ascii="Frutiger LT Std 45 Light" w:eastAsiaTheme="majorEastAsia" w:hAnsi="Frutiger LT Std 45 Light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53415BEF" wp14:editId="0D70D1B8">
            <wp:extent cx="2555518" cy="3010033"/>
            <wp:effectExtent l="0" t="0" r="0" b="0"/>
            <wp:docPr id="7" name="Afbeelding 4">
              <a:extLst xmlns:a="http://schemas.openxmlformats.org/drawingml/2006/main">
                <a:ext uri="{FF2B5EF4-FFF2-40B4-BE49-F238E27FC236}">
                  <a16:creationId xmlns:a16="http://schemas.microsoft.com/office/drawing/2014/main" id="{F0392BC8-8388-455D-9AD3-5D1898FE07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>
                      <a:extLst>
                        <a:ext uri="{FF2B5EF4-FFF2-40B4-BE49-F238E27FC236}">
                          <a16:creationId xmlns:a16="http://schemas.microsoft.com/office/drawing/2014/main" id="{F0392BC8-8388-455D-9AD3-5D1898FE07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518" cy="30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AFC">
        <w:rPr>
          <w:rFonts w:ascii="Frutiger LT Std 45 Light" w:hAnsi="Frutiger LT Std 45 Light"/>
        </w:rPr>
        <w:br w:type="page"/>
      </w:r>
    </w:p>
    <w:p w14:paraId="3EC8CAB0" w14:textId="5962CB44" w:rsidR="000709A7" w:rsidRPr="00D80AFC" w:rsidRDefault="000821EC" w:rsidP="00523686">
      <w:pPr>
        <w:pStyle w:val="Titel"/>
        <w:rPr>
          <w:rFonts w:ascii="Frutiger LT Std 45 Light" w:hAnsi="Frutiger LT Std 45 Light"/>
          <w:lang w:val="nl-NL"/>
        </w:rPr>
      </w:pPr>
      <w:bookmarkStart w:id="3" w:name="_Toc107168732"/>
      <w:bookmarkStart w:id="4" w:name="_Toc107227683"/>
      <w:bookmarkStart w:id="5" w:name="_Toc107227781"/>
      <w:r w:rsidRPr="00D80AFC">
        <w:rPr>
          <w:rFonts w:ascii="Frutiger LT Std 45 Light" w:hAnsi="Frutiger LT Std 45 Light"/>
          <w:lang w:val="nl-NL"/>
        </w:rPr>
        <w:lastRenderedPageBreak/>
        <w:t>Inhoudsopgave</w:t>
      </w:r>
      <w:bookmarkEnd w:id="3"/>
      <w:bookmarkEnd w:id="4"/>
      <w:bookmarkEnd w:id="5"/>
    </w:p>
    <w:p w14:paraId="070C1D70" w14:textId="6E0B05DB" w:rsidR="00523686" w:rsidRPr="00D80AFC" w:rsidRDefault="00523686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r w:rsidRPr="00D80AFC">
        <w:rPr>
          <w:rFonts w:ascii="Frutiger LT Std 45 Light" w:hAnsi="Frutiger LT Std 45 Light"/>
          <w:lang w:val="nl-NL"/>
        </w:rPr>
        <w:fldChar w:fldCharType="begin"/>
      </w:r>
      <w:r w:rsidRPr="00D80AFC">
        <w:rPr>
          <w:rFonts w:ascii="Frutiger LT Std 45 Light" w:hAnsi="Frutiger LT Std 45 Light"/>
          <w:lang w:val="nl-NL"/>
        </w:rPr>
        <w:instrText xml:space="preserve"> TOC \o "1-1" \h \z \u </w:instrText>
      </w:r>
      <w:r w:rsidRPr="00D80AFC">
        <w:rPr>
          <w:rFonts w:ascii="Frutiger LT Std 45 Light" w:hAnsi="Frutiger LT Std 45 Light"/>
          <w:lang w:val="nl-NL"/>
        </w:rPr>
        <w:fldChar w:fldCharType="separate"/>
      </w:r>
      <w:hyperlink w:anchor="_Toc107227780" w:history="1">
        <w:r w:rsidRPr="00D80AFC">
          <w:rPr>
            <w:rStyle w:val="Hyperlink"/>
            <w:rFonts w:ascii="Frutiger LT Std 45 Light" w:hAnsi="Frutiger LT Std 45 Light"/>
            <w:noProof/>
          </w:rPr>
          <w:t>MEM Intune – Labs</w:t>
        </w:r>
        <w:r w:rsidRPr="00D80AFC">
          <w:rPr>
            <w:rFonts w:ascii="Frutiger LT Std 45 Light" w:hAnsi="Frutiger LT Std 45 Light"/>
            <w:noProof/>
            <w:webHidden/>
          </w:rPr>
          <w:tab/>
        </w:r>
        <w:r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Pr="00D80AFC">
          <w:rPr>
            <w:rFonts w:ascii="Frutiger LT Std 45 Light" w:hAnsi="Frutiger LT Std 45 Light"/>
            <w:noProof/>
            <w:webHidden/>
          </w:rPr>
          <w:instrText xml:space="preserve"> PAGEREF _Toc107227780 \h </w:instrText>
        </w:r>
        <w:r w:rsidRPr="00D80AFC">
          <w:rPr>
            <w:rFonts w:ascii="Frutiger LT Std 45 Light" w:hAnsi="Frutiger LT Std 45 Light"/>
            <w:noProof/>
            <w:webHidden/>
          </w:rPr>
        </w:r>
        <w:r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Pr="00D80AFC">
          <w:rPr>
            <w:rFonts w:ascii="Frutiger LT Std 45 Light" w:hAnsi="Frutiger LT Std 45 Light"/>
            <w:noProof/>
            <w:webHidden/>
          </w:rPr>
          <w:t>1</w:t>
        </w:r>
        <w:r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76D1FAF8" w14:textId="799B8303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81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Inhoudsopgave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_Toc107227781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2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7095FF84" w14:textId="262BD827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82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01 – REGISTRATIE MEM INTUNE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_Toc107227782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3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45785BDF" w14:textId="669798B1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83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02 – Add Subscriptions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_Toc107227783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6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356949A9" w14:textId="55F68F29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84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03 – VPN + explore LAB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_Toc107227784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7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233BB575" w14:textId="0D4F0526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85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04 – Create Users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_Toc107227785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9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44AD13E8" w14:textId="3FF77F4C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86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05 – Create Groups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_Toc107227786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11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3EE19348" w14:textId="3E465214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87" w:history="1">
        <w:r w:rsidR="00523686" w:rsidRPr="00D80AFC">
          <w:rPr>
            <w:rStyle w:val="Hyperlink"/>
            <w:rFonts w:ascii="Frutiger LT Std 45 Light" w:hAnsi="Frutiger LT Std 45 Light"/>
            <w:noProof/>
            <w:lang w:val="en-US"/>
          </w:rPr>
          <w:t>Labo 06 – Multifactor Authentication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_Toc107227787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13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6EDC0F7D" w14:textId="5AE058BB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88" w:history="1">
        <w:r w:rsidR="00523686" w:rsidRPr="00D80AFC">
          <w:rPr>
            <w:rStyle w:val="Hyperlink"/>
            <w:rFonts w:ascii="Frutiger LT Std 45 Light" w:hAnsi="Frutiger LT Std 45 Light"/>
            <w:noProof/>
            <w:lang w:val="en-US"/>
          </w:rPr>
          <w:t>Labo 07 – Azure AD Self Service Password Reset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_Toc107227788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14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0B4B228D" w14:textId="2716A79C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89" w:history="1">
        <w:r w:rsidR="00523686" w:rsidRPr="00D80AFC">
          <w:rPr>
            <w:rStyle w:val="Hyperlink"/>
            <w:rFonts w:ascii="Frutiger LT Std 45 Light" w:hAnsi="Frutiger LT Std 45 Light"/>
            <w:noProof/>
          </w:rPr>
          <w:t>Labo 08 – Corporate Branding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_Toc107227789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16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5C7943AD" w14:textId="1F8F8B8A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0" w:history="1">
        <w:r w:rsidR="00523686" w:rsidRPr="00D80AFC">
          <w:rPr>
            <w:rStyle w:val="Hyperlink"/>
            <w:rFonts w:ascii="Frutiger LT Std 45 Light" w:hAnsi="Frutiger LT Std 45 Light"/>
            <w:noProof/>
            <w:lang w:val="en-US"/>
          </w:rPr>
          <w:t>Labo 09 – Device Join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_Toc107227790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19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3326367D" w14:textId="1CBC42D6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1" w:history="1">
        <w:r w:rsidR="00523686" w:rsidRPr="00D80AFC">
          <w:rPr>
            <w:rStyle w:val="Hyperlink"/>
            <w:rFonts w:ascii="Frutiger LT Std 45 Light" w:hAnsi="Frutiger LT Std 45 Light"/>
            <w:noProof/>
            <w:lang w:val="en-US"/>
          </w:rPr>
          <w:t>Labo 10 – Device Group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_Toc107227791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21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5C052FCD" w14:textId="31E850D9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2" w:history="1">
        <w:r w:rsidR="00523686" w:rsidRPr="00D80AFC">
          <w:rPr>
            <w:rStyle w:val="Hyperlink"/>
            <w:rFonts w:ascii="Frutiger LT Std 45 Light" w:hAnsi="Frutiger LT Std 45 Light"/>
            <w:noProof/>
            <w:lang w:val="en-US"/>
          </w:rPr>
          <w:t>Labo 11 – Compliancy rule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_Toc107227792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22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4E07B5DF" w14:textId="302A8324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3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12 – notifications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_Toc107227793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23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18D90328" w14:textId="5F2A7BF9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4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13 – Add script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_Toc107227794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24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585AD286" w14:textId="05A1774F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5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14 – Conditional Access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_Toc107227795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26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2F4B32FA" w14:textId="28BF524E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6" w:history="1">
        <w:r w:rsidR="00523686" w:rsidRPr="00D80AFC">
          <w:rPr>
            <w:rStyle w:val="Hyperlink"/>
            <w:rFonts w:ascii="Frutiger LT Std 45 Light" w:hAnsi="Frutiger LT Std 45 Light"/>
            <w:noProof/>
          </w:rPr>
          <w:t>Labo 15 – Device profile - restrictions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_Toc107227796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28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72EF618E" w14:textId="69B4C00B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7" w:history="1">
        <w:r w:rsidR="00523686" w:rsidRPr="00D80AFC">
          <w:rPr>
            <w:rStyle w:val="Hyperlink"/>
            <w:rFonts w:ascii="Frutiger LT Std 45 Light" w:hAnsi="Frutiger LT Std 45 Light"/>
            <w:noProof/>
            <w:lang w:val="en-US"/>
          </w:rPr>
          <w:t>Labo 16 – Microsoft Store App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_Toc107227797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29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647E8263" w14:textId="67FB2DA9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8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17 – Microsoft 365 App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_Toc107227798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31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645D0F44" w14:textId="32B52716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799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18 – Win 32 App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_Toc107227799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32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611F94D8" w14:textId="704C1051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800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 xml:space="preserve">Labo 19 – Winget 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_Toc107227800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34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139E06F3" w14:textId="2BB24044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801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Labo 20 – Windows Update rings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_Toc107227801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37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307D6202" w14:textId="31D214B9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802" w:history="1">
        <w:r w:rsidR="00523686" w:rsidRPr="00D80AFC">
          <w:rPr>
            <w:rStyle w:val="Hyperlink"/>
            <w:rFonts w:ascii="Frutiger LT Std 45 Light" w:hAnsi="Frutiger LT Std 45 Light"/>
            <w:noProof/>
            <w:lang w:val="en-US"/>
          </w:rPr>
          <w:t>Labo 21 – Autopilot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_Toc107227802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38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5525B660" w14:textId="6E0FFF88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803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EXTRA 01 – BULK-USERS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_Toc107227803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41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22D25DF0" w14:textId="3751D9C1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804" w:history="1">
        <w:r w:rsidR="00523686" w:rsidRPr="00D80AFC">
          <w:rPr>
            <w:rStyle w:val="Hyperlink"/>
            <w:rFonts w:ascii="Frutiger LT Std 45 Light" w:hAnsi="Frutiger LT Std 45 Light"/>
            <w:noProof/>
            <w:lang w:val="en-US"/>
          </w:rPr>
          <w:t>Extra 02 – Brand company portal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_Toc107227804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42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7B6A8A97" w14:textId="32B0D3D3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805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Extra 03 – Change Domain Name (niet uit te voeren zonder extra kosten)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_Toc107227805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43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4153AADB" w14:textId="1675A1E2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806" w:history="1">
        <w:r w:rsidR="00523686" w:rsidRPr="00D80AFC">
          <w:rPr>
            <w:rStyle w:val="Hyperlink"/>
            <w:rFonts w:ascii="Frutiger LT Std 45 Light" w:hAnsi="Frutiger LT Std 45 Light"/>
            <w:noProof/>
            <w:lang w:val="en-US"/>
          </w:rPr>
          <w:t>Extra 04 – Azure AD connect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_Toc107227806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44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41CE71E5" w14:textId="346A3041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807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Extra 05 – Chocolatey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_Toc107227807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45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27F42BF8" w14:textId="05B1BE28" w:rsidR="00523686" w:rsidRPr="00D80AFC" w:rsidRDefault="00000000">
      <w:pPr>
        <w:pStyle w:val="Inhopg1"/>
        <w:tabs>
          <w:tab w:val="right" w:leader="dot" w:pos="9062"/>
        </w:tabs>
        <w:rPr>
          <w:rFonts w:ascii="Frutiger LT Std 45 Light" w:eastAsiaTheme="minorEastAsia" w:hAnsi="Frutiger LT Std 45 Light"/>
          <w:b w:val="0"/>
          <w:bCs w:val="0"/>
          <w:caps w:val="0"/>
          <w:noProof/>
          <w:sz w:val="22"/>
          <w:szCs w:val="22"/>
        </w:rPr>
      </w:pPr>
      <w:hyperlink w:anchor="_Toc107227808" w:history="1">
        <w:r w:rsidR="00523686" w:rsidRPr="00D80AFC">
          <w:rPr>
            <w:rStyle w:val="Hyperlink"/>
            <w:rFonts w:ascii="Frutiger LT Std 45 Light" w:hAnsi="Frutiger LT Std 45 Light"/>
            <w:noProof/>
            <w:lang w:val="nl-NL"/>
          </w:rPr>
          <w:t>Extra 07 – Configuration Policies</w:t>
        </w:r>
        <w:r w:rsidR="00523686" w:rsidRPr="00D80AFC">
          <w:rPr>
            <w:rFonts w:ascii="Frutiger LT Std 45 Light" w:hAnsi="Frutiger LT Std 45 Light"/>
            <w:noProof/>
            <w:webHidden/>
          </w:rPr>
          <w:tab/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begin"/>
        </w:r>
        <w:r w:rsidR="00523686" w:rsidRPr="00D80AFC">
          <w:rPr>
            <w:rFonts w:ascii="Frutiger LT Std 45 Light" w:hAnsi="Frutiger LT Std 45 Light"/>
            <w:noProof/>
            <w:webHidden/>
          </w:rPr>
          <w:instrText xml:space="preserve"> PAGEREF _Toc107227808 \h </w:instrText>
        </w:r>
        <w:r w:rsidR="00523686" w:rsidRPr="00D80AFC">
          <w:rPr>
            <w:rFonts w:ascii="Frutiger LT Std 45 Light" w:hAnsi="Frutiger LT Std 45 Light"/>
            <w:noProof/>
            <w:webHidden/>
          </w:rPr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separate"/>
        </w:r>
        <w:r w:rsidR="00523686" w:rsidRPr="00D80AFC">
          <w:rPr>
            <w:rFonts w:ascii="Frutiger LT Std 45 Light" w:hAnsi="Frutiger LT Std 45 Light"/>
            <w:noProof/>
            <w:webHidden/>
          </w:rPr>
          <w:t>46</w:t>
        </w:r>
        <w:r w:rsidR="00523686" w:rsidRPr="00D80AFC">
          <w:rPr>
            <w:rFonts w:ascii="Frutiger LT Std 45 Light" w:hAnsi="Frutiger LT Std 45 Light"/>
            <w:noProof/>
            <w:webHidden/>
          </w:rPr>
          <w:fldChar w:fldCharType="end"/>
        </w:r>
      </w:hyperlink>
    </w:p>
    <w:p w14:paraId="2993608E" w14:textId="5D479166" w:rsidR="00523686" w:rsidRPr="00D80AFC" w:rsidRDefault="00523686" w:rsidP="00523686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fldChar w:fldCharType="end"/>
      </w:r>
    </w:p>
    <w:p w14:paraId="7E5F40A1" w14:textId="0CC095DE" w:rsidR="00895914" w:rsidRPr="00D80AFC" w:rsidRDefault="000821EC" w:rsidP="001623E0">
      <w:pPr>
        <w:pStyle w:val="Titel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  <w:bookmarkStart w:id="6" w:name="_Toc107168733"/>
      <w:bookmarkStart w:id="7" w:name="_Toc107227684"/>
      <w:bookmarkStart w:id="8" w:name="_Toc107227782"/>
      <w:r w:rsidR="00895914" w:rsidRPr="00D80AFC">
        <w:rPr>
          <w:rFonts w:ascii="Frutiger LT Std 45 Light" w:hAnsi="Frutiger LT Std 45 Light"/>
          <w:lang w:val="nl-NL"/>
        </w:rPr>
        <w:lastRenderedPageBreak/>
        <w:t xml:space="preserve">Labo </w:t>
      </w:r>
      <w:r w:rsidR="00A20E4B" w:rsidRPr="00D80AFC">
        <w:rPr>
          <w:rFonts w:ascii="Frutiger LT Std 45 Light" w:hAnsi="Frutiger LT Std 45 Light"/>
          <w:lang w:val="nl-NL"/>
        </w:rPr>
        <w:t>0</w:t>
      </w:r>
      <w:r w:rsidR="00895914" w:rsidRPr="00D80AFC">
        <w:rPr>
          <w:rFonts w:ascii="Frutiger LT Std 45 Light" w:hAnsi="Frutiger LT Std 45 Light"/>
          <w:lang w:val="nl-NL"/>
        </w:rPr>
        <w:t xml:space="preserve">1 – </w:t>
      </w:r>
      <w:sdt>
        <w:sdtPr>
          <w:rPr>
            <w:rFonts w:ascii="Frutiger LT Std 45 Light" w:hAnsi="Frutiger LT Std 45 Light"/>
          </w:rPr>
          <w:id w:val="549810552"/>
          <w:placeholder>
            <w:docPart w:val="3B5E63B8A4F44280AEEE4DE2242F0740"/>
          </w:placeholder>
        </w:sdtPr>
        <w:sdtContent>
          <w:r w:rsidR="00895914" w:rsidRPr="00D80AFC">
            <w:rPr>
              <w:rFonts w:ascii="Frutiger LT Std 45 Light" w:hAnsi="Frutiger LT Std 45 Light"/>
              <w:lang w:val="nl-NL"/>
            </w:rPr>
            <w:t xml:space="preserve">REGISTRATIE </w:t>
          </w:r>
          <w:r w:rsidR="00001227" w:rsidRPr="00D80AFC">
            <w:rPr>
              <w:rFonts w:ascii="Frutiger LT Std 45 Light" w:hAnsi="Frutiger LT Std 45 Light"/>
              <w:lang w:val="nl-NL"/>
            </w:rPr>
            <w:t>MEM INTUNE</w:t>
          </w:r>
        </w:sdtContent>
      </w:sdt>
      <w:bookmarkEnd w:id="6"/>
      <w:bookmarkEnd w:id="7"/>
      <w:bookmarkEnd w:id="8"/>
    </w:p>
    <w:p w14:paraId="443B04C8" w14:textId="77777777" w:rsidR="00895914" w:rsidRPr="00D80AFC" w:rsidRDefault="00895914" w:rsidP="001623E0">
      <w:pPr>
        <w:pStyle w:val="Kop2"/>
        <w:rPr>
          <w:rFonts w:ascii="Frutiger LT Std 45 Light" w:hAnsi="Frutiger LT Std 45 Light"/>
          <w:lang w:val="nl-NL"/>
        </w:rPr>
      </w:pPr>
      <w:bookmarkStart w:id="9" w:name="_Toc107168734"/>
      <w:bookmarkStart w:id="10" w:name="_Toc107227685"/>
      <w:r w:rsidRPr="00D80AFC">
        <w:rPr>
          <w:rFonts w:ascii="Frutiger LT Std 45 Light" w:hAnsi="Frutiger LT Std 45 Light"/>
          <w:lang w:val="nl-NL"/>
        </w:rPr>
        <w:t>DEELOPDRACHT 1: REGISTRATIE MAIL-ACCOUNT</w:t>
      </w:r>
      <w:bookmarkEnd w:id="9"/>
      <w:bookmarkEnd w:id="10"/>
    </w:p>
    <w:p w14:paraId="27334C44" w14:textId="77777777" w:rsidR="00895914" w:rsidRPr="00D80AFC" w:rsidRDefault="00895914" w:rsidP="00895914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76019DD9" w14:textId="25312157" w:rsidR="00895914" w:rsidRPr="00D80AFC" w:rsidRDefault="00895914" w:rsidP="00DF1230">
      <w:pPr>
        <w:pStyle w:val="Lijstalinea"/>
        <w:numPr>
          <w:ilvl w:val="0"/>
          <w:numId w:val="1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Gebruik een incognito </w:t>
      </w:r>
      <w:r w:rsidR="001F7B7C" w:rsidRPr="00D80AFC">
        <w:rPr>
          <w:rFonts w:ascii="Frutiger LT Std 45 Light" w:hAnsi="Frutiger LT Std 45 Light"/>
        </w:rPr>
        <w:t>s</w:t>
      </w:r>
      <w:r w:rsidRPr="00D80AFC">
        <w:rPr>
          <w:rFonts w:ascii="Frutiger LT Std 45 Light" w:hAnsi="Frutiger LT Std 45 Light"/>
        </w:rPr>
        <w:t xml:space="preserve">essie in je browser, ga naar </w:t>
      </w:r>
      <w:hyperlink r:id="rId12" w:history="1">
        <w:r w:rsidRPr="00D80AFC">
          <w:rPr>
            <w:rStyle w:val="Hyperlink"/>
            <w:rFonts w:ascii="Frutiger LT Std 45 Light" w:hAnsi="Frutiger LT Std 45 Light"/>
          </w:rPr>
          <w:t>http://www.outlook.com</w:t>
        </w:r>
      </w:hyperlink>
      <w:r w:rsidRPr="00D80AFC">
        <w:rPr>
          <w:rFonts w:ascii="Frutiger LT Std 45 Light" w:hAnsi="Frutiger LT Std 45 Light"/>
        </w:rPr>
        <w:t xml:space="preserve">, maak een  Microsoft Live ID (Microsoft Account). </w:t>
      </w:r>
    </w:p>
    <w:p w14:paraId="3711832C" w14:textId="273F291C" w:rsidR="00895914" w:rsidRPr="00D80AFC" w:rsidRDefault="00895914" w:rsidP="00DF1230">
      <w:pPr>
        <w:pStyle w:val="Lijstalinea"/>
        <w:numPr>
          <w:ilvl w:val="0"/>
          <w:numId w:val="1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Selecteer Create Account</w:t>
      </w:r>
      <w:r w:rsidR="001F7B7C" w:rsidRPr="00D80AFC">
        <w:rPr>
          <w:rFonts w:ascii="Frutiger LT Std 45 Light" w:hAnsi="Frutiger LT Std 45 Light"/>
          <w:lang w:val="en-US"/>
        </w:rPr>
        <w:t xml:space="preserve"> \ gratis account maken</w:t>
      </w:r>
    </w:p>
    <w:p w14:paraId="35E1F3D8" w14:textId="26CD1017" w:rsidR="00895914" w:rsidRPr="00D80AFC" w:rsidRDefault="00895914" w:rsidP="00895914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107D0348" wp14:editId="26F3A7E4">
            <wp:extent cx="2568023" cy="19812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02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263" w:rsidRPr="00D80AFC">
        <w:rPr>
          <w:rFonts w:ascii="Frutiger LT Std 45 Light" w:hAnsi="Frutiger LT Std 45 Light"/>
          <w:noProof/>
        </w:rPr>
        <w:drawing>
          <wp:inline distT="0" distB="0" distL="0" distR="0" wp14:anchorId="531733EC" wp14:editId="6C5E3521">
            <wp:extent cx="2446020" cy="1967450"/>
            <wp:effectExtent l="0" t="0" r="0" b="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4400" cy="19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7C89" w14:textId="77777777" w:rsidR="00895914" w:rsidRPr="00D80AFC" w:rsidRDefault="00895914" w:rsidP="00895914">
      <w:pPr>
        <w:rPr>
          <w:rFonts w:ascii="Frutiger LT Std 45 Light" w:hAnsi="Frutiger LT Std 45 Light"/>
        </w:rPr>
      </w:pPr>
    </w:p>
    <w:p w14:paraId="1C3A7029" w14:textId="5B39203F" w:rsidR="00895914" w:rsidRPr="00D80AFC" w:rsidRDefault="00895914" w:rsidP="00DF1230">
      <w:pPr>
        <w:pStyle w:val="Lijstalinea"/>
        <w:numPr>
          <w:ilvl w:val="0"/>
          <w:numId w:val="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Kies voor een uniek email </w:t>
      </w:r>
      <w:r w:rsidR="004B1151" w:rsidRPr="00D80AFC">
        <w:rPr>
          <w:rFonts w:ascii="Frutiger LT Std 45 Light" w:hAnsi="Frutiger LT Std 45 Light"/>
        </w:rPr>
        <w:t>adres</w:t>
      </w:r>
      <w:r w:rsidRPr="00D80AFC">
        <w:rPr>
          <w:rFonts w:ascii="Frutiger LT Std 45 Light" w:hAnsi="Frutiger LT Std 45 Light"/>
        </w:rPr>
        <w:t xml:space="preserve"> en complex wachtwoord. Deze wordt later nog gebruikt</w:t>
      </w:r>
      <w:r w:rsidR="00DB5A83" w:rsidRPr="00D80AFC">
        <w:rPr>
          <w:rFonts w:ascii="Frutiger LT Std 45 Light" w:hAnsi="Frutiger LT Std 45 Light"/>
        </w:rPr>
        <w:t xml:space="preserve"> vb.:</w:t>
      </w:r>
      <w:r w:rsidRPr="00D80AFC">
        <w:rPr>
          <w:rFonts w:ascii="Frutiger LT Std 45 Light" w:hAnsi="Frutiger LT Std 45 Light"/>
        </w:rPr>
        <w:t xml:space="preserve"> </w:t>
      </w:r>
      <w:hyperlink r:id="rId15" w:history="1">
        <w:r w:rsidR="00F460BD" w:rsidRPr="00D80AFC">
          <w:rPr>
            <w:rStyle w:val="Hyperlink"/>
            <w:rFonts w:ascii="Frutiger LT Std 45 Light" w:hAnsi="Frutiger LT Std 45 Light"/>
          </w:rPr>
          <w:t>It11306tri@outlook.com</w:t>
        </w:r>
      </w:hyperlink>
      <w:r w:rsidR="001F7B7C" w:rsidRPr="00D80AFC">
        <w:rPr>
          <w:rFonts w:ascii="Frutiger LT Std 45 Light" w:hAnsi="Frutiger LT Std 45 Light"/>
        </w:rPr>
        <w:t>.</w:t>
      </w:r>
    </w:p>
    <w:p w14:paraId="45C24C5C" w14:textId="5AD8512E" w:rsidR="001F7B7C" w:rsidRPr="00D80AFC" w:rsidRDefault="001F7B7C" w:rsidP="00DF1230">
      <w:pPr>
        <w:pStyle w:val="Lijstalinea"/>
        <w:numPr>
          <w:ilvl w:val="1"/>
          <w:numId w:val="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color w:val="ED7D31" w:themeColor="accent2"/>
        </w:rPr>
        <w:t>Let op wachtwoorden kunnen gevraagd worden voor troubleshooting door de trainer. Kies dus niet voor een persoonlijk wachtwoord!</w:t>
      </w:r>
    </w:p>
    <w:p w14:paraId="37AF2C4D" w14:textId="0857BAD0" w:rsidR="001F7B7C" w:rsidRPr="00D80AFC" w:rsidRDefault="001F7B7C" w:rsidP="00DF1230">
      <w:pPr>
        <w:pStyle w:val="Lijstalinea"/>
        <w:numPr>
          <w:ilvl w:val="1"/>
          <w:numId w:val="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color w:val="ED7D31" w:themeColor="accent2"/>
        </w:rPr>
        <w:t>Vb.: Azerty01</w:t>
      </w:r>
    </w:p>
    <w:p w14:paraId="46185777" w14:textId="4DB60F3C" w:rsidR="001F7B7C" w:rsidRPr="00D80AFC" w:rsidRDefault="00895914" w:rsidP="00DF1230">
      <w:pPr>
        <w:pStyle w:val="Lijstalinea"/>
        <w:numPr>
          <w:ilvl w:val="0"/>
          <w:numId w:val="2"/>
        </w:numPr>
        <w:jc w:val="left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lang w:val="en-US"/>
        </w:rPr>
        <w:t xml:space="preserve">Vul First en Last name in. </w:t>
      </w:r>
      <w:r w:rsidR="001F7B7C" w:rsidRPr="00D80AFC">
        <w:rPr>
          <w:rFonts w:ascii="Frutiger LT Std 45 Light" w:hAnsi="Frutiger LT Std 45 Light"/>
        </w:rPr>
        <w:t>Dit mag fictief zijn.</w:t>
      </w:r>
    </w:p>
    <w:p w14:paraId="08ED86F3" w14:textId="37188FAA" w:rsidR="00895914" w:rsidRPr="00D80AFC" w:rsidRDefault="00895914" w:rsidP="00DF1230">
      <w:pPr>
        <w:pStyle w:val="Lijstalinea"/>
        <w:numPr>
          <w:ilvl w:val="0"/>
          <w:numId w:val="2"/>
        </w:numPr>
        <w:jc w:val="left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Geef een geboortedatum</w:t>
      </w:r>
      <w:r w:rsidR="001F7B7C" w:rsidRPr="00D80AFC">
        <w:rPr>
          <w:rFonts w:ascii="Frutiger LT Std 45 Light" w:hAnsi="Frutiger LT Std 45 Light"/>
        </w:rPr>
        <w:t xml:space="preserve"> op (mag ook fictief zijn).</w:t>
      </w:r>
      <w:r w:rsidRPr="00D80AFC">
        <w:rPr>
          <w:rFonts w:ascii="Frutiger LT Std 45 Light" w:hAnsi="Frutiger LT Std 45 Light"/>
        </w:rPr>
        <w:br/>
      </w: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4E303706" wp14:editId="2ABBCA88">
            <wp:extent cx="2323165" cy="225458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165" cy="22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E68B" w14:textId="6F1628AA" w:rsidR="00895914" w:rsidRPr="00D80AFC" w:rsidRDefault="001F7B7C" w:rsidP="00DF1230">
      <w:pPr>
        <w:pStyle w:val="Lijstalinea"/>
        <w:numPr>
          <w:ilvl w:val="0"/>
          <w:numId w:val="2"/>
        </w:numPr>
        <w:jc w:val="left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Voer de gevraagde verificatie-stappen uit.</w:t>
      </w:r>
    </w:p>
    <w:p w14:paraId="30FE299B" w14:textId="77777777" w:rsidR="00895914" w:rsidRPr="00D80AFC" w:rsidRDefault="00895914" w:rsidP="00DF1230">
      <w:pPr>
        <w:pStyle w:val="Lijstalinea"/>
        <w:numPr>
          <w:ilvl w:val="0"/>
          <w:numId w:val="2"/>
        </w:numPr>
        <w:jc w:val="left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lastRenderedPageBreak/>
        <w:t xml:space="preserve">Geef de tijdzone mee en doorloop de wizard verder tot je in Outlook Web Mail zit. </w:t>
      </w:r>
      <w:r w:rsidRPr="00D80AFC">
        <w:rPr>
          <w:rFonts w:ascii="Frutiger LT Std 45 Light" w:hAnsi="Frutiger LT Std 45 Light"/>
        </w:rPr>
        <w:br/>
      </w: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015585B9" wp14:editId="48F7B42B">
            <wp:extent cx="3377590" cy="228030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90" cy="22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E13F" w14:textId="77777777" w:rsidR="00895914" w:rsidRPr="00D80AFC" w:rsidRDefault="00895914" w:rsidP="00895914">
      <w:pPr>
        <w:rPr>
          <w:rFonts w:ascii="Frutiger LT Std 45 Light" w:hAnsi="Frutiger LT Std 45 Light"/>
        </w:rPr>
      </w:pPr>
    </w:p>
    <w:p w14:paraId="016401BC" w14:textId="44D64A55" w:rsidR="00895914" w:rsidRPr="00D80AFC" w:rsidRDefault="00895914" w:rsidP="001623E0">
      <w:pPr>
        <w:pStyle w:val="Kop2"/>
        <w:rPr>
          <w:rFonts w:ascii="Frutiger LT Std 45 Light" w:hAnsi="Frutiger LT Std 45 Light"/>
        </w:rPr>
      </w:pPr>
      <w:bookmarkStart w:id="11" w:name="_Toc107168735"/>
      <w:bookmarkStart w:id="12" w:name="_Toc107227686"/>
      <w:r w:rsidRPr="00D80AFC">
        <w:rPr>
          <w:rFonts w:ascii="Frutiger LT Std 45 Light" w:hAnsi="Frutiger LT Std 45 Light"/>
        </w:rPr>
        <w:t xml:space="preserve">DEELOPDRACHT 2: REGISTRATIE </w:t>
      </w:r>
      <w:r w:rsidR="00001227" w:rsidRPr="00D80AFC">
        <w:rPr>
          <w:rFonts w:ascii="Frutiger LT Std 45 Light" w:hAnsi="Frutiger LT Std 45 Light"/>
        </w:rPr>
        <w:t>INTUNE SUBSCRIPTION</w:t>
      </w:r>
      <w:bookmarkEnd w:id="11"/>
      <w:bookmarkEnd w:id="12"/>
    </w:p>
    <w:p w14:paraId="74A34696" w14:textId="77777777" w:rsidR="00895914" w:rsidRPr="00D80AFC" w:rsidRDefault="00895914" w:rsidP="00895914">
      <w:pPr>
        <w:rPr>
          <w:rFonts w:ascii="Frutiger LT Std 45 Light" w:hAnsi="Frutiger LT Std 45 Light"/>
        </w:rPr>
      </w:pPr>
    </w:p>
    <w:p w14:paraId="36D7D8A9" w14:textId="42E2747E" w:rsidR="00895914" w:rsidRPr="00D80AFC" w:rsidRDefault="00895914" w:rsidP="00DF1230">
      <w:pPr>
        <w:pStyle w:val="Lijstalinea"/>
        <w:numPr>
          <w:ilvl w:val="0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Open een browser en surf naar </w:t>
      </w:r>
      <w:hyperlink r:id="rId18" w:history="1">
        <w:r w:rsidR="009B4AF3" w:rsidRPr="007B7338">
          <w:rPr>
            <w:rStyle w:val="Hyperlink"/>
            <w:rFonts w:ascii="Frutiger LT Std 45 Light" w:hAnsi="Frutiger LT Std 45 Light"/>
          </w:rPr>
          <w:t>www.aka.ms/trial</w:t>
        </w:r>
      </w:hyperlink>
    </w:p>
    <w:p w14:paraId="3A4C254F" w14:textId="5E5E0196" w:rsidR="001F7B7C" w:rsidRPr="00D80AFC" w:rsidRDefault="009B4AF3" w:rsidP="00DF1230">
      <w:pPr>
        <w:pStyle w:val="Lijstalinea"/>
        <w:numPr>
          <w:ilvl w:val="0"/>
          <w:numId w:val="3"/>
        </w:numPr>
        <w:jc w:val="left"/>
        <w:rPr>
          <w:rFonts w:ascii="Frutiger LT Std 45 Light" w:hAnsi="Frutiger LT Std 45 Light"/>
          <w:lang w:val="en-US"/>
        </w:rPr>
      </w:pPr>
      <w:r>
        <w:rPr>
          <w:rFonts w:ascii="Frutiger LT Std 45 Light" w:hAnsi="Frutiger LT Std 45 Light"/>
        </w:rPr>
        <w:t>Doorloop alle stappen</w:t>
      </w:r>
      <w:r w:rsidR="00840F2B">
        <w:rPr>
          <w:rFonts w:ascii="Frutiger LT Std 45 Light" w:hAnsi="Frutiger LT Std 45 Light"/>
          <w:noProof/>
        </w:rPr>
        <w:t>:</w:t>
      </w:r>
    </w:p>
    <w:p w14:paraId="44E4B9A8" w14:textId="061045C6" w:rsidR="00D83450" w:rsidRPr="00D80AFC" w:rsidRDefault="00D83450" w:rsidP="00840F2B">
      <w:pPr>
        <w:pStyle w:val="Lijstalinea"/>
        <w:numPr>
          <w:ilvl w:val="1"/>
          <w:numId w:val="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Let’s get you started geef je het emailadres op dat je hebt aangemaakt in deelopdracht1</w:t>
      </w:r>
      <w:r w:rsidR="006E586A" w:rsidRPr="00D80AFC">
        <w:rPr>
          <w:rFonts w:ascii="Frutiger LT Std 45 Light" w:hAnsi="Frutiger LT Std 45 Light"/>
          <w:lang w:val="nl-NL"/>
        </w:rPr>
        <w:t xml:space="preserve">. </w:t>
      </w:r>
    </w:p>
    <w:p w14:paraId="067FD55C" w14:textId="21A03C40" w:rsidR="006E586A" w:rsidRPr="00D80AFC" w:rsidRDefault="006E586A" w:rsidP="00840F2B">
      <w:pPr>
        <w:pStyle w:val="Lijstalinea"/>
        <w:numPr>
          <w:ilvl w:val="1"/>
          <w:numId w:val="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 en dan op set up account</w:t>
      </w:r>
    </w:p>
    <w:p w14:paraId="36B0FE74" w14:textId="11380488" w:rsidR="003E71E2" w:rsidRPr="00D80AFC" w:rsidRDefault="00895914" w:rsidP="00840F2B">
      <w:pPr>
        <w:pStyle w:val="Lijstalinea"/>
        <w:numPr>
          <w:ilvl w:val="1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Bij het onderdeel </w:t>
      </w:r>
      <w:r w:rsidR="003E71E2" w:rsidRPr="00D80AFC">
        <w:rPr>
          <w:rFonts w:ascii="Frutiger LT Std 45 Light" w:hAnsi="Frutiger LT Std 45 Light"/>
        </w:rPr>
        <w:t>“about you</w:t>
      </w:r>
      <w:r w:rsidRPr="00D80AFC">
        <w:rPr>
          <w:rFonts w:ascii="Frutiger LT Std 45 Light" w:hAnsi="Frutiger LT Std 45 Light"/>
        </w:rPr>
        <w:t>” geef je de volgende informatie en klik je op Next:</w:t>
      </w:r>
    </w:p>
    <w:p w14:paraId="3C02ED4C" w14:textId="122336A2" w:rsidR="003E71E2" w:rsidRPr="00D80AFC" w:rsidRDefault="003E71E2" w:rsidP="003E71E2">
      <w:pPr>
        <w:pStyle w:val="Lijstalinea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(Hier maken we eigenlijk een Microsoft Azure tenant aan)</w:t>
      </w:r>
    </w:p>
    <w:p w14:paraId="0B039203" w14:textId="77777777" w:rsidR="00895914" w:rsidRPr="00D80AFC" w:rsidRDefault="00895914" w:rsidP="00840F2B">
      <w:pPr>
        <w:pStyle w:val="Lijstalinea"/>
        <w:numPr>
          <w:ilvl w:val="2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First Name: jouw voornaam</w:t>
      </w:r>
    </w:p>
    <w:p w14:paraId="23054313" w14:textId="77777777" w:rsidR="00895914" w:rsidRPr="00D80AFC" w:rsidRDefault="00895914" w:rsidP="00840F2B">
      <w:pPr>
        <w:pStyle w:val="Lijstalinea"/>
        <w:numPr>
          <w:ilvl w:val="2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Last Name: jouw familienaam</w:t>
      </w:r>
    </w:p>
    <w:p w14:paraId="1BEAFC68" w14:textId="364EEED4" w:rsidR="00895914" w:rsidRPr="00D80AFC" w:rsidRDefault="00895914" w:rsidP="00840F2B">
      <w:pPr>
        <w:pStyle w:val="Lijstalinea"/>
        <w:numPr>
          <w:ilvl w:val="2"/>
          <w:numId w:val="3"/>
        </w:numPr>
        <w:rPr>
          <w:rFonts w:ascii="Frutiger LT Std 45 Light" w:hAnsi="Frutiger LT Std 45 Light"/>
          <w:strike/>
          <w:color w:val="FF0000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Business email address: geef </w:t>
      </w:r>
      <w:r w:rsidR="003E71E2" w:rsidRPr="00D80AFC">
        <w:rPr>
          <w:rFonts w:ascii="Frutiger LT Std 45 Light" w:hAnsi="Frutiger LT Std 45 Light"/>
          <w:lang w:val="nl-NL"/>
        </w:rPr>
        <w:t>je emailadres uit deelopdracht 1 mee</w:t>
      </w:r>
    </w:p>
    <w:p w14:paraId="20E1E6B8" w14:textId="1F693937" w:rsidR="00895914" w:rsidRPr="00D80AFC" w:rsidRDefault="00895914" w:rsidP="00840F2B">
      <w:pPr>
        <w:pStyle w:val="Lijstalinea"/>
        <w:numPr>
          <w:ilvl w:val="2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Business phone number: geef je</w:t>
      </w:r>
      <w:r w:rsidR="00E83EA3" w:rsidRPr="00D80AFC">
        <w:rPr>
          <w:rFonts w:ascii="Frutiger LT Std 45 Light" w:hAnsi="Frutiger LT Std 45 Light"/>
        </w:rPr>
        <w:t xml:space="preserve"> persoonlijk</w:t>
      </w:r>
      <w:r w:rsidRPr="00D80AFC">
        <w:rPr>
          <w:rFonts w:ascii="Frutiger LT Std 45 Light" w:hAnsi="Frutiger LT Std 45 Light"/>
        </w:rPr>
        <w:t xml:space="preserve"> telefoonnummer</w:t>
      </w:r>
      <w:r w:rsidR="00E83EA3" w:rsidRPr="00D80AFC">
        <w:rPr>
          <w:rFonts w:ascii="Frutiger LT Std 45 Light" w:hAnsi="Frutiger LT Std 45 Light"/>
        </w:rPr>
        <w:t xml:space="preserve"> op</w:t>
      </w:r>
    </w:p>
    <w:p w14:paraId="155CD885" w14:textId="5B939729" w:rsidR="00895914" w:rsidRPr="00D80AFC" w:rsidRDefault="00895914" w:rsidP="00840F2B">
      <w:pPr>
        <w:pStyle w:val="Lijstalinea"/>
        <w:numPr>
          <w:ilvl w:val="2"/>
          <w:numId w:val="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Company name: “StudentXXX”-IT (bvb, Janssens-IT)</w:t>
      </w:r>
    </w:p>
    <w:p w14:paraId="4D3BE3A3" w14:textId="47345ABB" w:rsidR="004E7D2C" w:rsidRPr="00D80AFC" w:rsidRDefault="004E7D2C" w:rsidP="00840F2B">
      <w:pPr>
        <w:pStyle w:val="Lijstalinea"/>
        <w:numPr>
          <w:ilvl w:val="2"/>
          <w:numId w:val="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Size</w:t>
      </w:r>
      <w:r w:rsidR="00B533E7" w:rsidRPr="00D80AFC">
        <w:rPr>
          <w:rFonts w:ascii="Frutiger LT Std 45 Light" w:hAnsi="Frutiger LT Std 45 Light"/>
          <w:lang w:val="en-US"/>
        </w:rPr>
        <w:t>: 10-24</w:t>
      </w:r>
    </w:p>
    <w:p w14:paraId="7C8D93B3" w14:textId="6B8D0D61" w:rsidR="00B533E7" w:rsidRPr="00D80AFC" w:rsidRDefault="003E71E2" w:rsidP="00840F2B">
      <w:pPr>
        <w:pStyle w:val="Lijstalinea"/>
        <w:numPr>
          <w:ilvl w:val="2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Country: Belgium</w:t>
      </w:r>
    </w:p>
    <w:p w14:paraId="4E68A1DA" w14:textId="1607B999" w:rsidR="00B533E7" w:rsidRPr="00D80AFC" w:rsidRDefault="00B533E7" w:rsidP="00DF1230">
      <w:pPr>
        <w:pStyle w:val="Lijstalinea"/>
        <w:numPr>
          <w:ilvl w:val="0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Duw nu op next</w:t>
      </w:r>
    </w:p>
    <w:p w14:paraId="332C0E40" w14:textId="080491AB" w:rsidR="00563123" w:rsidRPr="00D80AFC" w:rsidRDefault="00563123" w:rsidP="00DF1230">
      <w:pPr>
        <w:pStyle w:val="Lijstalinea"/>
        <w:numPr>
          <w:ilvl w:val="0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Bij het </w:t>
      </w:r>
      <w:r w:rsidR="00E83EA3" w:rsidRPr="00D80AFC">
        <w:rPr>
          <w:rFonts w:ascii="Frutiger LT Std 45 Light" w:hAnsi="Frutiger LT Std 45 Light"/>
        </w:rPr>
        <w:t>volgende scherm</w:t>
      </w:r>
      <w:r w:rsidRPr="00D80AFC">
        <w:rPr>
          <w:rFonts w:ascii="Frutiger LT Std 45 Light" w:hAnsi="Frutiger LT Std 45 Light"/>
        </w:rPr>
        <w:t xml:space="preserve"> </w:t>
      </w:r>
      <w:r w:rsidR="00A411FA" w:rsidRPr="00D80AFC">
        <w:rPr>
          <w:rFonts w:ascii="Frutiger LT Std 45 Light" w:hAnsi="Frutiger LT Std 45 Light"/>
        </w:rPr>
        <w:t>vraag</w:t>
      </w:r>
      <w:r w:rsidRPr="00D80AFC">
        <w:rPr>
          <w:rFonts w:ascii="Frutiger LT Std 45 Light" w:hAnsi="Frutiger LT Std 45 Light"/>
        </w:rPr>
        <w:t xml:space="preserve"> je een bevestigingscode </w:t>
      </w:r>
      <w:r w:rsidR="00A411FA" w:rsidRPr="00D80AFC">
        <w:rPr>
          <w:rFonts w:ascii="Frutiger LT Std 45 Light" w:hAnsi="Frutiger LT Std 45 Light"/>
        </w:rPr>
        <w:t>op</w:t>
      </w:r>
      <w:r w:rsidRPr="00D80AFC">
        <w:rPr>
          <w:rFonts w:ascii="Frutiger LT Std 45 Light" w:hAnsi="Frutiger LT Std 45 Light"/>
        </w:rPr>
        <w:t xml:space="preserve"> voor het afronden van de registratie. Kies om een tekstbericht te krijgen. Wanneer je de code ontvangt, geef je de 6-cijferige code in. </w:t>
      </w:r>
    </w:p>
    <w:p w14:paraId="25EB1838" w14:textId="44C5A9A7" w:rsidR="00895914" w:rsidRPr="00D80AFC" w:rsidRDefault="00895914" w:rsidP="00DF1230">
      <w:pPr>
        <w:pStyle w:val="Lijstalinea"/>
        <w:numPr>
          <w:ilvl w:val="0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Bij het onderdeel “</w:t>
      </w:r>
      <w:r w:rsidR="00F21571" w:rsidRPr="00D80AFC">
        <w:rPr>
          <w:rFonts w:ascii="Frutiger LT Std 45 Light" w:hAnsi="Frutiger LT Std 45 Light"/>
        </w:rPr>
        <w:t>Sign in details</w:t>
      </w:r>
      <w:r w:rsidRPr="00D80AFC">
        <w:rPr>
          <w:rFonts w:ascii="Frutiger LT Std 45 Light" w:hAnsi="Frutiger LT Std 45 Light"/>
        </w:rPr>
        <w:t>” geef je de volgende informatie:</w:t>
      </w:r>
    </w:p>
    <w:p w14:paraId="3153EDB2" w14:textId="3582F1AA" w:rsidR="00563123" w:rsidRPr="00D80AFC" w:rsidRDefault="00563123" w:rsidP="00DF1230">
      <w:pPr>
        <w:pStyle w:val="Lijstalinea"/>
        <w:numPr>
          <w:ilvl w:val="1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Enter a user name: eerste letter voornaam + . + familienaam (bvb, j.janssens)</w:t>
      </w:r>
    </w:p>
    <w:p w14:paraId="0CC41811" w14:textId="6AEA0F82" w:rsidR="00305BF2" w:rsidRPr="00D80AFC" w:rsidRDefault="00305BF2" w:rsidP="00DF1230">
      <w:pPr>
        <w:pStyle w:val="Lijstalinea"/>
        <w:numPr>
          <w:ilvl w:val="1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Domainname: naar keuze (wel onthouden)</w:t>
      </w:r>
    </w:p>
    <w:p w14:paraId="40F9C04F" w14:textId="1AA233B6" w:rsidR="00895914" w:rsidRPr="00D80AFC" w:rsidRDefault="00895914" w:rsidP="00DF1230">
      <w:pPr>
        <w:pStyle w:val="Lijstalinea"/>
        <w:numPr>
          <w:ilvl w:val="1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Password: paswoord naar keuze (gelieve te onthouden)</w:t>
      </w:r>
    </w:p>
    <w:p w14:paraId="5BA68430" w14:textId="2399A7A3" w:rsidR="00563123" w:rsidRPr="00D80AFC" w:rsidRDefault="00563123" w:rsidP="00DF1230">
      <w:pPr>
        <w:pStyle w:val="Lijstalinea"/>
        <w:numPr>
          <w:ilvl w:val="0"/>
          <w:numId w:val="3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Duw op </w:t>
      </w:r>
      <w:r w:rsidR="0067071B" w:rsidRPr="00D80AFC">
        <w:rPr>
          <w:rFonts w:ascii="Frutiger LT Std 45 Light" w:hAnsi="Frutiger LT Std 45 Light"/>
        </w:rPr>
        <w:t>Next</w:t>
      </w:r>
      <w:r w:rsidR="00373EF1" w:rsidRPr="00D80AFC">
        <w:rPr>
          <w:rFonts w:ascii="Frutiger LT Std 45 Light" w:hAnsi="Frutiger LT Std 45 Light"/>
        </w:rPr>
        <w:t xml:space="preserve"> en daarna op get started</w:t>
      </w:r>
    </w:p>
    <w:p w14:paraId="319D6B6A" w14:textId="53C45B33" w:rsidR="00895914" w:rsidRPr="00D80AFC" w:rsidRDefault="0067071B" w:rsidP="000C1D04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lastRenderedPageBreak/>
        <w:drawing>
          <wp:inline distT="0" distB="0" distL="0" distR="0" wp14:anchorId="72BC5BB0" wp14:editId="75711F81">
            <wp:extent cx="4130084" cy="4265295"/>
            <wp:effectExtent l="0" t="0" r="3810" b="1905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176" cy="42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4A6" w14:textId="77777777" w:rsidR="007660EE" w:rsidRPr="00D80AFC" w:rsidRDefault="007660EE" w:rsidP="007660EE">
      <w:pPr>
        <w:rPr>
          <w:rFonts w:ascii="Frutiger LT Std 45 Light" w:hAnsi="Frutiger LT Std 45 Light"/>
        </w:rPr>
      </w:pPr>
    </w:p>
    <w:p w14:paraId="0FB17A28" w14:textId="77777777" w:rsidR="00916351" w:rsidRPr="00D80AFC" w:rsidRDefault="00916351">
      <w:pPr>
        <w:jc w:val="left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br w:type="page"/>
      </w:r>
    </w:p>
    <w:p w14:paraId="0A3BC06F" w14:textId="15E28B7C" w:rsidR="007256B3" w:rsidRPr="00D80AFC" w:rsidRDefault="007256B3" w:rsidP="007256B3">
      <w:pPr>
        <w:pStyle w:val="Titel"/>
        <w:rPr>
          <w:rFonts w:ascii="Frutiger LT Std 45 Light" w:hAnsi="Frutiger LT Std 45 Light"/>
          <w:lang w:val="nl-NL"/>
        </w:rPr>
      </w:pPr>
      <w:bookmarkStart w:id="13" w:name="_Toc57154736"/>
      <w:bookmarkStart w:id="14" w:name="_Toc107227687"/>
      <w:bookmarkStart w:id="15" w:name="_Toc107227783"/>
      <w:bookmarkStart w:id="16" w:name="_Toc107168736"/>
      <w:r w:rsidRPr="00D80AFC">
        <w:rPr>
          <w:rFonts w:ascii="Frutiger LT Std 45 Light" w:hAnsi="Frutiger LT Std 45 Light"/>
          <w:lang w:val="nl-NL"/>
        </w:rPr>
        <w:lastRenderedPageBreak/>
        <w:t xml:space="preserve">Labo </w:t>
      </w:r>
      <w:r w:rsidR="00075129" w:rsidRPr="00D80AFC">
        <w:rPr>
          <w:rFonts w:ascii="Frutiger LT Std 45 Light" w:hAnsi="Frutiger LT Std 45 Light"/>
          <w:lang w:val="nl-NL"/>
        </w:rPr>
        <w:t>0</w:t>
      </w:r>
      <w:r w:rsidRPr="00D80AFC">
        <w:rPr>
          <w:rFonts w:ascii="Frutiger LT Std 45 Light" w:hAnsi="Frutiger LT Std 45 Light"/>
          <w:lang w:val="nl-NL"/>
        </w:rPr>
        <w:t xml:space="preserve">2 – </w:t>
      </w:r>
      <w:sdt>
        <w:sdtPr>
          <w:rPr>
            <w:rFonts w:ascii="Frutiger LT Std 45 Light" w:hAnsi="Frutiger LT Std 45 Light"/>
          </w:rPr>
          <w:id w:val="1268202537"/>
          <w:placeholder>
            <w:docPart w:val="9C07AC9DB578410094880D96D69ECAA9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Add Subscriptions</w:t>
          </w:r>
        </w:sdtContent>
      </w:sdt>
      <w:bookmarkEnd w:id="13"/>
      <w:bookmarkEnd w:id="14"/>
      <w:bookmarkEnd w:id="15"/>
    </w:p>
    <w:p w14:paraId="31522A1B" w14:textId="77777777" w:rsidR="007256B3" w:rsidRPr="00D80AFC" w:rsidRDefault="007256B3" w:rsidP="007256B3">
      <w:pPr>
        <w:pStyle w:val="Kop2"/>
        <w:rPr>
          <w:rFonts w:ascii="Frutiger LT Std 45 Light" w:hAnsi="Frutiger LT Std 45 Light"/>
          <w:lang w:val="nl-NL"/>
        </w:rPr>
      </w:pPr>
      <w:bookmarkStart w:id="17" w:name="_Toc107227688"/>
      <w:r w:rsidRPr="00D80AFC">
        <w:rPr>
          <w:rFonts w:ascii="Frutiger LT Std 45 Light" w:hAnsi="Frutiger LT Std 45 Light"/>
          <w:lang w:val="nl-NL"/>
        </w:rPr>
        <w:t>DEELOPDRACHT 1: ADD LICENCES</w:t>
      </w:r>
      <w:bookmarkEnd w:id="17"/>
    </w:p>
    <w:p w14:paraId="38262819" w14:textId="2B133B13" w:rsidR="007256B3" w:rsidRPr="00D80AFC" w:rsidRDefault="007256B3" w:rsidP="007256B3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In deze oefening gaan we een extra licentie toevoegen aan onze </w:t>
      </w:r>
      <w:r w:rsidR="00140F7B" w:rsidRPr="00D80AFC">
        <w:rPr>
          <w:rFonts w:ascii="Frutiger LT Std 45 Light" w:hAnsi="Frutiger LT Std 45 Light"/>
        </w:rPr>
        <w:t>MS</w:t>
      </w:r>
      <w:r w:rsidRPr="00D80AFC">
        <w:rPr>
          <w:rFonts w:ascii="Frutiger LT Std 45 Light" w:hAnsi="Frutiger LT Std 45 Light"/>
        </w:rPr>
        <w:t>365 omgeving</w:t>
      </w:r>
    </w:p>
    <w:p w14:paraId="2ADD1C34" w14:textId="77777777" w:rsidR="007256B3" w:rsidRPr="00D80AFC" w:rsidRDefault="007256B3" w:rsidP="007256B3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</w:rPr>
      </w:pPr>
    </w:p>
    <w:p w14:paraId="7F8FB78D" w14:textId="7DDEE670" w:rsidR="007256B3" w:rsidRPr="00D80AFC" w:rsidRDefault="007256B3" w:rsidP="007256B3">
      <w:pPr>
        <w:pStyle w:val="Lijstalinea"/>
        <w:numPr>
          <w:ilvl w:val="0"/>
          <w:numId w:val="20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 het admin center van </w:t>
      </w:r>
      <w:r w:rsidR="00140F7B" w:rsidRPr="00D80AFC">
        <w:rPr>
          <w:rFonts w:ascii="Frutiger LT Std 45 Light" w:hAnsi="Frutiger LT Std 45 Light"/>
        </w:rPr>
        <w:t>Microsoft</w:t>
      </w:r>
      <w:r w:rsidRPr="00D80AFC">
        <w:rPr>
          <w:rFonts w:ascii="Frutiger LT Std 45 Light" w:hAnsi="Frutiger LT Std 45 Light"/>
        </w:rPr>
        <w:t xml:space="preserve"> 365</w:t>
      </w:r>
      <w:r w:rsidR="00140F7B" w:rsidRPr="00D80AFC">
        <w:rPr>
          <w:rFonts w:ascii="Frutiger LT Std 45 Light" w:hAnsi="Frutiger LT Std 45 Light"/>
        </w:rPr>
        <w:t xml:space="preserve"> = </w:t>
      </w:r>
      <w:hyperlink r:id="rId20" w:history="1">
        <w:r w:rsidR="00140F7B" w:rsidRPr="00D80AFC">
          <w:rPr>
            <w:rStyle w:val="Hyperlink"/>
            <w:rFonts w:ascii="Frutiger LT Std 45 Light" w:hAnsi="Frutiger LT Std 45 Light"/>
          </w:rPr>
          <w:t>https://admin.microsoft.com/</w:t>
        </w:r>
      </w:hyperlink>
      <w:r w:rsidR="00140F7B" w:rsidRPr="00D80AFC">
        <w:rPr>
          <w:rFonts w:ascii="Frutiger LT Std 45 Light" w:hAnsi="Frutiger LT Std 45 Light"/>
        </w:rPr>
        <w:t xml:space="preserve"> </w:t>
      </w:r>
    </w:p>
    <w:p w14:paraId="4781930F" w14:textId="0A8AFAA7" w:rsidR="007256B3" w:rsidRPr="00840F2B" w:rsidRDefault="007256B3" w:rsidP="007256B3">
      <w:pPr>
        <w:pStyle w:val="Lijstalinea"/>
        <w:numPr>
          <w:ilvl w:val="0"/>
          <w:numId w:val="20"/>
        </w:numPr>
        <w:rPr>
          <w:rFonts w:ascii="Frutiger LT Std 45 Light" w:hAnsi="Frutiger LT Std 45 Light"/>
        </w:rPr>
      </w:pPr>
      <w:r w:rsidRPr="00840F2B">
        <w:rPr>
          <w:rFonts w:ascii="Frutiger LT Std 45 Light" w:hAnsi="Frutiger LT Std 45 Light"/>
        </w:rPr>
        <w:t>Browse naar “Billing” -&gt; “Purchase services” en zoek voor “</w:t>
      </w:r>
      <w:r w:rsidR="00840F2B" w:rsidRPr="00840F2B">
        <w:rPr>
          <w:rFonts w:ascii="Frutiger LT Std 45 Light" w:hAnsi="Frutiger LT Std 45 Light"/>
        </w:rPr>
        <w:t>Mi</w:t>
      </w:r>
      <w:r w:rsidR="00840F2B">
        <w:rPr>
          <w:rFonts w:ascii="Frutiger LT Std 45 Light" w:hAnsi="Frutiger LT Std 45 Light"/>
        </w:rPr>
        <w:t>crosoft 365</w:t>
      </w:r>
      <w:r w:rsidRPr="00840F2B">
        <w:rPr>
          <w:rFonts w:ascii="Frutiger LT Std 45 Light" w:hAnsi="Frutiger LT Std 45 Light"/>
        </w:rPr>
        <w:t xml:space="preserve"> E5”</w:t>
      </w:r>
    </w:p>
    <w:p w14:paraId="50F38396" w14:textId="01ECAF20" w:rsidR="007256B3" w:rsidRPr="00D80AFC" w:rsidRDefault="0028793C" w:rsidP="007256B3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700722E2" wp14:editId="09BD2EB7">
            <wp:extent cx="5760720" cy="2623820"/>
            <wp:effectExtent l="0" t="0" r="0" b="5080"/>
            <wp:docPr id="24" name="Afbeelding 2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E2DE" w14:textId="24182768" w:rsidR="007256B3" w:rsidRPr="00D80AFC" w:rsidRDefault="007256B3" w:rsidP="007256B3">
      <w:pPr>
        <w:pStyle w:val="Lijstalinea"/>
        <w:numPr>
          <w:ilvl w:val="0"/>
          <w:numId w:val="21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Kies voor </w:t>
      </w:r>
      <w:r w:rsidR="008D31D0" w:rsidRPr="00D80AFC">
        <w:rPr>
          <w:rFonts w:ascii="Frutiger LT Std 45 Light" w:hAnsi="Frutiger LT Std 45 Light"/>
        </w:rPr>
        <w:t>manage trial</w:t>
      </w:r>
    </w:p>
    <w:p w14:paraId="480B1C2A" w14:textId="77777777" w:rsidR="007256B3" w:rsidRPr="00C80250" w:rsidRDefault="007256B3" w:rsidP="007256B3">
      <w:pPr>
        <w:pStyle w:val="Lijstalinea"/>
        <w:numPr>
          <w:ilvl w:val="0"/>
          <w:numId w:val="21"/>
        </w:numPr>
        <w:rPr>
          <w:rFonts w:ascii="Frutiger LT Std 45 Light" w:hAnsi="Frutiger LT Std 45 Light"/>
          <w:strike/>
          <w:color w:val="FF0000"/>
        </w:rPr>
      </w:pPr>
      <w:r w:rsidRPr="00D80AFC">
        <w:rPr>
          <w:rFonts w:ascii="Frutiger LT Std 45 Light" w:hAnsi="Frutiger LT Std 45 Light"/>
        </w:rPr>
        <w:t xml:space="preserve">Geef je telefoonnummer </w:t>
      </w:r>
    </w:p>
    <w:p w14:paraId="4303B87F" w14:textId="42565E31" w:rsidR="00C80250" w:rsidRDefault="00C80250" w:rsidP="00C80250">
      <w:pPr>
        <w:pStyle w:val="Lijstalinea"/>
        <w:numPr>
          <w:ilvl w:val="1"/>
          <w:numId w:val="21"/>
        </w:numPr>
        <w:rPr>
          <w:rFonts w:ascii="Frutiger LT Std 45 Light" w:hAnsi="Frutiger LT Std 45 Light"/>
          <w:color w:val="5B9BD5" w:themeColor="accent1"/>
        </w:rPr>
      </w:pPr>
      <w:r>
        <w:rPr>
          <w:rFonts w:ascii="Frutiger LT Std 45 Light" w:hAnsi="Frutiger LT Std 45 Light"/>
          <w:color w:val="5B9BD5" w:themeColor="accent1"/>
        </w:rPr>
        <w:t>Als je op problemen komt:</w:t>
      </w:r>
    </w:p>
    <w:p w14:paraId="6ABDAE58" w14:textId="156DA903" w:rsidR="00C80250" w:rsidRDefault="00FC5BC4" w:rsidP="00C80250">
      <w:pPr>
        <w:pStyle w:val="Lijstalinea"/>
        <w:numPr>
          <w:ilvl w:val="2"/>
          <w:numId w:val="21"/>
        </w:numPr>
        <w:rPr>
          <w:rFonts w:ascii="Frutiger LT Std 45 Light" w:hAnsi="Frutiger LT Std 45 Light"/>
          <w:color w:val="5B9BD5" w:themeColor="accent1"/>
        </w:rPr>
      </w:pPr>
      <w:r>
        <w:rPr>
          <w:rFonts w:ascii="Frutiger LT Std 45 Light" w:hAnsi="Frutiger LT Std 45 Light"/>
          <w:color w:val="5B9BD5" w:themeColor="accent1"/>
        </w:rPr>
        <w:t>Druk op doorgaan om naar jouw facturatiegegevens te komen</w:t>
      </w:r>
    </w:p>
    <w:p w14:paraId="45B085B7" w14:textId="06763776" w:rsidR="00FC5BC4" w:rsidRPr="00C80250" w:rsidRDefault="00FC5BC4" w:rsidP="00C80250">
      <w:pPr>
        <w:pStyle w:val="Lijstalinea"/>
        <w:numPr>
          <w:ilvl w:val="2"/>
          <w:numId w:val="21"/>
        </w:numPr>
        <w:rPr>
          <w:rFonts w:ascii="Frutiger LT Std 45 Light" w:hAnsi="Frutiger LT Std 45 Light"/>
          <w:color w:val="5B9BD5" w:themeColor="accent1"/>
        </w:rPr>
      </w:pPr>
      <w:r>
        <w:rPr>
          <w:rFonts w:ascii="Frutiger LT Std 45 Light" w:hAnsi="Frutiger LT Std 45 Light"/>
          <w:color w:val="5B9BD5" w:themeColor="accent1"/>
        </w:rPr>
        <w:t>Geef hier jouw adres op (geen BTW-nummer of andere zaken!)</w:t>
      </w:r>
    </w:p>
    <w:p w14:paraId="6D4455F7" w14:textId="77777777" w:rsidR="007256B3" w:rsidRPr="00D80AFC" w:rsidRDefault="007256B3" w:rsidP="007256B3">
      <w:pPr>
        <w:pStyle w:val="Lijstalinea"/>
        <w:numPr>
          <w:ilvl w:val="0"/>
          <w:numId w:val="21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Geef de verificatiecode</w:t>
      </w:r>
    </w:p>
    <w:p w14:paraId="71A2D558" w14:textId="77777777" w:rsidR="007256B3" w:rsidRPr="00D80AFC" w:rsidRDefault="007256B3" w:rsidP="007256B3">
      <w:pPr>
        <w:pStyle w:val="Lijstalinea"/>
        <w:numPr>
          <w:ilvl w:val="0"/>
          <w:numId w:val="21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Klik op Start using Trial (nu uitproberen)</w:t>
      </w:r>
    </w:p>
    <w:p w14:paraId="0EDF9179" w14:textId="77777777" w:rsidR="007256B3" w:rsidRPr="00D80AFC" w:rsidRDefault="007256B3" w:rsidP="007256B3">
      <w:pPr>
        <w:pStyle w:val="Lijstalinea"/>
        <w:numPr>
          <w:ilvl w:val="0"/>
          <w:numId w:val="21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Ga nu naar Billing\Your products</w:t>
      </w:r>
    </w:p>
    <w:p w14:paraId="31DC9637" w14:textId="77777777" w:rsidR="007256B3" w:rsidRPr="00D80AFC" w:rsidRDefault="007256B3" w:rsidP="007256B3">
      <w:pPr>
        <w:pStyle w:val="Lijstalinea"/>
        <w:numPr>
          <w:ilvl w:val="1"/>
          <w:numId w:val="21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Hier zie je nu 2 producten staan</w:t>
      </w:r>
    </w:p>
    <w:p w14:paraId="767B8BDA" w14:textId="3A8ABBF0" w:rsidR="007256B3" w:rsidRPr="00D80AFC" w:rsidRDefault="00075129" w:rsidP="007256B3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7758B143" wp14:editId="55D2DFDA">
            <wp:extent cx="5760720" cy="59880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AC3F" w14:textId="77777777" w:rsidR="007256B3" w:rsidRPr="00D80AFC" w:rsidRDefault="007256B3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759E8A7C" w14:textId="64E27DFD" w:rsidR="00FA0803" w:rsidRPr="007E2F8B" w:rsidRDefault="00FA0803" w:rsidP="00FA0803">
      <w:pPr>
        <w:pStyle w:val="Titel"/>
        <w:rPr>
          <w:rFonts w:ascii="Frutiger LT Std 45 Light" w:hAnsi="Frutiger LT Std 45 Light"/>
          <w:lang w:val="nl-NL"/>
        </w:rPr>
      </w:pPr>
      <w:bookmarkStart w:id="18" w:name="_Toc107227689"/>
      <w:bookmarkStart w:id="19" w:name="_Toc107227784"/>
      <w:r w:rsidRPr="007E2F8B">
        <w:rPr>
          <w:rFonts w:ascii="Frutiger LT Std 45 Light" w:hAnsi="Frutiger LT Std 45 Light"/>
          <w:lang w:val="nl-NL"/>
        </w:rPr>
        <w:lastRenderedPageBreak/>
        <w:t xml:space="preserve">Labo </w:t>
      </w:r>
      <w:r w:rsidR="00A20E4B" w:rsidRPr="007E2F8B">
        <w:rPr>
          <w:rFonts w:ascii="Frutiger LT Std 45 Light" w:hAnsi="Frutiger LT Std 45 Light"/>
          <w:lang w:val="nl-NL"/>
        </w:rPr>
        <w:t>0</w:t>
      </w:r>
      <w:r w:rsidR="00075129" w:rsidRPr="007E2F8B">
        <w:rPr>
          <w:rFonts w:ascii="Frutiger LT Std 45 Light" w:hAnsi="Frutiger LT Std 45 Light"/>
          <w:lang w:val="nl-NL"/>
        </w:rPr>
        <w:t>3</w:t>
      </w:r>
      <w:r w:rsidRPr="007E2F8B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122820828"/>
          <w:placeholder>
            <w:docPart w:val="FF5DADFE61D843B69BBF71D9485AE7A9"/>
          </w:placeholder>
        </w:sdtPr>
        <w:sdtContent>
          <w:r w:rsidR="00952D6B" w:rsidRPr="007E2F8B">
            <w:rPr>
              <w:rFonts w:ascii="Frutiger LT Std 45 Light" w:hAnsi="Frutiger LT Std 45 Light"/>
              <w:lang w:val="nl-NL"/>
            </w:rPr>
            <w:t>Setup Intune</w:t>
          </w:r>
        </w:sdtContent>
      </w:sdt>
      <w:bookmarkEnd w:id="16"/>
      <w:bookmarkEnd w:id="18"/>
      <w:bookmarkEnd w:id="19"/>
    </w:p>
    <w:p w14:paraId="5E33B0BB" w14:textId="77777777" w:rsidR="00FA0803" w:rsidRPr="007E2F8B" w:rsidRDefault="00FA0803" w:rsidP="00FA0803">
      <w:pPr>
        <w:pStyle w:val="Geenafstand"/>
        <w:spacing w:after="120"/>
        <w:contextualSpacing/>
        <w:rPr>
          <w:rFonts w:ascii="Frutiger LT Std 45 Light" w:hAnsi="Frutiger LT Std 45 Light"/>
          <w:lang w:val="nl-NL"/>
        </w:rPr>
      </w:pPr>
    </w:p>
    <w:p w14:paraId="252E73E0" w14:textId="639D4DAA" w:rsidR="00E37FA2" w:rsidRPr="00D80AFC" w:rsidRDefault="00E37FA2" w:rsidP="00E37FA2">
      <w:pPr>
        <w:pStyle w:val="Kop2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DEELOPDRACHT 1: </w:t>
      </w:r>
      <w:r>
        <w:rPr>
          <w:rFonts w:ascii="Frutiger LT Std 45 Light" w:hAnsi="Frutiger LT Std 45 Light"/>
          <w:lang w:val="nl-NL"/>
        </w:rPr>
        <w:t>Device Enrollment inschakelen</w:t>
      </w:r>
    </w:p>
    <w:p w14:paraId="02201200" w14:textId="1A3CA8FB" w:rsidR="00E37FA2" w:rsidRPr="00D80AFC" w:rsidRDefault="00E37FA2" w:rsidP="00E37FA2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We gaan </w:t>
      </w:r>
      <w:r>
        <w:rPr>
          <w:rFonts w:ascii="Frutiger LT Std 45 Light" w:hAnsi="Frutiger LT Std 45 Light"/>
        </w:rPr>
        <w:t>device enrollement inschakelen zodat nieuwe devices kunnen gedetecteerd en beheerd worden door Intune</w:t>
      </w:r>
    </w:p>
    <w:p w14:paraId="235F3144" w14:textId="77777777" w:rsidR="00E37FA2" w:rsidRPr="00D80AFC" w:rsidRDefault="00E37FA2" w:rsidP="00E37FA2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23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15F1B814" w14:textId="3A6EE632" w:rsidR="00E37FA2" w:rsidRDefault="00E37FA2" w:rsidP="00E37FA2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fr-BE"/>
        </w:rPr>
      </w:pPr>
      <w:r w:rsidRPr="00E37FA2">
        <w:rPr>
          <w:rFonts w:ascii="Frutiger LT Std 45 Light" w:hAnsi="Frutiger LT Std 45 Light"/>
          <w:lang w:val="fr-BE"/>
        </w:rPr>
        <w:t>Navigeer naar Devices &gt; Enroll devi</w:t>
      </w:r>
      <w:r>
        <w:rPr>
          <w:rFonts w:ascii="Frutiger LT Std 45 Light" w:hAnsi="Frutiger LT Std 45 Light"/>
          <w:lang w:val="fr-BE"/>
        </w:rPr>
        <w:t>ces</w:t>
      </w:r>
    </w:p>
    <w:p w14:paraId="50B22DEC" w14:textId="0AAE56D4" w:rsidR="00E37FA2" w:rsidRDefault="009661ED" w:rsidP="00E37FA2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 w:rsidRPr="00490A29">
        <w:rPr>
          <w:rFonts w:ascii="Frutiger LT Std 45 Light" w:hAnsi="Frutiger LT Std 45 Light"/>
          <w:lang w:val="nl-NL"/>
        </w:rPr>
        <w:t xml:space="preserve">Kies hier voor automatic </w:t>
      </w:r>
      <w:r w:rsidR="00490A29" w:rsidRPr="00490A29">
        <w:rPr>
          <w:rFonts w:ascii="Frutiger LT Std 45 Light" w:hAnsi="Frutiger LT Std 45 Light"/>
          <w:lang w:val="nl-NL"/>
        </w:rPr>
        <w:t>e</w:t>
      </w:r>
      <w:r w:rsidR="00490A29">
        <w:rPr>
          <w:rFonts w:ascii="Frutiger LT Std 45 Light" w:hAnsi="Frutiger LT Std 45 Light"/>
          <w:lang w:val="nl-NL"/>
        </w:rPr>
        <w:t>nrollment</w:t>
      </w:r>
    </w:p>
    <w:p w14:paraId="5609965C" w14:textId="6BEA0D44" w:rsidR="00490A29" w:rsidRDefault="00490A29" w:rsidP="00490A29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MDM user scope &gt; All</w:t>
      </w:r>
    </w:p>
    <w:p w14:paraId="1ACED56A" w14:textId="4BAED303" w:rsidR="00490A29" w:rsidRDefault="00490A29" w:rsidP="00490A29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MAM User scope &gt; All</w:t>
      </w:r>
    </w:p>
    <w:p w14:paraId="3A4C6CD2" w14:textId="77777777" w:rsidR="002679B0" w:rsidRDefault="002679B0" w:rsidP="002679B0">
      <w:pPr>
        <w:rPr>
          <w:rFonts w:ascii="Frutiger LT Std 45 Light" w:hAnsi="Frutiger LT Std 45 Light"/>
          <w:lang w:val="nl-NL"/>
        </w:rPr>
      </w:pPr>
    </w:p>
    <w:p w14:paraId="703CABE0" w14:textId="447C034B" w:rsidR="002679B0" w:rsidRPr="00D80AFC" w:rsidRDefault="007706B1" w:rsidP="002679B0">
      <w:pPr>
        <w:pStyle w:val="Kop2"/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 xml:space="preserve">EXTRA </w:t>
      </w:r>
      <w:r w:rsidR="002679B0" w:rsidRPr="00D80AFC">
        <w:rPr>
          <w:rFonts w:ascii="Frutiger LT Std 45 Light" w:hAnsi="Frutiger LT Std 45 Light"/>
          <w:lang w:val="nl-NL"/>
        </w:rPr>
        <w:t xml:space="preserve">DEELOPDRACHT : </w:t>
      </w:r>
      <w:r w:rsidR="001F5CA8">
        <w:rPr>
          <w:rFonts w:ascii="Frutiger LT Std 45 Light" w:hAnsi="Frutiger LT Std 45 Light"/>
          <w:lang w:val="nl-NL"/>
        </w:rPr>
        <w:t>Android</w:t>
      </w:r>
      <w:r w:rsidR="002679B0">
        <w:rPr>
          <w:rFonts w:ascii="Frutiger LT Std 45 Light" w:hAnsi="Frutiger LT Std 45 Light"/>
          <w:lang w:val="nl-NL"/>
        </w:rPr>
        <w:t xml:space="preserve"> Enrollment inschakelen</w:t>
      </w:r>
    </w:p>
    <w:p w14:paraId="629AA81C" w14:textId="275521F9" w:rsidR="002679B0" w:rsidRPr="00D80AFC" w:rsidRDefault="002679B0" w:rsidP="002679B0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We gaan </w:t>
      </w:r>
      <w:r>
        <w:rPr>
          <w:rFonts w:ascii="Frutiger LT Std 45 Light" w:hAnsi="Frutiger LT Std 45 Light"/>
        </w:rPr>
        <w:t xml:space="preserve">device enrollement inschakelen zodat nieuwe </w:t>
      </w:r>
      <w:r w:rsidR="001F5CA8">
        <w:rPr>
          <w:rFonts w:ascii="Frutiger LT Std 45 Light" w:hAnsi="Frutiger LT Std 45 Light"/>
        </w:rPr>
        <w:t xml:space="preserve">android </w:t>
      </w:r>
      <w:r>
        <w:rPr>
          <w:rFonts w:ascii="Frutiger LT Std 45 Light" w:hAnsi="Frutiger LT Std 45 Light"/>
        </w:rPr>
        <w:t>devices kunnen gedetecteerd en beheerd worden door Intune</w:t>
      </w:r>
    </w:p>
    <w:p w14:paraId="62301E33" w14:textId="77777777" w:rsidR="002679B0" w:rsidRPr="00D80AFC" w:rsidRDefault="002679B0" w:rsidP="002679B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24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6B03772C" w14:textId="3B8989F8" w:rsidR="002679B0" w:rsidRDefault="002679B0" w:rsidP="002679B0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fr-BE"/>
        </w:rPr>
      </w:pPr>
      <w:r w:rsidRPr="00E37FA2">
        <w:rPr>
          <w:rFonts w:ascii="Frutiger LT Std 45 Light" w:hAnsi="Frutiger LT Std 45 Light"/>
          <w:lang w:val="fr-BE"/>
        </w:rPr>
        <w:t xml:space="preserve">Navigeer naar Devices &gt; </w:t>
      </w:r>
      <w:r w:rsidR="001F5CA8">
        <w:rPr>
          <w:rFonts w:ascii="Frutiger LT Std 45 Light" w:hAnsi="Frutiger LT Std 45 Light"/>
          <w:lang w:val="fr-BE"/>
        </w:rPr>
        <w:t>Android</w:t>
      </w:r>
    </w:p>
    <w:p w14:paraId="70F72446" w14:textId="3A005360" w:rsidR="002679B0" w:rsidRDefault="00570226" w:rsidP="00570226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Kies voor Android</w:t>
      </w:r>
      <w:r w:rsidR="00213E00">
        <w:rPr>
          <w:rFonts w:ascii="Frutiger LT Std 45 Light" w:hAnsi="Frutiger LT Std 45 Light"/>
          <w:lang w:val="nl-NL"/>
        </w:rPr>
        <w:t xml:space="preserve"> Enrollment</w:t>
      </w:r>
    </w:p>
    <w:p w14:paraId="27E341E1" w14:textId="5C7C8482" w:rsidR="00570226" w:rsidRDefault="00570226" w:rsidP="00570226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Managed google play</w:t>
      </w:r>
    </w:p>
    <w:p w14:paraId="4DBD13A5" w14:textId="12C352BE" w:rsidR="00570226" w:rsidRDefault="008C557F" w:rsidP="008C557F">
      <w:pPr>
        <w:pStyle w:val="Lijstalinea"/>
        <w:numPr>
          <w:ilvl w:val="2"/>
          <w:numId w:val="6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I accept</w:t>
      </w:r>
    </w:p>
    <w:p w14:paraId="34EF423D" w14:textId="0056EA5A" w:rsidR="008C557F" w:rsidRDefault="008C557F" w:rsidP="008C557F">
      <w:pPr>
        <w:pStyle w:val="Lijstalinea"/>
        <w:numPr>
          <w:ilvl w:val="2"/>
          <w:numId w:val="6"/>
        </w:numPr>
        <w:rPr>
          <w:rFonts w:ascii="Frutiger LT Std 45 Light" w:hAnsi="Frutiger LT Std 45 Light"/>
          <w:lang w:val="en-US"/>
        </w:rPr>
      </w:pPr>
      <w:r w:rsidRPr="008C557F">
        <w:rPr>
          <w:rFonts w:ascii="Frutiger LT Std 45 Light" w:hAnsi="Frutiger LT Std 45 Light"/>
          <w:lang w:val="en-US"/>
        </w:rPr>
        <w:t>Start google to make c</w:t>
      </w:r>
      <w:r>
        <w:rPr>
          <w:rFonts w:ascii="Frutiger LT Std 45 Light" w:hAnsi="Frutiger LT Std 45 Light"/>
          <w:lang w:val="en-US"/>
        </w:rPr>
        <w:t>onnection</w:t>
      </w:r>
    </w:p>
    <w:p w14:paraId="58B15672" w14:textId="52C2F16D" w:rsidR="008C557F" w:rsidRDefault="008C557F" w:rsidP="008C557F">
      <w:pPr>
        <w:rPr>
          <w:rFonts w:ascii="Frutiger LT Std 45 Light" w:hAnsi="Frutiger LT Std 45 Light"/>
          <w:lang w:val="nl-NL"/>
        </w:rPr>
      </w:pPr>
      <w:r w:rsidRPr="008C557F">
        <w:rPr>
          <w:rFonts w:ascii="Frutiger LT Std 45 Light" w:hAnsi="Frutiger LT Std 45 Light"/>
          <w:lang w:val="nl-NL"/>
        </w:rPr>
        <w:t>Ma</w:t>
      </w:r>
      <w:r>
        <w:rPr>
          <w:rFonts w:ascii="Frutiger LT Std 45 Light" w:hAnsi="Frutiger LT Std 45 Light"/>
          <w:lang w:val="nl-NL"/>
        </w:rPr>
        <w:t>ak een nieuw google-account aan. Doorloop alle stappen, vermijdt het toevoegen van je echt telefoonnumer, adres, etc buiten voor gsm-verificatie</w:t>
      </w:r>
    </w:p>
    <w:p w14:paraId="01E70CC2" w14:textId="29896D85" w:rsidR="008C557F" w:rsidRDefault="008C557F" w:rsidP="008C557F">
      <w:pPr>
        <w:pStyle w:val="Lijstalinea"/>
        <w:numPr>
          <w:ilvl w:val="0"/>
          <w:numId w:val="23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Na de connectie verkrijg je nu dit:</w:t>
      </w:r>
    </w:p>
    <w:p w14:paraId="383C1684" w14:textId="6FB398B6" w:rsidR="008C557F" w:rsidRDefault="00902274" w:rsidP="008C557F">
      <w:pPr>
        <w:rPr>
          <w:rFonts w:ascii="Frutiger LT Std 45 Light" w:hAnsi="Frutiger LT Std 45 Light"/>
          <w:lang w:val="nl-NL"/>
        </w:rPr>
      </w:pPr>
      <w:r>
        <w:rPr>
          <w:noProof/>
        </w:rPr>
        <w:lastRenderedPageBreak/>
        <w:drawing>
          <wp:inline distT="0" distB="0" distL="0" distR="0" wp14:anchorId="57F6704F" wp14:editId="5A65EBB1">
            <wp:extent cx="5760720" cy="3373755"/>
            <wp:effectExtent l="0" t="0" r="0" b="0"/>
            <wp:docPr id="23" name="Afbeelding 2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23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8207" w14:textId="05D3AED3" w:rsidR="008C557F" w:rsidRPr="00C3096B" w:rsidRDefault="00902274" w:rsidP="00420C92">
      <w:pPr>
        <w:pStyle w:val="Lijstalinea"/>
        <w:numPr>
          <w:ilvl w:val="0"/>
          <w:numId w:val="23"/>
        </w:numPr>
        <w:rPr>
          <w:rFonts w:ascii="Frutiger LT Std 45 Light" w:hAnsi="Frutiger LT Std 45 Light"/>
          <w:lang w:val="en-US"/>
        </w:rPr>
      </w:pPr>
      <w:r w:rsidRPr="00C3096B">
        <w:rPr>
          <w:rFonts w:ascii="Frutiger LT Std 45 Light" w:hAnsi="Frutiger LT Std 45 Light"/>
          <w:lang w:val="en-US"/>
        </w:rPr>
        <w:t xml:space="preserve">Kies voor de optie </w:t>
      </w:r>
      <w:r w:rsidR="00C3096B" w:rsidRPr="00C3096B">
        <w:rPr>
          <w:lang w:val="en-US"/>
        </w:rPr>
        <w:t xml:space="preserve">corporate-owned </w:t>
      </w:r>
      <w:r w:rsidR="007706B1">
        <w:rPr>
          <w:lang w:val="en-US"/>
        </w:rPr>
        <w:t>,</w:t>
      </w:r>
      <w:r w:rsidR="00C3096B" w:rsidRPr="00C3096B">
        <w:rPr>
          <w:lang w:val="en-US"/>
        </w:rPr>
        <w:t xml:space="preserve">fully managed </w:t>
      </w:r>
      <w:r w:rsidR="007706B1">
        <w:rPr>
          <w:lang w:val="en-US"/>
        </w:rPr>
        <w:t xml:space="preserve">user </w:t>
      </w:r>
      <w:r w:rsidR="00C3096B" w:rsidRPr="00C3096B">
        <w:rPr>
          <w:lang w:val="en-US"/>
        </w:rPr>
        <w:t>devices</w:t>
      </w:r>
    </w:p>
    <w:p w14:paraId="7A191B19" w14:textId="4B9A9198" w:rsidR="00C3096B" w:rsidRDefault="007706B1" w:rsidP="00420C92">
      <w:pPr>
        <w:pStyle w:val="Lijstalinea"/>
        <w:numPr>
          <w:ilvl w:val="0"/>
          <w:numId w:val="23"/>
        </w:numPr>
        <w:rPr>
          <w:rFonts w:ascii="Frutiger LT Std 45 Light" w:hAnsi="Frutiger LT Std 45 Light"/>
          <w:lang w:val="en-US"/>
        </w:rPr>
      </w:pPr>
      <w:r>
        <w:rPr>
          <w:rFonts w:ascii="Frutiger LT Std 45 Light" w:hAnsi="Frutiger LT Std 45 Light"/>
          <w:lang w:val="en-US"/>
        </w:rPr>
        <w:t>Kies voor yes</w:t>
      </w:r>
    </w:p>
    <w:p w14:paraId="68EACBA5" w14:textId="4E5662E7" w:rsidR="007706B1" w:rsidRPr="007706B1" w:rsidRDefault="007706B1" w:rsidP="00420C92">
      <w:pPr>
        <w:pStyle w:val="Lijstalinea"/>
        <w:numPr>
          <w:ilvl w:val="0"/>
          <w:numId w:val="23"/>
        </w:numPr>
        <w:rPr>
          <w:rFonts w:ascii="Frutiger LT Std 45 Light" w:hAnsi="Frutiger LT Std 45 Light"/>
          <w:lang w:val="nl-NL"/>
        </w:rPr>
      </w:pPr>
      <w:r w:rsidRPr="007706B1">
        <w:rPr>
          <w:rFonts w:ascii="Frutiger LT Std 45 Light" w:hAnsi="Frutiger LT Std 45 Light"/>
          <w:lang w:val="nl-NL"/>
        </w:rPr>
        <w:t xml:space="preserve">Je krijgt nu een </w:t>
      </w:r>
      <w:r>
        <w:rPr>
          <w:rFonts w:ascii="Frutiger LT Std 45 Light" w:hAnsi="Frutiger LT Std 45 Light"/>
          <w:lang w:val="nl-NL"/>
        </w:rPr>
        <w:t>QR-</w:t>
      </w:r>
      <w:r w:rsidRPr="007706B1">
        <w:rPr>
          <w:rFonts w:ascii="Frutiger LT Std 45 Light" w:hAnsi="Frutiger LT Std 45 Light"/>
          <w:lang w:val="nl-NL"/>
        </w:rPr>
        <w:t>c</w:t>
      </w:r>
      <w:r>
        <w:rPr>
          <w:rFonts w:ascii="Frutiger LT Std 45 Light" w:hAnsi="Frutiger LT Std 45 Light"/>
          <w:lang w:val="nl-NL"/>
        </w:rPr>
        <w:t>ode te zien, deze kunnen eindgebruikers inscannen om hun device te enrollen</w:t>
      </w:r>
    </w:p>
    <w:p w14:paraId="1B38E1D7" w14:textId="77777777" w:rsidR="002679B0" w:rsidRPr="007706B1" w:rsidRDefault="002679B0" w:rsidP="002679B0">
      <w:pPr>
        <w:rPr>
          <w:rFonts w:ascii="Frutiger LT Std 45 Light" w:hAnsi="Frutiger LT Std 45 Light"/>
          <w:lang w:val="nl-NL"/>
        </w:rPr>
      </w:pPr>
    </w:p>
    <w:p w14:paraId="2879CCCC" w14:textId="57149912" w:rsidR="000B3F89" w:rsidRPr="007706B1" w:rsidRDefault="000B3F89" w:rsidP="00864470">
      <w:pPr>
        <w:pStyle w:val="Titel"/>
        <w:rPr>
          <w:rFonts w:ascii="Frutiger LT Std 45 Light" w:hAnsi="Frutiger LT Std 45 Light"/>
          <w:lang w:val="nl-NL"/>
        </w:rPr>
      </w:pPr>
      <w:r w:rsidRPr="007706B1">
        <w:rPr>
          <w:rFonts w:ascii="Frutiger LT Std 45 Light" w:hAnsi="Frutiger LT Std 45 Light"/>
          <w:lang w:val="nl-NL"/>
        </w:rPr>
        <w:br w:type="page"/>
      </w:r>
    </w:p>
    <w:p w14:paraId="16CE30FB" w14:textId="3187B005" w:rsidR="00916351" w:rsidRPr="008C557F" w:rsidRDefault="00916351" w:rsidP="00AD615C">
      <w:pPr>
        <w:pStyle w:val="Titel"/>
        <w:rPr>
          <w:rFonts w:ascii="Frutiger LT Std 45 Light" w:hAnsi="Frutiger LT Std 45 Light"/>
          <w:lang w:val="nl-NL"/>
        </w:rPr>
      </w:pPr>
      <w:bookmarkStart w:id="20" w:name="_Toc107168739"/>
      <w:bookmarkStart w:id="21" w:name="_Toc107227692"/>
      <w:bookmarkStart w:id="22" w:name="_Toc107227785"/>
      <w:r w:rsidRPr="008C557F">
        <w:rPr>
          <w:rFonts w:ascii="Frutiger LT Std 45 Light" w:hAnsi="Frutiger LT Std 45 Light"/>
          <w:lang w:val="nl-NL"/>
        </w:rPr>
        <w:lastRenderedPageBreak/>
        <w:t xml:space="preserve">Labo </w:t>
      </w:r>
      <w:r w:rsidR="00A20E4B" w:rsidRPr="008C557F">
        <w:rPr>
          <w:rFonts w:ascii="Frutiger LT Std 45 Light" w:hAnsi="Frutiger LT Std 45 Light"/>
          <w:lang w:val="nl-NL"/>
        </w:rPr>
        <w:t>0</w:t>
      </w:r>
      <w:r w:rsidR="00075129" w:rsidRPr="008C557F">
        <w:rPr>
          <w:rFonts w:ascii="Frutiger LT Std 45 Light" w:hAnsi="Frutiger LT Std 45 Light"/>
          <w:lang w:val="nl-NL"/>
        </w:rPr>
        <w:t>4</w:t>
      </w:r>
      <w:r w:rsidRPr="008C557F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1324628390"/>
          <w:placeholder>
            <w:docPart w:val="86065B6C2AC64BFC9798375532B9B749"/>
          </w:placeholder>
        </w:sdtPr>
        <w:sdtContent>
          <w:r w:rsidRPr="008C557F">
            <w:rPr>
              <w:rFonts w:ascii="Frutiger LT Std 45 Light" w:hAnsi="Frutiger LT Std 45 Light"/>
              <w:lang w:val="nl-NL"/>
            </w:rPr>
            <w:t>Create Users</w:t>
          </w:r>
        </w:sdtContent>
      </w:sdt>
      <w:bookmarkEnd w:id="20"/>
      <w:bookmarkEnd w:id="21"/>
      <w:bookmarkEnd w:id="22"/>
    </w:p>
    <w:p w14:paraId="7F39B93D" w14:textId="77777777" w:rsidR="00916351" w:rsidRPr="00D80AFC" w:rsidRDefault="00916351" w:rsidP="00916351">
      <w:pPr>
        <w:pStyle w:val="Kop2"/>
        <w:rPr>
          <w:rFonts w:ascii="Frutiger LT Std 45 Light" w:hAnsi="Frutiger LT Std 45 Light"/>
          <w:lang w:val="nl-NL"/>
        </w:rPr>
      </w:pPr>
      <w:bookmarkStart w:id="23" w:name="_Toc107168740"/>
      <w:bookmarkStart w:id="24" w:name="_Toc107227693"/>
      <w:r w:rsidRPr="00D80AFC">
        <w:rPr>
          <w:rFonts w:ascii="Frutiger LT Std 45 Light" w:hAnsi="Frutiger LT Std 45 Light"/>
          <w:lang w:val="nl-NL"/>
        </w:rPr>
        <w:t>DEELOPDRACHT 1: User Aanmaken</w:t>
      </w:r>
      <w:bookmarkEnd w:id="23"/>
      <w:bookmarkEnd w:id="24"/>
    </w:p>
    <w:p w14:paraId="648451DE" w14:textId="77777777" w:rsidR="00916351" w:rsidRPr="00D80AFC" w:rsidRDefault="00916351" w:rsidP="00916351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We gaan een user aanmaken via de admin portal en deze verwijderen</w:t>
      </w:r>
    </w:p>
    <w:p w14:paraId="5EC92377" w14:textId="7D42CBB5" w:rsidR="00C834D6" w:rsidRPr="00D80AFC" w:rsidRDefault="00C834D6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26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5AB1B807" w14:textId="556C66AB" w:rsidR="00916351" w:rsidRPr="00D80AFC" w:rsidRDefault="0072037C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Navigeer naar users en kies bij all users voor de optie “new user”</w:t>
      </w:r>
    </w:p>
    <w:p w14:paraId="6EEDDDED" w14:textId="6EDF7EB2" w:rsidR="00916351" w:rsidRPr="00D80AFC" w:rsidRDefault="006E1572" w:rsidP="006E1572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t xml:space="preserve"> </w:t>
      </w: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71522F7A" wp14:editId="3BCFD9BE">
            <wp:extent cx="3627120" cy="1178254"/>
            <wp:effectExtent l="0" t="0" r="0" b="3175"/>
            <wp:docPr id="61" name="Picture 6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102" cy="11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8491" w14:textId="217A6C04" w:rsidR="000C6AC4" w:rsidRPr="00D80AFC" w:rsidRDefault="00916351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Geef </w:t>
      </w:r>
      <w:r w:rsidR="007764FB" w:rsidRPr="00D80AFC">
        <w:rPr>
          <w:rFonts w:ascii="Frutiger LT Std 45 Light" w:hAnsi="Frutiger LT Std 45 Light"/>
        </w:rPr>
        <w:t>volgende gegevens op:</w:t>
      </w:r>
    </w:p>
    <w:p w14:paraId="28A35310" w14:textId="50526499" w:rsidR="007764FB" w:rsidRPr="00D80AFC" w:rsidRDefault="007764FB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Username: GuustFlater</w:t>
      </w:r>
    </w:p>
    <w:p w14:paraId="49D6F120" w14:textId="3F03D493" w:rsidR="007764FB" w:rsidRPr="00D80AFC" w:rsidRDefault="007764FB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Name: Guust Flater</w:t>
      </w:r>
    </w:p>
    <w:p w14:paraId="254D98F0" w14:textId="3F75E01C" w:rsidR="007764FB" w:rsidRPr="00D80AFC" w:rsidRDefault="007764FB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First Name: Guust</w:t>
      </w:r>
    </w:p>
    <w:p w14:paraId="12343EB9" w14:textId="77777777" w:rsidR="00926C53" w:rsidRPr="00D80AFC" w:rsidRDefault="007764FB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Last Name: Flater</w:t>
      </w:r>
    </w:p>
    <w:p w14:paraId="42F785DD" w14:textId="2A121173" w:rsidR="00916351" w:rsidRPr="00D80AFC" w:rsidRDefault="00916351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Wachtwoord: geef een wachtwoord mee </w:t>
      </w:r>
    </w:p>
    <w:p w14:paraId="2CD748C0" w14:textId="77777777" w:rsidR="00916351" w:rsidRPr="00D80AFC" w:rsidRDefault="00916351" w:rsidP="00DF1230">
      <w:pPr>
        <w:pStyle w:val="Lijstalinea"/>
        <w:numPr>
          <w:ilvl w:val="2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Noteer deze: …………………………</w:t>
      </w:r>
    </w:p>
    <w:p w14:paraId="519B7B8A" w14:textId="703931D8" w:rsidR="00926C53" w:rsidRPr="00D80AFC" w:rsidRDefault="00926C53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Alle andere informatie laat je voor nu zo staan, duw op create</w:t>
      </w:r>
    </w:p>
    <w:p w14:paraId="191DB487" w14:textId="77777777" w:rsidR="006F6ED1" w:rsidRPr="00D80AFC" w:rsidRDefault="006F6ED1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</w:p>
    <w:p w14:paraId="3B39C49E" w14:textId="266DC251" w:rsidR="00916351" w:rsidRPr="00D80AFC" w:rsidRDefault="00916351" w:rsidP="00916351">
      <w:pPr>
        <w:pStyle w:val="Kop2"/>
        <w:rPr>
          <w:rFonts w:ascii="Frutiger LT Std 45 Light" w:hAnsi="Frutiger LT Std 45 Light"/>
          <w:lang w:val="nl-NL"/>
        </w:rPr>
      </w:pPr>
      <w:bookmarkStart w:id="25" w:name="_Toc107168741"/>
      <w:bookmarkStart w:id="26" w:name="_Toc107227694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8E65FF" w:rsidRPr="00D80AFC">
        <w:rPr>
          <w:rFonts w:ascii="Frutiger LT Std 45 Light" w:hAnsi="Frutiger LT Std 45 Light"/>
          <w:lang w:val="nl-NL"/>
        </w:rPr>
        <w:t>2</w:t>
      </w:r>
      <w:r w:rsidRPr="00D80AFC">
        <w:rPr>
          <w:rFonts w:ascii="Frutiger LT Std 45 Light" w:hAnsi="Frutiger LT Std 45 Light"/>
          <w:lang w:val="nl-NL"/>
        </w:rPr>
        <w:t>: Delete User</w:t>
      </w:r>
      <w:bookmarkEnd w:id="25"/>
      <w:bookmarkEnd w:id="26"/>
    </w:p>
    <w:p w14:paraId="3238BB17" w14:textId="77777777" w:rsidR="00916351" w:rsidRPr="00D80AFC" w:rsidRDefault="00916351" w:rsidP="00916351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We gaan een user volledig verwijderen</w:t>
      </w:r>
    </w:p>
    <w:p w14:paraId="456E2517" w14:textId="77777777" w:rsidR="00916351" w:rsidRPr="00D80AFC" w:rsidRDefault="00916351" w:rsidP="00916351">
      <w:pPr>
        <w:rPr>
          <w:rFonts w:ascii="Frutiger LT Std 45 Light" w:hAnsi="Frutiger LT Std 45 Light"/>
        </w:rPr>
      </w:pPr>
    </w:p>
    <w:p w14:paraId="7FF205E9" w14:textId="77777777" w:rsidR="004A4E12" w:rsidRPr="00D80AFC" w:rsidRDefault="004A4E12" w:rsidP="00DF1230">
      <w:pPr>
        <w:pStyle w:val="Lijstalinea"/>
        <w:numPr>
          <w:ilvl w:val="0"/>
          <w:numId w:val="7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28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500C38F6" w14:textId="02D9C5F7" w:rsidR="004A4E12" w:rsidRPr="00D80AFC" w:rsidRDefault="004A4E12" w:rsidP="00DF1230">
      <w:pPr>
        <w:pStyle w:val="Lijstalinea"/>
        <w:numPr>
          <w:ilvl w:val="0"/>
          <w:numId w:val="7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Navigeer naar users</w:t>
      </w:r>
    </w:p>
    <w:p w14:paraId="2D91C4FD" w14:textId="2BEC898D" w:rsidR="00916351" w:rsidRPr="00D80AFC" w:rsidRDefault="00916351" w:rsidP="00DF1230">
      <w:pPr>
        <w:pStyle w:val="Lijstalinea"/>
        <w:numPr>
          <w:ilvl w:val="0"/>
          <w:numId w:val="7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Selecteer de user G</w:t>
      </w:r>
      <w:r w:rsidR="004A4E12" w:rsidRPr="00D80AFC">
        <w:rPr>
          <w:rFonts w:ascii="Frutiger LT Std 45 Light" w:hAnsi="Frutiger LT Std 45 Light"/>
        </w:rPr>
        <w:t>u</w:t>
      </w:r>
      <w:r w:rsidRPr="00D80AFC">
        <w:rPr>
          <w:rFonts w:ascii="Frutiger LT Std 45 Light" w:hAnsi="Frutiger LT Std 45 Light"/>
        </w:rPr>
        <w:t>ust en Click op “</w:t>
      </w:r>
      <w:r w:rsidRPr="00D80AFC">
        <w:rPr>
          <w:rFonts w:ascii="Frutiger LT Std 45 Light" w:hAnsi="Frutiger LT Std 45 Light"/>
          <w:b/>
        </w:rPr>
        <w:t xml:space="preserve">Delete User” </w:t>
      </w:r>
    </w:p>
    <w:p w14:paraId="4C3EEB63" w14:textId="77777777" w:rsidR="00916351" w:rsidRPr="00D80AFC" w:rsidRDefault="00916351" w:rsidP="00DF1230">
      <w:pPr>
        <w:pStyle w:val="Lijstalinea"/>
        <w:numPr>
          <w:ilvl w:val="0"/>
          <w:numId w:val="7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bCs/>
          <w:lang w:val="en-US"/>
        </w:rPr>
        <w:t>Druk op</w:t>
      </w:r>
      <w:r w:rsidRPr="00D80AFC">
        <w:rPr>
          <w:rFonts w:ascii="Frutiger LT Std 45 Light" w:hAnsi="Frutiger LT Std 45 Light"/>
          <w:b/>
          <w:lang w:val="en-US"/>
        </w:rPr>
        <w:t xml:space="preserve"> confirm Changes. </w:t>
      </w:r>
    </w:p>
    <w:p w14:paraId="350B92AA" w14:textId="1648232B" w:rsidR="00916351" w:rsidRPr="00D80AFC" w:rsidRDefault="00916351" w:rsidP="00916351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</w:rPr>
        <w:t xml:space="preserve">De user bevindt zich nu in de “Deleted Users” Recycle bin. </w:t>
      </w:r>
      <w:r w:rsidRPr="00D80AFC">
        <w:rPr>
          <w:rFonts w:ascii="Frutiger LT Std 45 Light" w:hAnsi="Frutiger LT Std 45 Light"/>
          <w:lang w:val="nl-NL"/>
        </w:rPr>
        <w:t>Controleer dit</w:t>
      </w:r>
    </w:p>
    <w:p w14:paraId="180660E5" w14:textId="0246C86E" w:rsidR="00916351" w:rsidRPr="00D80AFC" w:rsidRDefault="00916351" w:rsidP="00916351">
      <w:pPr>
        <w:pStyle w:val="Kop2"/>
        <w:rPr>
          <w:rFonts w:ascii="Frutiger LT Std 45 Light" w:hAnsi="Frutiger LT Std 45 Light"/>
          <w:lang w:val="nl-NL"/>
        </w:rPr>
      </w:pPr>
      <w:bookmarkStart w:id="27" w:name="_Toc107168742"/>
      <w:bookmarkStart w:id="28" w:name="_Toc107227695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8E65FF" w:rsidRPr="00D80AFC">
        <w:rPr>
          <w:rFonts w:ascii="Frutiger LT Std 45 Light" w:hAnsi="Frutiger LT Std 45 Light"/>
          <w:lang w:val="nl-NL"/>
        </w:rPr>
        <w:t>3</w:t>
      </w:r>
      <w:r w:rsidRPr="00D80AFC">
        <w:rPr>
          <w:rFonts w:ascii="Frutiger LT Std 45 Light" w:hAnsi="Frutiger LT Std 45 Light"/>
          <w:lang w:val="nl-NL"/>
        </w:rPr>
        <w:t>: Delete User permanent</w:t>
      </w:r>
      <w:bookmarkEnd w:id="27"/>
      <w:bookmarkEnd w:id="28"/>
    </w:p>
    <w:p w14:paraId="28CDBD71" w14:textId="77777777" w:rsidR="00057964" w:rsidRPr="00D80AFC" w:rsidRDefault="00057964" w:rsidP="00DF1230">
      <w:pPr>
        <w:pStyle w:val="Lijstalinea"/>
        <w:numPr>
          <w:ilvl w:val="0"/>
          <w:numId w:val="7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29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77E94DD9" w14:textId="34F12D04" w:rsidR="00057964" w:rsidRPr="00D80AFC" w:rsidRDefault="00057964" w:rsidP="00DF1230">
      <w:pPr>
        <w:pStyle w:val="Lijstalinea"/>
        <w:numPr>
          <w:ilvl w:val="0"/>
          <w:numId w:val="7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Navigeer naardeleted users</w:t>
      </w:r>
    </w:p>
    <w:p w14:paraId="4C5C67B5" w14:textId="0949AD3B" w:rsidR="00057964" w:rsidRPr="00D80AFC" w:rsidRDefault="00057964" w:rsidP="00DF1230">
      <w:pPr>
        <w:pStyle w:val="Lijstalinea"/>
        <w:numPr>
          <w:ilvl w:val="0"/>
          <w:numId w:val="7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Selecteer de user Guust en Click op “</w:t>
      </w:r>
      <w:r w:rsidRPr="00D80AFC">
        <w:rPr>
          <w:rFonts w:ascii="Frutiger LT Std 45 Light" w:hAnsi="Frutiger LT Std 45 Light"/>
          <w:b/>
        </w:rPr>
        <w:t xml:space="preserve">Delete </w:t>
      </w:r>
      <w:r w:rsidR="00AD615C" w:rsidRPr="00D80AFC">
        <w:rPr>
          <w:rFonts w:ascii="Frutiger LT Std 45 Light" w:hAnsi="Frutiger LT Std 45 Light"/>
          <w:b/>
        </w:rPr>
        <w:t>permanently</w:t>
      </w:r>
      <w:r w:rsidRPr="00D80AFC">
        <w:rPr>
          <w:rFonts w:ascii="Frutiger LT Std 45 Light" w:hAnsi="Frutiger LT Std 45 Light"/>
          <w:b/>
        </w:rPr>
        <w:t xml:space="preserve">” </w:t>
      </w:r>
    </w:p>
    <w:p w14:paraId="1D2A32FD" w14:textId="77777777" w:rsidR="002432D7" w:rsidRPr="00D80AFC" w:rsidRDefault="002432D7">
      <w:pPr>
        <w:jc w:val="left"/>
        <w:rPr>
          <w:rFonts w:ascii="Frutiger LT Std 45 Light" w:eastAsiaTheme="majorEastAsia" w:hAnsi="Frutiger LT Std 45 Light" w:cstheme="majorBidi"/>
          <w:b/>
          <w:color w:val="E3682C"/>
          <w:sz w:val="28"/>
          <w:szCs w:val="32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38F4C083" w14:textId="2A8721D8" w:rsidR="0056438C" w:rsidRPr="00D80AFC" w:rsidRDefault="0056438C" w:rsidP="0056438C">
      <w:pPr>
        <w:pStyle w:val="Kop2"/>
        <w:rPr>
          <w:rFonts w:ascii="Frutiger LT Std 45 Light" w:hAnsi="Frutiger LT Std 45 Light"/>
          <w:lang w:val="nl-NL"/>
        </w:rPr>
      </w:pPr>
      <w:bookmarkStart w:id="29" w:name="_Toc107168743"/>
      <w:bookmarkStart w:id="30" w:name="_Toc107227696"/>
      <w:r w:rsidRPr="00D80AFC">
        <w:rPr>
          <w:rFonts w:ascii="Frutiger LT Std 45 Light" w:hAnsi="Frutiger LT Std 45 Light"/>
          <w:lang w:val="nl-NL"/>
        </w:rPr>
        <w:lastRenderedPageBreak/>
        <w:t>DEELOPDRACHT 4: Aanmaken users</w:t>
      </w:r>
      <w:bookmarkEnd w:id="29"/>
      <w:bookmarkEnd w:id="30"/>
    </w:p>
    <w:p w14:paraId="6EB93BEE" w14:textId="24E11820" w:rsidR="0056438C" w:rsidRPr="00D80AFC" w:rsidRDefault="0056438C" w:rsidP="0056438C">
      <w:pPr>
        <w:rPr>
          <w:rFonts w:ascii="Frutiger LT Std 45 Light" w:hAnsi="Frutiger LT Std 45 Light"/>
          <w:b/>
          <w:bCs/>
          <w:u w:val="single"/>
          <w:lang w:val="nl-NL"/>
        </w:rPr>
      </w:pPr>
      <w:r w:rsidRPr="00D80AFC">
        <w:rPr>
          <w:rFonts w:ascii="Frutiger LT Std 45 Light" w:hAnsi="Frutiger LT Std 45 Light"/>
          <w:lang w:val="nl-NL"/>
        </w:rPr>
        <w:t>Zorg ervoor dat volgende users zijn aangemaakt</w:t>
      </w:r>
      <w:r w:rsidR="002432D7" w:rsidRPr="00D80AFC">
        <w:rPr>
          <w:rFonts w:ascii="Frutiger LT Std 45 Light" w:hAnsi="Frutiger LT Std 45 Light"/>
          <w:lang w:val="nl-NL"/>
        </w:rPr>
        <w:t xml:space="preserve"> </w:t>
      </w:r>
      <w:r w:rsidR="002432D7" w:rsidRPr="00D80AFC">
        <w:rPr>
          <w:rFonts w:ascii="Frutiger LT Std 45 Light" w:hAnsi="Frutiger LT Std 45 Light"/>
          <w:b/>
          <w:bCs/>
          <w:u w:val="single"/>
          <w:lang w:val="nl-NL"/>
        </w:rPr>
        <w:t xml:space="preserve">of kies ervoor om de extra opdracht </w:t>
      </w:r>
      <w:r w:rsidR="00B2480D" w:rsidRPr="00D80AFC">
        <w:rPr>
          <w:rFonts w:ascii="Frutiger LT Std 45 Light" w:hAnsi="Frutiger LT Std 45 Light"/>
          <w:b/>
          <w:bCs/>
          <w:u w:val="single"/>
          <w:lang w:val="nl-NL"/>
        </w:rPr>
        <w:t>bulk users aan te maken</w:t>
      </w:r>
    </w:p>
    <w:p w14:paraId="6355DC04" w14:textId="77777777" w:rsidR="00D70A01" w:rsidRPr="00D80AFC" w:rsidRDefault="00D70A01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Bas Schutte</w:t>
      </w:r>
    </w:p>
    <w:p w14:paraId="6FE66C07" w14:textId="77777777" w:rsidR="00D70A01" w:rsidRPr="00D80AFC" w:rsidRDefault="00D70A01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Sander Strauss</w:t>
      </w:r>
    </w:p>
    <w:p w14:paraId="75CB3BEE" w14:textId="77777777" w:rsidR="00D70A01" w:rsidRPr="00D80AFC" w:rsidRDefault="00D70A01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Teunis Hake</w:t>
      </w:r>
    </w:p>
    <w:p w14:paraId="10C70F2D" w14:textId="77777777" w:rsidR="00D70A01" w:rsidRPr="00D80AFC" w:rsidRDefault="00D70A01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Lammert Homan</w:t>
      </w:r>
    </w:p>
    <w:p w14:paraId="3F9DF29C" w14:textId="77777777" w:rsidR="00D70A01" w:rsidRPr="00D80AFC" w:rsidRDefault="00D70A01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Tom Ras</w:t>
      </w:r>
    </w:p>
    <w:p w14:paraId="605FDAD9" w14:textId="29712C88" w:rsidR="00D70A01" w:rsidRPr="00D80AFC" w:rsidRDefault="00D70A01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Lammert Kess</w:t>
      </w:r>
    </w:p>
    <w:p w14:paraId="74A7BA60" w14:textId="77777777" w:rsidR="00B2480D" w:rsidRPr="00D80AFC" w:rsidRDefault="00B2480D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Mariska Cramp</w:t>
      </w:r>
    </w:p>
    <w:p w14:paraId="61A5F706" w14:textId="77777777" w:rsidR="00B2480D" w:rsidRPr="00D80AFC" w:rsidRDefault="00B2480D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Marloes Van Rooy</w:t>
      </w:r>
    </w:p>
    <w:p w14:paraId="37028EA7" w14:textId="77777777" w:rsidR="00B2480D" w:rsidRPr="00D80AFC" w:rsidRDefault="00B2480D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Paulien Tempel</w:t>
      </w:r>
    </w:p>
    <w:p w14:paraId="78275E9A" w14:textId="77777777" w:rsidR="00B2480D" w:rsidRPr="00D80AFC" w:rsidRDefault="00B2480D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Willeke Drayer</w:t>
      </w:r>
    </w:p>
    <w:p w14:paraId="19653428" w14:textId="77777777" w:rsidR="00B2480D" w:rsidRPr="00D80AFC" w:rsidRDefault="00B2480D" w:rsidP="00DF1230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Paulien Goossen</w:t>
      </w:r>
    </w:p>
    <w:p w14:paraId="1FDECEA4" w14:textId="5C05EAC6" w:rsidR="00DD1E3A" w:rsidRPr="00DD1E3A" w:rsidRDefault="00B2480D" w:rsidP="00DD1E3A">
      <w:pPr>
        <w:pStyle w:val="Lijstalinea"/>
        <w:numPr>
          <w:ilvl w:val="0"/>
          <w:numId w:val="10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Paula Van Rooy</w:t>
      </w:r>
    </w:p>
    <w:p w14:paraId="5D0DDCBA" w14:textId="77777777" w:rsidR="00B2480D" w:rsidRPr="00D80AFC" w:rsidRDefault="00B2480D" w:rsidP="00B2480D">
      <w:pPr>
        <w:rPr>
          <w:rFonts w:ascii="Frutiger LT Std 45 Light" w:hAnsi="Frutiger LT Std 45 Light"/>
          <w:lang w:val="nl-NL"/>
        </w:rPr>
      </w:pPr>
    </w:p>
    <w:p w14:paraId="1E5A0C5D" w14:textId="31336C72" w:rsidR="00B94FB1" w:rsidRPr="00D80AFC" w:rsidRDefault="00AD615C">
      <w:pPr>
        <w:jc w:val="left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062FE08A" w14:textId="53E1283B" w:rsidR="00B94FB1" w:rsidRPr="00D80AFC" w:rsidRDefault="00B94FB1" w:rsidP="00B94FB1">
      <w:pPr>
        <w:pStyle w:val="Titel"/>
        <w:rPr>
          <w:rFonts w:ascii="Frutiger LT Std 45 Light" w:hAnsi="Frutiger LT Std 45 Light"/>
          <w:lang w:val="nl-NL"/>
        </w:rPr>
      </w:pPr>
      <w:bookmarkStart w:id="31" w:name="_Toc107168744"/>
      <w:bookmarkStart w:id="32" w:name="_Toc107227697"/>
      <w:bookmarkStart w:id="33" w:name="_Toc107227786"/>
      <w:r w:rsidRPr="00D80AFC">
        <w:rPr>
          <w:rFonts w:ascii="Frutiger LT Std 45 Light" w:hAnsi="Frutiger LT Std 45 Light"/>
          <w:lang w:val="nl-NL"/>
        </w:rPr>
        <w:lastRenderedPageBreak/>
        <w:t xml:space="preserve">Labo </w:t>
      </w:r>
      <w:r w:rsidR="00A20E4B" w:rsidRPr="00D80AFC">
        <w:rPr>
          <w:rFonts w:ascii="Frutiger LT Std 45 Light" w:hAnsi="Frutiger LT Std 45 Light"/>
          <w:lang w:val="nl-NL"/>
        </w:rPr>
        <w:t>0</w:t>
      </w:r>
      <w:r w:rsidR="00075129" w:rsidRPr="00D80AFC">
        <w:rPr>
          <w:rFonts w:ascii="Frutiger LT Std 45 Light" w:hAnsi="Frutiger LT Std 45 Light"/>
          <w:lang w:val="nl-NL"/>
        </w:rPr>
        <w:t>5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716163479"/>
          <w:placeholder>
            <w:docPart w:val="AD0F9AF68AD3494FBA809D1F2A59D533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Create Groups</w:t>
          </w:r>
        </w:sdtContent>
      </w:sdt>
      <w:bookmarkEnd w:id="31"/>
      <w:bookmarkEnd w:id="32"/>
      <w:bookmarkEnd w:id="33"/>
    </w:p>
    <w:p w14:paraId="75C5B817" w14:textId="11F63306" w:rsidR="00B94FB1" w:rsidRPr="00D80AFC" w:rsidRDefault="00B94FB1" w:rsidP="00B94FB1">
      <w:pPr>
        <w:pStyle w:val="Kop2"/>
        <w:rPr>
          <w:rFonts w:ascii="Frutiger LT Std 45 Light" w:hAnsi="Frutiger LT Std 45 Light"/>
          <w:lang w:val="nl-NL"/>
        </w:rPr>
      </w:pPr>
      <w:bookmarkStart w:id="34" w:name="_Toc107168745"/>
      <w:bookmarkStart w:id="35" w:name="_Toc107227698"/>
      <w:r w:rsidRPr="00D80AFC">
        <w:rPr>
          <w:rFonts w:ascii="Frutiger LT Std 45 Light" w:hAnsi="Frutiger LT Std 45 Light"/>
          <w:lang w:val="nl-NL"/>
        </w:rPr>
        <w:t xml:space="preserve">DEELOPDRACHT 1: </w:t>
      </w:r>
      <w:r w:rsidR="00DC47CB" w:rsidRPr="00D80AFC">
        <w:rPr>
          <w:rFonts w:ascii="Frutiger LT Std 45 Light" w:hAnsi="Frutiger LT Std 45 Light"/>
          <w:lang w:val="nl-NL"/>
        </w:rPr>
        <w:t>Group</w:t>
      </w:r>
      <w:r w:rsidRPr="00D80AFC">
        <w:rPr>
          <w:rFonts w:ascii="Frutiger LT Std 45 Light" w:hAnsi="Frutiger LT Std 45 Light"/>
          <w:lang w:val="nl-NL"/>
        </w:rPr>
        <w:t xml:space="preserve"> Aanmaken</w:t>
      </w:r>
      <w:bookmarkEnd w:id="34"/>
      <w:bookmarkEnd w:id="35"/>
    </w:p>
    <w:p w14:paraId="3D343FC5" w14:textId="6F12B3FE" w:rsidR="00B94FB1" w:rsidRPr="00D80AFC" w:rsidRDefault="00B94FB1" w:rsidP="00B94FB1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We gaan een </w:t>
      </w:r>
      <w:r w:rsidR="00DC47CB" w:rsidRPr="00D80AFC">
        <w:rPr>
          <w:rFonts w:ascii="Frutiger LT Std 45 Light" w:hAnsi="Frutiger LT Std 45 Light"/>
        </w:rPr>
        <w:t>group</w:t>
      </w:r>
      <w:r w:rsidRPr="00D80AFC">
        <w:rPr>
          <w:rFonts w:ascii="Frutiger LT Std 45 Light" w:hAnsi="Frutiger LT Std 45 Light"/>
        </w:rPr>
        <w:t xml:space="preserve"> aanmaken via de admin portal </w:t>
      </w:r>
    </w:p>
    <w:p w14:paraId="187F3452" w14:textId="77777777" w:rsidR="00B94FB1" w:rsidRPr="00D80AFC" w:rsidRDefault="00B94FB1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30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6306F9C4" w14:textId="3BDEEB89" w:rsidR="00B94FB1" w:rsidRPr="00D80AFC" w:rsidRDefault="00B94FB1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Navigeer naar </w:t>
      </w:r>
      <w:r w:rsidR="00660CA3" w:rsidRPr="00D80AFC">
        <w:rPr>
          <w:rFonts w:ascii="Frutiger LT Std 45 Light" w:hAnsi="Frutiger LT Std 45 Light"/>
        </w:rPr>
        <w:t>groups</w:t>
      </w:r>
      <w:r w:rsidRPr="00D80AFC">
        <w:rPr>
          <w:rFonts w:ascii="Frutiger LT Std 45 Light" w:hAnsi="Frutiger LT Std 45 Light"/>
        </w:rPr>
        <w:t xml:space="preserve"> en kies bij all </w:t>
      </w:r>
      <w:r w:rsidR="00660CA3" w:rsidRPr="00D80AFC">
        <w:rPr>
          <w:rFonts w:ascii="Frutiger LT Std 45 Light" w:hAnsi="Frutiger LT Std 45 Light"/>
        </w:rPr>
        <w:t>groups</w:t>
      </w:r>
      <w:r w:rsidRPr="00D80AFC">
        <w:rPr>
          <w:rFonts w:ascii="Frutiger LT Std 45 Light" w:hAnsi="Frutiger LT Std 45 Light"/>
        </w:rPr>
        <w:t xml:space="preserve"> voor de optie “new </w:t>
      </w:r>
      <w:r w:rsidR="00660CA3" w:rsidRPr="00D80AFC">
        <w:rPr>
          <w:rFonts w:ascii="Frutiger LT Std 45 Light" w:hAnsi="Frutiger LT Std 45 Light"/>
        </w:rPr>
        <w:t>group</w:t>
      </w:r>
      <w:r w:rsidRPr="00D80AFC">
        <w:rPr>
          <w:rFonts w:ascii="Frutiger LT Std 45 Light" w:hAnsi="Frutiger LT Std 45 Light"/>
        </w:rPr>
        <w:t>”</w:t>
      </w:r>
    </w:p>
    <w:p w14:paraId="1DA8B516" w14:textId="679E2DFE" w:rsidR="00B94FB1" w:rsidRPr="00D80AFC" w:rsidRDefault="00B94FB1" w:rsidP="00B94FB1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t xml:space="preserve"> </w:t>
      </w:r>
      <w:r w:rsidR="00646066" w:rsidRPr="00D80AFC">
        <w:rPr>
          <w:rFonts w:ascii="Frutiger LT Std 45 Light" w:hAnsi="Frutiger LT Std 45 Light"/>
          <w:noProof/>
        </w:rPr>
        <w:drawing>
          <wp:inline distT="0" distB="0" distL="0" distR="0" wp14:anchorId="3A5745D0" wp14:editId="30FED8FD">
            <wp:extent cx="5219700" cy="1732420"/>
            <wp:effectExtent l="0" t="0" r="0" b="127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1955" cy="17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E182" w14:textId="77777777" w:rsidR="00B94FB1" w:rsidRPr="00D80AFC" w:rsidRDefault="00B94FB1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Geef volgende gegevens op:</w:t>
      </w:r>
    </w:p>
    <w:p w14:paraId="35610F52" w14:textId="6B0C1434" w:rsidR="00B94FB1" w:rsidRPr="00D80AFC" w:rsidRDefault="0064606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Group type: Security</w:t>
      </w:r>
    </w:p>
    <w:p w14:paraId="6A4505F2" w14:textId="14E468AD" w:rsidR="00646066" w:rsidRPr="00D80AFC" w:rsidRDefault="0064606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Group Name: GS_SALES</w:t>
      </w:r>
    </w:p>
    <w:p w14:paraId="56CDA97E" w14:textId="51D753CD" w:rsidR="00646066" w:rsidRPr="00D80AFC" w:rsidRDefault="0064606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Group description: Sales users</w:t>
      </w:r>
    </w:p>
    <w:p w14:paraId="1877492B" w14:textId="1F9A1E54" w:rsidR="00646066" w:rsidRPr="00D80AFC" w:rsidRDefault="0064606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Membership: Assigned</w:t>
      </w:r>
    </w:p>
    <w:p w14:paraId="31DDECBA" w14:textId="1879FE7E" w:rsidR="00646066" w:rsidRPr="00D80AFC" w:rsidRDefault="0064606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Members: Bas, Sander, Teunis</w:t>
      </w:r>
    </w:p>
    <w:p w14:paraId="67958F22" w14:textId="77777777" w:rsidR="00B94FB1" w:rsidRPr="00D80AFC" w:rsidRDefault="00B94FB1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Alle andere informatie laat je voor nu zo staan, duw op create</w:t>
      </w:r>
    </w:p>
    <w:p w14:paraId="6FA0FD17" w14:textId="77777777" w:rsidR="00B94FB1" w:rsidRPr="00D80AFC" w:rsidRDefault="00B94FB1" w:rsidP="006C6ECC">
      <w:pPr>
        <w:ind w:left="360"/>
        <w:rPr>
          <w:rFonts w:ascii="Frutiger LT Std 45 Light" w:hAnsi="Frutiger LT Std 45 Light"/>
        </w:rPr>
      </w:pPr>
    </w:p>
    <w:p w14:paraId="6FCC26CF" w14:textId="519A914A" w:rsidR="006C6ECC" w:rsidRPr="00D80AFC" w:rsidRDefault="006C6ECC" w:rsidP="006C6ECC">
      <w:pPr>
        <w:pStyle w:val="Kop2"/>
        <w:rPr>
          <w:rFonts w:ascii="Frutiger LT Std 45 Light" w:hAnsi="Frutiger LT Std 45 Light"/>
          <w:lang w:val="nl-NL"/>
        </w:rPr>
      </w:pPr>
      <w:bookmarkStart w:id="36" w:name="_Toc107168746"/>
      <w:bookmarkStart w:id="37" w:name="_Toc107227699"/>
      <w:r w:rsidRPr="00D80AFC">
        <w:rPr>
          <w:rFonts w:ascii="Frutiger LT Std 45 Light" w:hAnsi="Frutiger LT Std 45 Light"/>
          <w:lang w:val="nl-NL"/>
        </w:rPr>
        <w:t>DEELOPDRACHT 2: Edit use</w:t>
      </w:r>
      <w:r w:rsidR="00102A43" w:rsidRPr="00D80AFC">
        <w:rPr>
          <w:rFonts w:ascii="Frutiger LT Std 45 Light" w:hAnsi="Frutiger LT Std 45 Light"/>
          <w:lang w:val="nl-NL"/>
        </w:rPr>
        <w:t>r</w:t>
      </w:r>
      <w:bookmarkEnd w:id="36"/>
      <w:bookmarkEnd w:id="37"/>
    </w:p>
    <w:p w14:paraId="0889FFD9" w14:textId="33930789" w:rsidR="00F4116E" w:rsidRPr="00F4116E" w:rsidRDefault="006C6ECC" w:rsidP="00F4116E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We </w:t>
      </w:r>
      <w:r w:rsidR="001F2F55" w:rsidRPr="00D80AFC">
        <w:rPr>
          <w:rFonts w:ascii="Frutiger LT Std 45 Light" w:hAnsi="Frutiger LT Std 45 Light"/>
        </w:rPr>
        <w:t xml:space="preserve">de gebruikers aanpassen om </w:t>
      </w:r>
      <w:r w:rsidR="00F52F36" w:rsidRPr="00D80AFC">
        <w:rPr>
          <w:rFonts w:ascii="Frutiger LT Std 45 Light" w:hAnsi="Frutiger LT Std 45 Light"/>
        </w:rPr>
        <w:t>te laten toevoegen via dynamic rules</w:t>
      </w:r>
    </w:p>
    <w:p w14:paraId="5B63D145" w14:textId="77777777" w:rsidR="006C6ECC" w:rsidRPr="00D80AFC" w:rsidRDefault="006C6ECC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32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3ED1E555" w14:textId="670D9582" w:rsidR="00AD615C" w:rsidRPr="00D80AFC" w:rsidRDefault="00102A43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Navigeer naar users en </w:t>
      </w:r>
      <w:r w:rsidR="002228A4" w:rsidRPr="00D80AFC">
        <w:rPr>
          <w:rFonts w:ascii="Frutiger LT Std 45 Light" w:hAnsi="Frutiger LT Std 45 Light"/>
        </w:rPr>
        <w:t>slecteer bij all users de gebruiker Lammert</w:t>
      </w:r>
      <w:r w:rsidR="002A0F96" w:rsidRPr="00D80AFC">
        <w:rPr>
          <w:rFonts w:ascii="Frutiger LT Std 45 Light" w:hAnsi="Frutiger LT Std 45 Light"/>
        </w:rPr>
        <w:t xml:space="preserve"> H.</w:t>
      </w:r>
    </w:p>
    <w:p w14:paraId="48BE86C1" w14:textId="2FA7F856" w:rsidR="002228A4" w:rsidRPr="00D80AFC" w:rsidRDefault="002228A4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Duw op edit</w:t>
      </w:r>
    </w:p>
    <w:p w14:paraId="3B06D194" w14:textId="24CEC26B" w:rsidR="002228A4" w:rsidRPr="00D80AFC" w:rsidRDefault="002228A4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Bij Job info geef je het departement Mar</w:t>
      </w:r>
      <w:r w:rsidR="002A0F96" w:rsidRPr="00D80AFC">
        <w:rPr>
          <w:rFonts w:ascii="Frutiger LT Std 45 Light" w:hAnsi="Frutiger LT Std 45 Light"/>
        </w:rPr>
        <w:t>keting mee</w:t>
      </w:r>
    </w:p>
    <w:p w14:paraId="06A60799" w14:textId="41D47135" w:rsidR="002A0F96" w:rsidRPr="00D80AFC" w:rsidRDefault="002A0F96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Duw op save</w:t>
      </w:r>
    </w:p>
    <w:p w14:paraId="61F12F7D" w14:textId="4D5B6C8B" w:rsidR="002A0F96" w:rsidRPr="00D80AFC" w:rsidRDefault="002A0F96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Doe hetzelfde voor Tom en de andere Lammert</w:t>
      </w:r>
    </w:p>
    <w:p w14:paraId="24E0B73D" w14:textId="450D50D8" w:rsidR="002A0F96" w:rsidRPr="00D80AFC" w:rsidRDefault="002A0F96" w:rsidP="002A0F96">
      <w:pPr>
        <w:pStyle w:val="Kop2"/>
        <w:rPr>
          <w:rFonts w:ascii="Frutiger LT Std 45 Light" w:hAnsi="Frutiger LT Std 45 Light"/>
          <w:lang w:val="nl-NL"/>
        </w:rPr>
      </w:pPr>
      <w:bookmarkStart w:id="38" w:name="_Toc107168747"/>
      <w:bookmarkStart w:id="39" w:name="_Toc107227700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1F2F55" w:rsidRPr="00D80AFC">
        <w:rPr>
          <w:rFonts w:ascii="Frutiger LT Std 45 Light" w:hAnsi="Frutiger LT Std 45 Light"/>
          <w:lang w:val="nl-NL"/>
        </w:rPr>
        <w:t>3</w:t>
      </w:r>
      <w:r w:rsidRPr="00D80AFC">
        <w:rPr>
          <w:rFonts w:ascii="Frutiger LT Std 45 Light" w:hAnsi="Frutiger LT Std 45 Light"/>
          <w:lang w:val="nl-NL"/>
        </w:rPr>
        <w:t>: Dynamic group Aanmaken</w:t>
      </w:r>
      <w:bookmarkEnd w:id="38"/>
      <w:bookmarkEnd w:id="39"/>
    </w:p>
    <w:p w14:paraId="5BE261EB" w14:textId="3A47C9BA" w:rsidR="002A0F96" w:rsidRPr="00D80AFC" w:rsidRDefault="002A0F96" w:rsidP="002A0F96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We gaan een </w:t>
      </w:r>
      <w:r w:rsidR="001F2F55" w:rsidRPr="00D80AFC">
        <w:rPr>
          <w:rFonts w:ascii="Frutiger LT Std 45 Light" w:hAnsi="Frutiger LT Std 45 Light"/>
        </w:rPr>
        <w:t xml:space="preserve">dynamic </w:t>
      </w:r>
      <w:r w:rsidRPr="00D80AFC">
        <w:rPr>
          <w:rFonts w:ascii="Frutiger LT Std 45 Light" w:hAnsi="Frutiger LT Std 45 Light"/>
        </w:rPr>
        <w:t>group aanmaken via de admin portal en deze verwijderen</w:t>
      </w:r>
    </w:p>
    <w:p w14:paraId="16D36E82" w14:textId="77777777" w:rsidR="002A0F96" w:rsidRPr="00D80AFC" w:rsidRDefault="002A0F96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33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4843278D" w14:textId="77777777" w:rsidR="002A0F96" w:rsidRPr="00D80AFC" w:rsidRDefault="002A0F96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Navigeer naar groups en kies bij all groups voor de optie “new group”</w:t>
      </w:r>
    </w:p>
    <w:p w14:paraId="53511A26" w14:textId="77777777" w:rsidR="002A0F96" w:rsidRPr="00D80AFC" w:rsidRDefault="002A0F96" w:rsidP="002A0F96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lastRenderedPageBreak/>
        <w:t xml:space="preserve"> </w:t>
      </w: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52196753" wp14:editId="339DB5D1">
            <wp:extent cx="5219700" cy="1732420"/>
            <wp:effectExtent l="0" t="0" r="0" b="127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1955" cy="17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FA0C" w14:textId="77777777" w:rsidR="002A0F96" w:rsidRPr="00D80AFC" w:rsidRDefault="002A0F96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Geef volgende gegevens op:</w:t>
      </w:r>
    </w:p>
    <w:p w14:paraId="61D97AD2" w14:textId="77777777" w:rsidR="002A0F96" w:rsidRPr="00D80AFC" w:rsidRDefault="002A0F9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Group type: Security</w:t>
      </w:r>
    </w:p>
    <w:p w14:paraId="6F49A9AC" w14:textId="3C0695BD" w:rsidR="002A0F96" w:rsidRPr="00D80AFC" w:rsidRDefault="002A0F9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Group Name: GS_</w:t>
      </w:r>
      <w:r w:rsidR="004B5DE2">
        <w:rPr>
          <w:rFonts w:ascii="Frutiger LT Std 45 Light" w:hAnsi="Frutiger LT Std 45 Light"/>
        </w:rPr>
        <w:t>MARKETING</w:t>
      </w:r>
    </w:p>
    <w:p w14:paraId="77FF0E16" w14:textId="195624E3" w:rsidR="002A0F96" w:rsidRPr="00D80AFC" w:rsidRDefault="002A0F9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Group description: </w:t>
      </w:r>
      <w:r w:rsidR="001364D7">
        <w:rPr>
          <w:rFonts w:ascii="Frutiger LT Std 45 Light" w:hAnsi="Frutiger LT Std 45 Light"/>
        </w:rPr>
        <w:t>Marketing</w:t>
      </w:r>
      <w:r w:rsidRPr="00D80AFC">
        <w:rPr>
          <w:rFonts w:ascii="Frutiger LT Std 45 Light" w:hAnsi="Frutiger LT Std 45 Light"/>
        </w:rPr>
        <w:t xml:space="preserve"> users</w:t>
      </w:r>
    </w:p>
    <w:p w14:paraId="0ECC63B2" w14:textId="4933FC0A" w:rsidR="002A0F96" w:rsidRPr="00D80AFC" w:rsidRDefault="002A0F9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Membership: </w:t>
      </w:r>
      <w:r w:rsidR="001F2F55" w:rsidRPr="00D80AFC">
        <w:rPr>
          <w:rFonts w:ascii="Frutiger LT Std 45 Light" w:hAnsi="Frutiger LT Std 45 Light"/>
        </w:rPr>
        <w:t>Dynamic User</w:t>
      </w:r>
    </w:p>
    <w:p w14:paraId="6E9EEDAE" w14:textId="0D3F71DE" w:rsidR="001F2F55" w:rsidRPr="00D80AFC" w:rsidRDefault="00F52F36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Duw op de blauwe link: add dynamic rule</w:t>
      </w:r>
    </w:p>
    <w:p w14:paraId="5A4FE89B" w14:textId="3C8A8A1C" w:rsidR="00F52F36" w:rsidRPr="00D80AFC" w:rsidRDefault="00F52F36" w:rsidP="00DF1230">
      <w:pPr>
        <w:pStyle w:val="Lijstalinea"/>
        <w:numPr>
          <w:ilvl w:val="2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Bij property: </w:t>
      </w:r>
      <w:r w:rsidR="005B3BD1" w:rsidRPr="00D80AFC">
        <w:rPr>
          <w:rFonts w:ascii="Frutiger LT Std 45 Light" w:hAnsi="Frutiger LT Std 45 Light"/>
        </w:rPr>
        <w:t>Department</w:t>
      </w:r>
    </w:p>
    <w:p w14:paraId="3C6A54E3" w14:textId="11714FA0" w:rsidR="005B3BD1" w:rsidRPr="00D80AFC" w:rsidRDefault="005B3BD1" w:rsidP="00DF1230">
      <w:pPr>
        <w:pStyle w:val="Lijstalinea"/>
        <w:numPr>
          <w:ilvl w:val="2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Operator: Equals</w:t>
      </w:r>
    </w:p>
    <w:p w14:paraId="36AD803E" w14:textId="6B414117" w:rsidR="005B3BD1" w:rsidRPr="00D80AFC" w:rsidRDefault="005B3BD1" w:rsidP="00DF1230">
      <w:pPr>
        <w:pStyle w:val="Lijstalinea"/>
        <w:numPr>
          <w:ilvl w:val="2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Value: Sales</w:t>
      </w:r>
    </w:p>
    <w:p w14:paraId="11C174A5" w14:textId="4E75CCDD" w:rsidR="002E097A" w:rsidRPr="00D80AFC" w:rsidRDefault="002E097A" w:rsidP="00DF1230">
      <w:pPr>
        <w:pStyle w:val="Lijstalinea"/>
        <w:numPr>
          <w:ilvl w:val="2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Duw op Save</w:t>
      </w:r>
    </w:p>
    <w:p w14:paraId="4FFBF9B1" w14:textId="0AB5840A" w:rsidR="002E097A" w:rsidRPr="00D80AFC" w:rsidRDefault="002E097A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Duw op Create</w:t>
      </w:r>
    </w:p>
    <w:p w14:paraId="7350DCFE" w14:textId="5593C5BA" w:rsidR="002E097A" w:rsidRPr="00D80AFC" w:rsidRDefault="002E097A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Maak </w:t>
      </w:r>
      <w:r w:rsidR="009C78B3" w:rsidRPr="00D80AFC">
        <w:rPr>
          <w:rFonts w:ascii="Frutiger LT Std 45 Light" w:hAnsi="Frutiger LT Std 45 Light"/>
        </w:rPr>
        <w:t>van de sales groep ook een dynamische groep</w:t>
      </w:r>
    </w:p>
    <w:p w14:paraId="3138D02E" w14:textId="1FA0BC17" w:rsidR="009C78B3" w:rsidRPr="00D80AFC" w:rsidRDefault="009C78B3" w:rsidP="00DF1230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De volgende gebruikers behoren toe aan het departement Administratie</w:t>
      </w:r>
      <w:r w:rsidR="00F3260D" w:rsidRPr="00D80AFC">
        <w:rPr>
          <w:rFonts w:ascii="Frutiger LT Std 45 Light" w:hAnsi="Frutiger LT Std 45 Light"/>
          <w:lang w:val="nl-NL"/>
        </w:rPr>
        <w:t>, zorg dat deze ook lid zijn van de groep GS_Administratie</w:t>
      </w:r>
      <w:r w:rsidRPr="00D80AFC">
        <w:rPr>
          <w:rFonts w:ascii="Frutiger LT Std 45 Light" w:hAnsi="Frutiger LT Std 45 Light"/>
          <w:lang w:val="nl-NL"/>
        </w:rPr>
        <w:t>:</w:t>
      </w:r>
    </w:p>
    <w:p w14:paraId="107BBC92" w14:textId="6361925C" w:rsidR="009C78B3" w:rsidRPr="00D80AFC" w:rsidRDefault="009C78B3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Mariska Cramp</w:t>
      </w:r>
    </w:p>
    <w:p w14:paraId="75FDF977" w14:textId="77777777" w:rsidR="009C78B3" w:rsidRPr="00D80AFC" w:rsidRDefault="009C78B3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Marloes Van Rooy</w:t>
      </w:r>
    </w:p>
    <w:p w14:paraId="2B582E90" w14:textId="77777777" w:rsidR="009C78B3" w:rsidRPr="00D80AFC" w:rsidRDefault="009C78B3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Paulien Tempel</w:t>
      </w:r>
    </w:p>
    <w:p w14:paraId="70FF062D" w14:textId="77777777" w:rsidR="009C78B3" w:rsidRPr="00D80AFC" w:rsidRDefault="009C78B3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Willeke Drayer</w:t>
      </w:r>
    </w:p>
    <w:p w14:paraId="029CF193" w14:textId="77777777" w:rsidR="009C78B3" w:rsidRPr="00D80AFC" w:rsidRDefault="009C78B3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Paulien Goossen</w:t>
      </w:r>
    </w:p>
    <w:p w14:paraId="4A867C4A" w14:textId="7DCD9F35" w:rsidR="009C78B3" w:rsidRPr="00D80AFC" w:rsidRDefault="009C78B3" w:rsidP="00DF123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Paula Van Rooy</w:t>
      </w:r>
    </w:p>
    <w:p w14:paraId="11AF884C" w14:textId="3728A938" w:rsidR="00E71163" w:rsidRPr="00197F23" w:rsidRDefault="00B94FB1" w:rsidP="00E71163">
      <w:pPr>
        <w:pStyle w:val="Titel"/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br w:type="page"/>
      </w:r>
      <w:bookmarkStart w:id="40" w:name="_Toc107168748"/>
      <w:bookmarkStart w:id="41" w:name="_Toc107227701"/>
      <w:bookmarkStart w:id="42" w:name="_Toc107227787"/>
      <w:r w:rsidR="00E71163" w:rsidRPr="00197F23">
        <w:rPr>
          <w:rFonts w:ascii="Frutiger LT Std 45 Light" w:hAnsi="Frutiger LT Std 45 Light"/>
          <w:lang w:val="en-US"/>
        </w:rPr>
        <w:lastRenderedPageBreak/>
        <w:t xml:space="preserve">Labo 06 – </w:t>
      </w:r>
      <w:sdt>
        <w:sdtPr>
          <w:rPr>
            <w:rFonts w:ascii="Frutiger LT Std 45 Light" w:hAnsi="Frutiger LT Std 45 Light"/>
          </w:rPr>
          <w:id w:val="905106323"/>
          <w:placeholder>
            <w:docPart w:val="CF5AC0F6190F4AE29EDDC9F09A089CFC"/>
          </w:placeholder>
        </w:sdtPr>
        <w:sdtContent>
          <w:r w:rsidR="00197F23" w:rsidRPr="00197F23">
            <w:rPr>
              <w:rFonts w:ascii="Frutiger LT Std 45 Light" w:hAnsi="Frutiger LT Std 45 Light"/>
              <w:lang w:val="en-US"/>
            </w:rPr>
            <w:t>Add licence to g</w:t>
          </w:r>
          <w:r w:rsidR="00197F23">
            <w:rPr>
              <w:rFonts w:ascii="Frutiger LT Std 45 Light" w:hAnsi="Frutiger LT Std 45 Light"/>
              <w:lang w:val="en-US"/>
            </w:rPr>
            <w:t>roup</w:t>
          </w:r>
        </w:sdtContent>
      </w:sdt>
    </w:p>
    <w:p w14:paraId="160C9903" w14:textId="77777777" w:rsidR="00E71163" w:rsidRPr="00D80AFC" w:rsidRDefault="00E71163" w:rsidP="00E71163">
      <w:pPr>
        <w:pStyle w:val="Kop2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DEELOPDRACHT 1: Group Aanmaken</w:t>
      </w:r>
    </w:p>
    <w:p w14:paraId="7C56D3EA" w14:textId="362895E5" w:rsidR="00E71163" w:rsidRPr="00D80AFC" w:rsidRDefault="00E71163" w:rsidP="00E71163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We gaan </w:t>
      </w:r>
      <w:r w:rsidR="000D3067">
        <w:rPr>
          <w:rFonts w:ascii="Frutiger LT Std 45 Light" w:hAnsi="Frutiger LT Std 45 Light"/>
        </w:rPr>
        <w:t>een licence toevoegen aan een groep</w:t>
      </w:r>
      <w:r w:rsidRPr="00D80AFC">
        <w:rPr>
          <w:rFonts w:ascii="Frutiger LT Std 45 Light" w:hAnsi="Frutiger LT Std 45 Light"/>
        </w:rPr>
        <w:t xml:space="preserve"> </w:t>
      </w:r>
    </w:p>
    <w:p w14:paraId="2A0CB152" w14:textId="3DACF8AC" w:rsidR="00E71163" w:rsidRPr="005748EC" w:rsidRDefault="00E71163" w:rsidP="00E71163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34" w:history="1">
        <w:r w:rsidR="00315EDC" w:rsidRPr="00B8652D">
          <w:rPr>
            <w:rStyle w:val="Hyperlink"/>
            <w:rFonts w:ascii="Frutiger LT Std 45 Light" w:hAnsi="Frutiger LT Std 45 Light"/>
          </w:rPr>
          <w:t>https://aad.portal.azure.com/</w:t>
        </w:r>
      </w:hyperlink>
    </w:p>
    <w:p w14:paraId="31BC39B6" w14:textId="507C0E6D" w:rsidR="005748EC" w:rsidRDefault="005506AB" w:rsidP="00E71163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</w:rPr>
      </w:pPr>
      <w:r>
        <w:rPr>
          <w:rStyle w:val="Hyperlink"/>
          <w:rFonts w:ascii="Frutiger LT Std 45 Light" w:hAnsi="Frutiger LT Std 45 Light"/>
          <w:color w:val="auto"/>
          <w:u w:val="none"/>
        </w:rPr>
        <w:t xml:space="preserve">Klik op Azure Active Directory &gt; </w:t>
      </w:r>
      <w:r w:rsidR="00122023">
        <w:rPr>
          <w:rStyle w:val="Hyperlink"/>
          <w:rFonts w:ascii="Frutiger LT Std 45 Light" w:hAnsi="Frutiger LT Std 45 Light"/>
          <w:color w:val="auto"/>
          <w:u w:val="none"/>
        </w:rPr>
        <w:t>Licenses</w:t>
      </w:r>
    </w:p>
    <w:p w14:paraId="1245DE2E" w14:textId="58949EC5" w:rsidR="007316FD" w:rsidRDefault="007316FD" w:rsidP="00E71163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</w:rPr>
      </w:pPr>
      <w:r>
        <w:rPr>
          <w:rStyle w:val="Hyperlink"/>
          <w:rFonts w:ascii="Frutiger LT Std 45 Light" w:hAnsi="Frutiger LT Std 45 Light"/>
          <w:color w:val="auto"/>
          <w:u w:val="none"/>
        </w:rPr>
        <w:t>Kies hier voor</w:t>
      </w:r>
      <w:r w:rsidR="00CB673E">
        <w:rPr>
          <w:rStyle w:val="Hyperlink"/>
          <w:rFonts w:ascii="Frutiger LT Std 45 Light" w:hAnsi="Frutiger LT Std 45 Light"/>
          <w:color w:val="auto"/>
          <w:u w:val="none"/>
        </w:rPr>
        <w:t xml:space="preserve"> “All products”</w:t>
      </w:r>
    </w:p>
    <w:p w14:paraId="6E944E8D" w14:textId="5C7529F4" w:rsidR="00CB673E" w:rsidRDefault="00CB673E" w:rsidP="00E71163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</w:rPr>
      </w:pPr>
      <w:r>
        <w:rPr>
          <w:rStyle w:val="Hyperlink"/>
          <w:rFonts w:ascii="Frutiger LT Std 45 Light" w:hAnsi="Frutiger LT Std 45 Light"/>
          <w:color w:val="auto"/>
          <w:u w:val="none"/>
        </w:rPr>
        <w:t>Selecteer Microsoft 365 E5</w:t>
      </w:r>
    </w:p>
    <w:p w14:paraId="16DB7618" w14:textId="778BD14B" w:rsidR="00CB673E" w:rsidRPr="00CB673E" w:rsidRDefault="00CB673E" w:rsidP="00CB673E">
      <w:pPr>
        <w:rPr>
          <w:rStyle w:val="Hyperlink"/>
          <w:rFonts w:ascii="Frutiger LT Std 45 Light" w:hAnsi="Frutiger LT Std 45 Light"/>
          <w:color w:val="auto"/>
          <w:u w:val="none"/>
        </w:rPr>
      </w:pPr>
      <w:r>
        <w:rPr>
          <w:noProof/>
        </w:rPr>
        <w:drawing>
          <wp:inline distT="0" distB="0" distL="0" distR="0" wp14:anchorId="49E91804" wp14:editId="1B1CFC69">
            <wp:extent cx="5760720" cy="1180465"/>
            <wp:effectExtent l="0" t="0" r="0" b="635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E5E9" w14:textId="7501800F" w:rsidR="00CB673E" w:rsidRDefault="00754C22" w:rsidP="00E71163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  <w:lang w:val="nl-NL"/>
        </w:rPr>
      </w:pPr>
      <w:r w:rsidRPr="00754C22">
        <w:rPr>
          <w:rStyle w:val="Hyperlink"/>
          <w:rFonts w:ascii="Frutiger LT Std 45 Light" w:hAnsi="Frutiger LT Std 45 Light"/>
          <w:color w:val="auto"/>
          <w:u w:val="none"/>
          <w:lang w:val="nl-NL"/>
        </w:rPr>
        <w:t>Ga naar Licensed groups en duw op</w:t>
      </w:r>
      <w:r>
        <w:rPr>
          <w:rStyle w:val="Hyperlink"/>
          <w:rFonts w:ascii="Frutiger LT Std 45 Light" w:hAnsi="Frutiger LT Std 45 Light"/>
          <w:color w:val="auto"/>
          <w:u w:val="none"/>
          <w:lang w:val="nl-NL"/>
        </w:rPr>
        <w:t xml:space="preserve"> Assign</w:t>
      </w:r>
    </w:p>
    <w:p w14:paraId="297E4075" w14:textId="10255B98" w:rsidR="00754C22" w:rsidRDefault="007617E4" w:rsidP="00E71163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  <w:lang w:val="nl-NL"/>
        </w:rPr>
      </w:pPr>
      <w:r w:rsidRPr="007617E4">
        <w:rPr>
          <w:rStyle w:val="Hyperlink"/>
          <w:rFonts w:ascii="Frutiger LT Std 45 Light" w:hAnsi="Frutiger LT Std 45 Light"/>
          <w:color w:val="auto"/>
          <w:u w:val="none"/>
          <w:lang w:val="nl-NL"/>
        </w:rPr>
        <w:t>Duw op add users and groups, voeg vol</w:t>
      </w:r>
      <w:r>
        <w:rPr>
          <w:rStyle w:val="Hyperlink"/>
          <w:rFonts w:ascii="Frutiger LT Std 45 Light" w:hAnsi="Frutiger LT Std 45 Light"/>
          <w:color w:val="auto"/>
          <w:u w:val="none"/>
          <w:lang w:val="nl-NL"/>
        </w:rPr>
        <w:t>gende groepen toe</w:t>
      </w:r>
    </w:p>
    <w:p w14:paraId="632B7201" w14:textId="5EE221A2" w:rsidR="007617E4" w:rsidRDefault="007617E4" w:rsidP="007617E4">
      <w:pPr>
        <w:pStyle w:val="Lijstalinea"/>
        <w:numPr>
          <w:ilvl w:val="1"/>
          <w:numId w:val="6"/>
        </w:numPr>
        <w:rPr>
          <w:rStyle w:val="Hyperlink"/>
          <w:rFonts w:ascii="Frutiger LT Std 45 Light" w:hAnsi="Frutiger LT Std 45 Light"/>
          <w:color w:val="auto"/>
          <w:u w:val="none"/>
          <w:lang w:val="nl-NL"/>
        </w:rPr>
      </w:pPr>
      <w:r>
        <w:rPr>
          <w:rStyle w:val="Hyperlink"/>
          <w:rFonts w:ascii="Frutiger LT Std 45 Light" w:hAnsi="Frutiger LT Std 45 Light"/>
          <w:color w:val="auto"/>
          <w:u w:val="none"/>
          <w:lang w:val="nl-NL"/>
        </w:rPr>
        <w:t>GS_Administratie</w:t>
      </w:r>
    </w:p>
    <w:p w14:paraId="0E469EB4" w14:textId="43EFE341" w:rsidR="007617E4" w:rsidRDefault="007617E4" w:rsidP="007617E4">
      <w:pPr>
        <w:pStyle w:val="Lijstalinea"/>
        <w:numPr>
          <w:ilvl w:val="1"/>
          <w:numId w:val="6"/>
        </w:numPr>
        <w:rPr>
          <w:rStyle w:val="Hyperlink"/>
          <w:rFonts w:ascii="Frutiger LT Std 45 Light" w:hAnsi="Frutiger LT Std 45 Light"/>
          <w:color w:val="auto"/>
          <w:u w:val="none"/>
          <w:lang w:val="nl-NL"/>
        </w:rPr>
      </w:pPr>
      <w:r>
        <w:rPr>
          <w:rStyle w:val="Hyperlink"/>
          <w:rFonts w:ascii="Frutiger LT Std 45 Light" w:hAnsi="Frutiger LT Std 45 Light"/>
          <w:color w:val="auto"/>
          <w:u w:val="none"/>
          <w:lang w:val="nl-NL"/>
        </w:rPr>
        <w:t>GS_Marketing</w:t>
      </w:r>
    </w:p>
    <w:p w14:paraId="1BFDC632" w14:textId="63D045EF" w:rsidR="007617E4" w:rsidRDefault="007617E4" w:rsidP="007617E4">
      <w:pPr>
        <w:pStyle w:val="Lijstalinea"/>
        <w:numPr>
          <w:ilvl w:val="1"/>
          <w:numId w:val="6"/>
        </w:numPr>
        <w:rPr>
          <w:rStyle w:val="Hyperlink"/>
          <w:rFonts w:ascii="Frutiger LT Std 45 Light" w:hAnsi="Frutiger LT Std 45 Light"/>
          <w:color w:val="auto"/>
          <w:u w:val="none"/>
          <w:lang w:val="nl-NL"/>
        </w:rPr>
      </w:pPr>
      <w:r>
        <w:rPr>
          <w:rStyle w:val="Hyperlink"/>
          <w:rFonts w:ascii="Frutiger LT Std 45 Light" w:hAnsi="Frutiger LT Std 45 Light"/>
          <w:color w:val="auto"/>
          <w:u w:val="none"/>
          <w:lang w:val="nl-NL"/>
        </w:rPr>
        <w:t>GS_Sales</w:t>
      </w:r>
    </w:p>
    <w:p w14:paraId="62A60C7A" w14:textId="416603DC" w:rsidR="007617E4" w:rsidRDefault="007617E4" w:rsidP="007617E4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  <w:lang w:val="nl-NL"/>
        </w:rPr>
      </w:pPr>
      <w:r>
        <w:rPr>
          <w:rStyle w:val="Hyperlink"/>
          <w:rFonts w:ascii="Frutiger LT Std 45 Light" w:hAnsi="Frutiger LT Std 45 Light"/>
          <w:color w:val="auto"/>
          <w:u w:val="none"/>
          <w:lang w:val="nl-NL"/>
        </w:rPr>
        <w:t>Zorg ook dat jouw account is toegevoegd</w:t>
      </w:r>
    </w:p>
    <w:p w14:paraId="567241C9" w14:textId="04C9CF6A" w:rsidR="007617E4" w:rsidRDefault="007617E4" w:rsidP="007617E4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  <w:lang w:val="en-US"/>
        </w:rPr>
      </w:pPr>
      <w:r w:rsidRPr="007617E4">
        <w:rPr>
          <w:rStyle w:val="Hyperlink"/>
          <w:rFonts w:ascii="Frutiger LT Std 45 Light" w:hAnsi="Frutiger LT Std 45 Light"/>
          <w:color w:val="auto"/>
          <w:u w:val="none"/>
          <w:lang w:val="en-US"/>
        </w:rPr>
        <w:t>Duw op review and a</w:t>
      </w:r>
      <w:r>
        <w:rPr>
          <w:rStyle w:val="Hyperlink"/>
          <w:rFonts w:ascii="Frutiger LT Std 45 Light" w:hAnsi="Frutiger LT Std 45 Light"/>
          <w:color w:val="auto"/>
          <w:u w:val="none"/>
          <w:lang w:val="en-US"/>
        </w:rPr>
        <w:t>ssign</w:t>
      </w:r>
    </w:p>
    <w:p w14:paraId="64C89F45" w14:textId="60A307A3" w:rsidR="004A00DA" w:rsidRDefault="004A00DA" w:rsidP="007617E4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  <w:lang w:val="en-US"/>
        </w:rPr>
      </w:pPr>
      <w:r>
        <w:rPr>
          <w:rStyle w:val="Hyperlink"/>
          <w:rFonts w:ascii="Frutiger LT Std 45 Light" w:hAnsi="Frutiger LT Std 45 Light"/>
          <w:color w:val="auto"/>
          <w:u w:val="none"/>
          <w:lang w:val="en-US"/>
        </w:rPr>
        <w:t>Duw op assign</w:t>
      </w:r>
    </w:p>
    <w:p w14:paraId="4E0B357A" w14:textId="31A1E844" w:rsidR="000D3067" w:rsidRPr="00D80AFC" w:rsidRDefault="000D3067" w:rsidP="000D3067">
      <w:pPr>
        <w:pStyle w:val="Kop2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DEELOPDRACHT </w:t>
      </w:r>
      <w:r>
        <w:rPr>
          <w:rFonts w:ascii="Frutiger LT Std 45 Light" w:hAnsi="Frutiger LT Std 45 Light"/>
          <w:lang w:val="nl-NL"/>
        </w:rPr>
        <w:t>2</w:t>
      </w:r>
      <w:r w:rsidRPr="00D80AFC">
        <w:rPr>
          <w:rFonts w:ascii="Frutiger LT Std 45 Light" w:hAnsi="Frutiger LT Std 45 Light"/>
          <w:lang w:val="nl-NL"/>
        </w:rPr>
        <w:t xml:space="preserve">: </w:t>
      </w:r>
      <w:r>
        <w:rPr>
          <w:rFonts w:ascii="Frutiger LT Std 45 Light" w:hAnsi="Frutiger LT Std 45 Light"/>
          <w:lang w:val="nl-NL"/>
        </w:rPr>
        <w:t>Controle</w:t>
      </w:r>
    </w:p>
    <w:p w14:paraId="1F0F6782" w14:textId="26D25D0A" w:rsidR="000D3067" w:rsidRPr="00524066" w:rsidRDefault="000D3067" w:rsidP="000D3067">
      <w:pPr>
        <w:pStyle w:val="Ondertitel"/>
        <w:rPr>
          <w:rFonts w:ascii="Frutiger LT Std 45 Light" w:hAnsi="Frutiger LT Std 45 Light"/>
          <w:color w:val="FF0000"/>
        </w:rPr>
      </w:pPr>
      <w:r w:rsidRPr="00524066">
        <w:rPr>
          <w:rFonts w:ascii="Frutiger LT Std 45 Light" w:hAnsi="Frutiger LT Std 45 Light"/>
          <w:color w:val="FF0000"/>
        </w:rPr>
        <w:t xml:space="preserve">LET OP: voordat je deze stap kan uitvoeren moet je ongeveer 10 minuten wachten </w:t>
      </w:r>
    </w:p>
    <w:p w14:paraId="2D02A611" w14:textId="1F9BCFE5" w:rsidR="000D3067" w:rsidRDefault="000D3067" w:rsidP="000D3067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36" w:history="1">
        <w:r w:rsidR="00F52A8C">
          <w:rPr>
            <w:rStyle w:val="Hyperlink"/>
            <w:rFonts w:ascii="Frutiger LT Std 45 Light" w:hAnsi="Frutiger LT Std 45 Light"/>
          </w:rPr>
          <w:t>admin.microsoft</w:t>
        </w:r>
        <w:r w:rsidRPr="00B8652D">
          <w:rPr>
            <w:rStyle w:val="Hyperlink"/>
            <w:rFonts w:ascii="Frutiger LT Std 45 Light" w:hAnsi="Frutiger LT Std 45 Light"/>
          </w:rPr>
          <w:t>.com/</w:t>
        </w:r>
      </w:hyperlink>
    </w:p>
    <w:p w14:paraId="415FDCC2" w14:textId="78B7516F" w:rsidR="00F52A8C" w:rsidRDefault="00F52A8C" w:rsidP="000D3067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>
        <w:rPr>
          <w:rFonts w:ascii="Frutiger LT Std 45 Light" w:hAnsi="Frutiger LT Std 45 Light"/>
        </w:rPr>
        <w:t>Onder users kies je voor active users</w:t>
      </w:r>
    </w:p>
    <w:p w14:paraId="6805C74A" w14:textId="03CB0B09" w:rsidR="00F52A8C" w:rsidRPr="005748EC" w:rsidRDefault="00524066" w:rsidP="000D3067">
      <w:pPr>
        <w:pStyle w:val="Lijstalinea"/>
        <w:numPr>
          <w:ilvl w:val="0"/>
          <w:numId w:val="6"/>
        </w:numPr>
        <w:rPr>
          <w:rStyle w:val="Hyperlink"/>
          <w:rFonts w:ascii="Frutiger LT Std 45 Light" w:hAnsi="Frutiger LT Std 45 Light"/>
          <w:color w:val="auto"/>
          <w:u w:val="none"/>
        </w:rPr>
      </w:pPr>
      <w:r>
        <w:rPr>
          <w:rFonts w:ascii="Frutiger LT Std 45 Light" w:hAnsi="Frutiger LT Std 45 Light"/>
        </w:rPr>
        <w:t>Je zal merken dat alle accounts een licentie hebben</w:t>
      </w:r>
    </w:p>
    <w:p w14:paraId="76234686" w14:textId="77777777" w:rsidR="005748EC" w:rsidRPr="000D3067" w:rsidRDefault="005748EC" w:rsidP="005748EC">
      <w:pPr>
        <w:rPr>
          <w:rFonts w:ascii="Frutiger LT Std 45 Light" w:hAnsi="Frutiger LT Std 45 Light"/>
          <w:lang w:val="nl-NL"/>
        </w:rPr>
      </w:pPr>
    </w:p>
    <w:p w14:paraId="2DB885FF" w14:textId="43FB4D43" w:rsidR="00E71163" w:rsidRPr="000D3067" w:rsidRDefault="00E71163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0D3067">
        <w:rPr>
          <w:rFonts w:ascii="Frutiger LT Std 45 Light" w:hAnsi="Frutiger LT Std 45 Light"/>
          <w:lang w:val="nl-NL"/>
        </w:rPr>
        <w:br w:type="page"/>
      </w:r>
    </w:p>
    <w:p w14:paraId="7E520624" w14:textId="171EAED6" w:rsidR="00A20E4B" w:rsidRPr="00D80AFC" w:rsidRDefault="00A20E4B" w:rsidP="00A20E4B">
      <w:pPr>
        <w:pStyle w:val="Titel"/>
        <w:rPr>
          <w:rFonts w:ascii="Frutiger LT Std 45 Light" w:hAnsi="Frutiger LT Std 45 Light"/>
        </w:rPr>
      </w:pPr>
      <w:bookmarkStart w:id="43" w:name="_Toc107168754"/>
      <w:bookmarkStart w:id="44" w:name="_Toc107227707"/>
      <w:bookmarkStart w:id="45" w:name="_Toc107227789"/>
      <w:bookmarkEnd w:id="40"/>
      <w:bookmarkEnd w:id="41"/>
      <w:bookmarkEnd w:id="42"/>
      <w:r w:rsidRPr="00D80AFC">
        <w:rPr>
          <w:rFonts w:ascii="Frutiger LT Std 45 Light" w:hAnsi="Frutiger LT Std 45 Light"/>
        </w:rPr>
        <w:lastRenderedPageBreak/>
        <w:t>Labo 0</w:t>
      </w:r>
      <w:r w:rsidR="00652C80">
        <w:rPr>
          <w:rFonts w:ascii="Frutiger LT Std 45 Light" w:hAnsi="Frutiger LT Std 45 Light"/>
        </w:rPr>
        <w:t>7</w:t>
      </w:r>
      <w:r w:rsidRPr="00D80AFC">
        <w:rPr>
          <w:rFonts w:ascii="Frutiger LT Std 45 Light" w:hAnsi="Frutiger LT Std 45 Light"/>
        </w:rPr>
        <w:t xml:space="preserve"> – Corporate Branding</w:t>
      </w:r>
      <w:bookmarkEnd w:id="43"/>
      <w:bookmarkEnd w:id="44"/>
      <w:bookmarkEnd w:id="45"/>
    </w:p>
    <w:p w14:paraId="2BC284BF" w14:textId="35B5FC43" w:rsidR="00A20E4B" w:rsidRPr="00D80AFC" w:rsidRDefault="00A20E4B" w:rsidP="00A20E4B">
      <w:pPr>
        <w:pStyle w:val="Kop2"/>
        <w:rPr>
          <w:rFonts w:ascii="Frutiger LT Std 45 Light" w:hAnsi="Frutiger LT Std 45 Light"/>
        </w:rPr>
      </w:pPr>
      <w:bookmarkStart w:id="46" w:name="_Toc107168755"/>
      <w:bookmarkStart w:id="47" w:name="_Toc107227708"/>
      <w:r w:rsidRPr="00D80AFC">
        <w:rPr>
          <w:rFonts w:ascii="Frutiger LT Std 45 Light" w:hAnsi="Frutiger LT Std 45 Light"/>
        </w:rPr>
        <w:t xml:space="preserve">DEELOPDRACHT </w:t>
      </w:r>
      <w:r w:rsidR="00D81972">
        <w:rPr>
          <w:rFonts w:ascii="Frutiger LT Std 45 Light" w:hAnsi="Frutiger LT Std 45 Light"/>
        </w:rPr>
        <w:t>1</w:t>
      </w:r>
      <w:r w:rsidRPr="00D80AFC">
        <w:rPr>
          <w:rFonts w:ascii="Frutiger LT Std 45 Light" w:hAnsi="Frutiger LT Std 45 Light"/>
        </w:rPr>
        <w:t>: Corporate Branding - login</w:t>
      </w:r>
      <w:bookmarkEnd w:id="46"/>
      <w:bookmarkEnd w:id="47"/>
    </w:p>
    <w:p w14:paraId="606B5BFE" w14:textId="74BBB4D6" w:rsidR="00A20E4B" w:rsidRPr="00D80AFC" w:rsidRDefault="00A20E4B" w:rsidP="00DF1230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 xml:space="preserve">Open een web-browser en open </w:t>
      </w:r>
      <w:r w:rsidR="00B54FC4" w:rsidRPr="00D80AFC">
        <w:rPr>
          <w:rFonts w:ascii="Frutiger LT Std 45 Light" w:hAnsi="Frutiger LT Std 45 Light"/>
        </w:rPr>
        <w:t>www.aad.portal.azure.com</w:t>
      </w:r>
    </w:p>
    <w:p w14:paraId="6DD99F18" w14:textId="2788AB8B" w:rsidR="00A20E4B" w:rsidRPr="00D80AFC" w:rsidRDefault="00A20E4B" w:rsidP="00DF1230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  <w:lang w:val="en-US"/>
        </w:rPr>
      </w:pPr>
      <w:r w:rsidRPr="00D80AFC">
        <w:rPr>
          <w:rFonts w:ascii="Frutiger LT Std 45 Light" w:hAnsi="Frutiger LT Std 45 Light"/>
          <w:color w:val="000000" w:themeColor="text1"/>
          <w:lang w:val="en-US"/>
        </w:rPr>
        <w:t>Open Azure Active Directory en ga naar “</w:t>
      </w:r>
      <w:r w:rsidR="00226FFC" w:rsidRPr="00D80AFC">
        <w:rPr>
          <w:rFonts w:ascii="Frutiger LT Std 45 Light" w:hAnsi="Frutiger LT Std 45 Light"/>
          <w:color w:val="000000" w:themeColor="text1"/>
          <w:lang w:val="en-US"/>
        </w:rPr>
        <w:t>company branding</w:t>
      </w:r>
      <w:r w:rsidRPr="00D80AFC">
        <w:rPr>
          <w:rFonts w:ascii="Frutiger LT Std 45 Light" w:hAnsi="Frutiger LT Std 45 Light"/>
          <w:color w:val="000000" w:themeColor="text1"/>
          <w:lang w:val="en-US"/>
        </w:rPr>
        <w:t>”</w:t>
      </w:r>
    </w:p>
    <w:p w14:paraId="50B9522E" w14:textId="77777777" w:rsidR="00A20E4B" w:rsidRPr="00D80AFC" w:rsidRDefault="00A20E4B" w:rsidP="00A20E4B">
      <w:p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0AB6CE1B" wp14:editId="220D8B8C">
            <wp:extent cx="5760720" cy="4020820"/>
            <wp:effectExtent l="0" t="0" r="0" b="0"/>
            <wp:docPr id="37" name="Picture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 descr="Afbeelding met tekst&#10;&#10;Automatisch gegenereerde beschrijvi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8F4A" w14:textId="77777777" w:rsidR="00A20E4B" w:rsidRPr="00D80AFC" w:rsidRDefault="00A20E4B" w:rsidP="00DF1230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Klik op default</w:t>
      </w:r>
    </w:p>
    <w:p w14:paraId="41900F41" w14:textId="77777777" w:rsidR="00A20E4B" w:rsidRPr="00D80AFC" w:rsidRDefault="00A20E4B" w:rsidP="00DF1230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Bij de achtergrondafbeelding kies je voor een foto naar keuze</w:t>
      </w:r>
    </w:p>
    <w:p w14:paraId="4EA616BD" w14:textId="77777777" w:rsidR="00A20E4B" w:rsidRPr="00D80AFC" w:rsidRDefault="00A20E4B" w:rsidP="00DF1230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Bij banner-logo ook</w:t>
      </w:r>
    </w:p>
    <w:p w14:paraId="54C3409A" w14:textId="77777777" w:rsidR="00A20E4B" w:rsidRPr="00D80AFC" w:rsidRDefault="00A20E4B" w:rsidP="00A20E4B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Kijk zelf naar de andere instellingen en pas dit eventueel zo goed mogelijk aan voor je eigen bedrijf</w:t>
      </w:r>
    </w:p>
    <w:p w14:paraId="61923C05" w14:textId="77777777" w:rsidR="00A20E4B" w:rsidRPr="00D80AFC" w:rsidRDefault="00A20E4B" w:rsidP="00A20E4B">
      <w:pPr>
        <w:pStyle w:val="Geenafstand"/>
        <w:spacing w:after="60"/>
        <w:rPr>
          <w:rFonts w:ascii="Frutiger LT Std 45 Light" w:hAnsi="Frutiger LT Std 45 Light"/>
          <w:color w:val="000000" w:themeColor="text1"/>
          <w:sz w:val="22"/>
        </w:rPr>
      </w:pPr>
      <w:r w:rsidRPr="00D80AFC">
        <w:rPr>
          <w:rFonts w:ascii="Frutiger LT Std 45 Light" w:hAnsi="Frutiger LT Std 45 Light"/>
          <w:noProof/>
        </w:rPr>
        <w:lastRenderedPageBreak/>
        <w:drawing>
          <wp:inline distT="0" distB="0" distL="0" distR="0" wp14:anchorId="7CAF3400" wp14:editId="686AE267">
            <wp:extent cx="5760720" cy="6674484"/>
            <wp:effectExtent l="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11F" w14:textId="77777777" w:rsidR="00A20E4B" w:rsidRPr="00D80AFC" w:rsidRDefault="00A20E4B" w:rsidP="00A20E4B">
      <w:pPr>
        <w:pStyle w:val="Geenafstand"/>
        <w:spacing w:after="120"/>
        <w:contextualSpacing/>
        <w:rPr>
          <w:rFonts w:ascii="Frutiger LT Std 45 Light" w:hAnsi="Frutiger LT Std 45 Light"/>
        </w:rPr>
      </w:pPr>
    </w:p>
    <w:p w14:paraId="4BCC1F6E" w14:textId="53BB317B" w:rsidR="00D642E3" w:rsidRPr="00D80AFC" w:rsidRDefault="00A20E4B" w:rsidP="00D642E3">
      <w:pPr>
        <w:pStyle w:val="Kop2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color w:val="EE8512"/>
          <w:sz w:val="26"/>
          <w:szCs w:val="26"/>
        </w:rPr>
        <w:br w:type="page"/>
      </w:r>
      <w:bookmarkStart w:id="48" w:name="_Toc107227709"/>
      <w:bookmarkStart w:id="49" w:name="_Toc107168756"/>
      <w:r w:rsidR="00D642E3" w:rsidRPr="00D80AFC">
        <w:rPr>
          <w:rFonts w:ascii="Frutiger LT Std 45 Light" w:hAnsi="Frutiger LT Std 45 Light"/>
        </w:rPr>
        <w:lastRenderedPageBreak/>
        <w:t>DEELOPDRACHT 2: Corporate Branding - Intune</w:t>
      </w:r>
      <w:bookmarkEnd w:id="48"/>
    </w:p>
    <w:p w14:paraId="6A7A227C" w14:textId="77777777" w:rsidR="00D642E3" w:rsidRPr="00D80AFC" w:rsidRDefault="00D642E3" w:rsidP="00D642E3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39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6A89DF10" w14:textId="69C93854" w:rsidR="00D642E3" w:rsidRPr="00D80AFC" w:rsidRDefault="00D642E3" w:rsidP="00D642E3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Browse naar “</w:t>
      </w:r>
      <w:r w:rsidR="00B718C7" w:rsidRPr="00D80AFC">
        <w:rPr>
          <w:rFonts w:ascii="Frutiger LT Std 45 Light" w:hAnsi="Frutiger LT Std 45 Light"/>
          <w:lang w:val="en-US"/>
        </w:rPr>
        <w:t>tanant administration</w:t>
      </w:r>
      <w:r w:rsidRPr="00D80AFC">
        <w:rPr>
          <w:rFonts w:ascii="Frutiger LT Std 45 Light" w:hAnsi="Frutiger LT Std 45 Light"/>
          <w:lang w:val="en-US"/>
        </w:rPr>
        <w:t xml:space="preserve">” &gt; </w:t>
      </w:r>
      <w:r w:rsidR="00B718C7" w:rsidRPr="00D80AFC">
        <w:rPr>
          <w:rFonts w:ascii="Frutiger LT Std 45 Light" w:hAnsi="Frutiger LT Std 45 Light"/>
          <w:lang w:val="en-US"/>
        </w:rPr>
        <w:t>Cust</w:t>
      </w:r>
      <w:r w:rsidR="00197773" w:rsidRPr="00D80AFC">
        <w:rPr>
          <w:rFonts w:ascii="Frutiger LT Std 45 Light" w:hAnsi="Frutiger LT Std 45 Light"/>
          <w:lang w:val="en-US"/>
        </w:rPr>
        <w:t>omization</w:t>
      </w:r>
    </w:p>
    <w:p w14:paraId="24B3BE87" w14:textId="71574FD5" w:rsidR="00197773" w:rsidRPr="00D80AFC" w:rsidRDefault="00197773" w:rsidP="00D642E3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edit</w:t>
      </w:r>
    </w:p>
    <w:p w14:paraId="083C770E" w14:textId="7BB98ED5" w:rsidR="00197773" w:rsidRPr="00D80AFC" w:rsidRDefault="00197773" w:rsidP="00D642E3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Verander de instellingen </w:t>
      </w:r>
      <w:r w:rsidR="00573D38" w:rsidRPr="00D80AFC">
        <w:rPr>
          <w:rFonts w:ascii="Frutiger LT Std 45 Light" w:hAnsi="Frutiger LT Std 45 Light"/>
          <w:lang w:val="nl-NL"/>
        </w:rPr>
        <w:t>naar keuze</w:t>
      </w:r>
    </w:p>
    <w:p w14:paraId="38AC5096" w14:textId="7017CE2C" w:rsidR="00573D38" w:rsidRPr="00D80AFC" w:rsidRDefault="00573D38" w:rsidP="00D642E3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review + save</w:t>
      </w:r>
    </w:p>
    <w:p w14:paraId="1FC2CD9F" w14:textId="247D6C76" w:rsidR="00573D38" w:rsidRPr="00D80AFC" w:rsidRDefault="00573D38" w:rsidP="00D642E3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save</w:t>
      </w:r>
    </w:p>
    <w:p w14:paraId="4D9468BB" w14:textId="63D3EA54" w:rsidR="00573D38" w:rsidRPr="00D80AFC" w:rsidRDefault="00573D38" w:rsidP="00573D38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Tip: je kan de policy testen door</w:t>
      </w:r>
      <w:r w:rsidR="002C3D6A" w:rsidRPr="00D80AFC">
        <w:rPr>
          <w:rFonts w:ascii="Frutiger LT Std 45 Light" w:hAnsi="Frutiger LT Std 45 Light"/>
          <w:lang w:val="nl-NL"/>
        </w:rPr>
        <w:t xml:space="preserve"> hierop te duwen:</w:t>
      </w:r>
    </w:p>
    <w:p w14:paraId="28477A43" w14:textId="2F1DBE39" w:rsidR="002C3D6A" w:rsidRPr="00D80AFC" w:rsidRDefault="00C23FD8" w:rsidP="00573D38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23175904" wp14:editId="26BF5128">
            <wp:extent cx="5760720" cy="1312545"/>
            <wp:effectExtent l="0" t="0" r="0" b="190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D4D" w14:textId="1B8F6C37" w:rsidR="00DD2F78" w:rsidRPr="00D80AFC" w:rsidRDefault="00D642E3">
      <w:pPr>
        <w:jc w:val="left"/>
        <w:rPr>
          <w:rFonts w:ascii="Frutiger LT Std 45 Light" w:eastAsiaTheme="majorEastAsia" w:hAnsi="Frutiger LT Std 45 Light" w:cstheme="majorBidi"/>
          <w:b/>
          <w:color w:val="EE8512"/>
          <w:sz w:val="26"/>
          <w:szCs w:val="26"/>
          <w:lang w:val="nl-NL"/>
        </w:rPr>
      </w:pPr>
      <w:r w:rsidRPr="00D80AFC">
        <w:rPr>
          <w:rFonts w:ascii="Frutiger LT Std 45 Light" w:hAnsi="Frutiger LT Std 45 Light"/>
          <w:color w:val="EE8512"/>
          <w:sz w:val="26"/>
          <w:szCs w:val="26"/>
          <w:lang w:val="nl-NL"/>
        </w:rPr>
        <w:br w:type="page"/>
      </w:r>
      <w:bookmarkEnd w:id="49"/>
    </w:p>
    <w:p w14:paraId="398EF473" w14:textId="2CA1CF76" w:rsidR="004875A9" w:rsidRPr="004875A9" w:rsidRDefault="004875A9" w:rsidP="004875A9">
      <w:pPr>
        <w:pStyle w:val="Titel"/>
        <w:rPr>
          <w:rFonts w:ascii="Frutiger LT Std 45 Light" w:hAnsi="Frutiger LT Std 45 Light"/>
          <w:lang w:val="en-US"/>
        </w:rPr>
      </w:pPr>
      <w:bookmarkStart w:id="50" w:name="_Toc107168757"/>
      <w:bookmarkStart w:id="51" w:name="_Toc107227710"/>
      <w:bookmarkStart w:id="52" w:name="_Toc107227790"/>
      <w:r w:rsidRPr="004875A9">
        <w:rPr>
          <w:rFonts w:ascii="Frutiger LT Std 45 Light" w:hAnsi="Frutiger LT Std 45 Light"/>
          <w:lang w:val="en-US"/>
        </w:rPr>
        <w:lastRenderedPageBreak/>
        <w:t>Labo 08</w:t>
      </w:r>
      <w:r w:rsidR="007E2F8B">
        <w:rPr>
          <w:rFonts w:ascii="Frutiger LT Std 45 Light" w:hAnsi="Frutiger LT Std 45 Light"/>
          <w:lang w:val="en-US"/>
        </w:rPr>
        <w:t>a</w:t>
      </w:r>
      <w:r w:rsidRPr="004875A9">
        <w:rPr>
          <w:rFonts w:ascii="Frutiger LT Std 45 Light" w:hAnsi="Frutiger LT Std 45 Light"/>
          <w:lang w:val="en-US"/>
        </w:rPr>
        <w:t xml:space="preserve"> – </w:t>
      </w:r>
      <w:sdt>
        <w:sdtPr>
          <w:rPr>
            <w:rFonts w:ascii="Frutiger LT Std 45 Light" w:hAnsi="Frutiger LT Std 45 Light"/>
          </w:rPr>
          <w:id w:val="1260723400"/>
          <w:placeholder>
            <w:docPart w:val="AB3ADAB4D65B43D884220110BA0594EA"/>
          </w:placeholder>
        </w:sdtPr>
        <w:sdtContent>
          <w:r w:rsidR="00004630" w:rsidRPr="00004630">
            <w:rPr>
              <w:rFonts w:ascii="Frutiger LT Std 45 Light" w:hAnsi="Frutiger LT Std 45 Light"/>
              <w:lang w:val="en-US"/>
            </w:rPr>
            <w:t>Windows d</w:t>
          </w:r>
          <w:r w:rsidRPr="004875A9">
            <w:rPr>
              <w:rFonts w:ascii="Frutiger LT Std 45 Light" w:hAnsi="Frutiger LT Std 45 Light"/>
              <w:lang w:val="en-US"/>
            </w:rPr>
            <w:t>evice Prep</w:t>
          </w:r>
        </w:sdtContent>
      </w:sdt>
    </w:p>
    <w:p w14:paraId="5B50854C" w14:textId="127FC676" w:rsidR="004875A9" w:rsidRPr="00D80AFC" w:rsidRDefault="004875A9" w:rsidP="004875A9">
      <w:pPr>
        <w:pStyle w:val="Kop2"/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DEELOPDRACHT </w:t>
      </w:r>
      <w:r>
        <w:rPr>
          <w:rFonts w:ascii="Frutiger LT Std 45 Light" w:hAnsi="Frutiger LT Std 45 Light"/>
          <w:lang w:val="en-US"/>
        </w:rPr>
        <w:t>1</w:t>
      </w:r>
      <w:r w:rsidRPr="00D80AFC">
        <w:rPr>
          <w:rFonts w:ascii="Frutiger LT Std 45 Light" w:hAnsi="Frutiger LT Std 45 Light"/>
          <w:lang w:val="en-US"/>
        </w:rPr>
        <w:t xml:space="preserve">: </w:t>
      </w:r>
      <w:r>
        <w:rPr>
          <w:rFonts w:ascii="Frutiger LT Std 45 Light" w:hAnsi="Frutiger LT Std 45 Light"/>
          <w:lang w:val="en-US"/>
        </w:rPr>
        <w:t>Create devices</w:t>
      </w:r>
    </w:p>
    <w:p w14:paraId="3B168AB4" w14:textId="77777777" w:rsidR="004875A9" w:rsidRPr="00D80AFC" w:rsidRDefault="004875A9" w:rsidP="004875A9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en-US"/>
        </w:rPr>
      </w:pPr>
    </w:p>
    <w:p w14:paraId="6AD3E9EA" w14:textId="680A20CD" w:rsidR="004875A9" w:rsidRDefault="002C5B75" w:rsidP="004875A9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 xml:space="preserve">Ga naar </w:t>
      </w:r>
      <w:hyperlink r:id="rId41" w:history="1">
        <w:r w:rsidRPr="00B8652D">
          <w:rPr>
            <w:rStyle w:val="Hyperlink"/>
            <w:rFonts w:ascii="Frutiger LT Std 45 Light" w:hAnsi="Frutiger LT Std 45 Light"/>
            <w:lang w:val="nl-NL"/>
          </w:rPr>
          <w:t>https://security.microsoft.com</w:t>
        </w:r>
      </w:hyperlink>
    </w:p>
    <w:p w14:paraId="500C3031" w14:textId="73125425" w:rsidR="002C5B75" w:rsidRDefault="002C5B75" w:rsidP="004875A9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 xml:space="preserve">Ga hier naar endpoint &gt; </w:t>
      </w:r>
      <w:r w:rsidR="0054106B">
        <w:rPr>
          <w:rFonts w:ascii="Frutiger LT Std 45 Light" w:hAnsi="Frutiger LT Std 45 Light"/>
          <w:lang w:val="nl-NL"/>
        </w:rPr>
        <w:t>Evaluation and labs</w:t>
      </w:r>
    </w:p>
    <w:p w14:paraId="3C81FA6B" w14:textId="60D57534" w:rsidR="0054106B" w:rsidRDefault="0054106B" w:rsidP="004875A9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Kies voor evaluation labs</w:t>
      </w:r>
    </w:p>
    <w:p w14:paraId="6C8CE202" w14:textId="58A57E41" w:rsidR="0054106B" w:rsidRDefault="0054106B" w:rsidP="0054106B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Heb even geduld</w:t>
      </w:r>
      <w:r w:rsidR="00207D88">
        <w:rPr>
          <w:rFonts w:ascii="Frutiger LT Std 45 Light" w:hAnsi="Frutiger LT Std 45 Light"/>
          <w:lang w:val="nl-NL"/>
        </w:rPr>
        <w:t xml:space="preserve"> , 10-15 minuten</w:t>
      </w:r>
    </w:p>
    <w:p w14:paraId="18A8E556" w14:textId="1D69A83A" w:rsidR="0054106B" w:rsidRDefault="00F073FF" w:rsidP="0054106B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Kies voor setup lab</w:t>
      </w:r>
    </w:p>
    <w:p w14:paraId="13C09E5F" w14:textId="1C6F363A" w:rsidR="00194EF1" w:rsidRDefault="00194EF1" w:rsidP="00194EF1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3 devices 72 hours each</w:t>
      </w:r>
      <w:r w:rsidR="00547EE1">
        <w:rPr>
          <w:rFonts w:ascii="Frutiger LT Std 45 Light" w:hAnsi="Frutiger LT Std 45 Light"/>
          <w:lang w:val="nl-NL"/>
        </w:rPr>
        <w:t xml:space="preserve"> + Next</w:t>
      </w:r>
    </w:p>
    <w:p w14:paraId="567C2166" w14:textId="71E3A070" w:rsidR="007B0AE7" w:rsidRDefault="007B0AE7" w:rsidP="007B0AE7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Bij simulators agent duw je op next</w:t>
      </w:r>
    </w:p>
    <w:p w14:paraId="363C2A99" w14:textId="641C1362" w:rsidR="007B0AE7" w:rsidRDefault="007B0AE7" w:rsidP="007B0AE7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Bij summary duw je op setup lab</w:t>
      </w:r>
    </w:p>
    <w:p w14:paraId="383F8EDE" w14:textId="1658C929" w:rsidR="00EF08B5" w:rsidRDefault="00EF08B5" w:rsidP="00EF08B5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Je krijgt nu volgend overzicht:</w:t>
      </w:r>
    </w:p>
    <w:p w14:paraId="6EF90DC1" w14:textId="2B464DE9" w:rsidR="00EF08B5" w:rsidRPr="00EF08B5" w:rsidRDefault="00EF08B5" w:rsidP="00EF08B5">
      <w:pPr>
        <w:rPr>
          <w:rFonts w:ascii="Frutiger LT Std 45 Light" w:hAnsi="Frutiger LT Std 45 Light"/>
          <w:lang w:val="nl-NL"/>
        </w:rPr>
      </w:pPr>
      <w:r>
        <w:rPr>
          <w:noProof/>
        </w:rPr>
        <w:drawing>
          <wp:inline distT="0" distB="0" distL="0" distR="0" wp14:anchorId="4327A5E2" wp14:editId="12934C60">
            <wp:extent cx="5760720" cy="4585970"/>
            <wp:effectExtent l="0" t="0" r="0" b="5080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D287" w14:textId="3FBD9571" w:rsidR="00EF08B5" w:rsidRDefault="002C7E2C" w:rsidP="00EF08B5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2C7E2C">
        <w:rPr>
          <w:rFonts w:ascii="Frutiger LT Std 45 Light" w:hAnsi="Frutiger LT Std 45 Light"/>
          <w:lang w:val="nl-NL"/>
        </w:rPr>
        <w:t>Ga naar devices en duw o</w:t>
      </w:r>
      <w:r>
        <w:rPr>
          <w:rFonts w:ascii="Frutiger LT Std 45 Light" w:hAnsi="Frutiger LT Std 45 Light"/>
          <w:lang w:val="nl-NL"/>
        </w:rPr>
        <w:t>p add device</w:t>
      </w:r>
    </w:p>
    <w:p w14:paraId="0D88ED25" w14:textId="633970AB" w:rsidR="002C7E2C" w:rsidRDefault="002C7E2C" w:rsidP="00EF08B5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Kies voor Windows 10</w:t>
      </w:r>
    </w:p>
    <w:p w14:paraId="12122431" w14:textId="50FDE092" w:rsidR="002C7E2C" w:rsidRDefault="002C7E2C" w:rsidP="002C7E2C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 xml:space="preserve">Sla </w:t>
      </w:r>
      <w:r w:rsidR="00D91377">
        <w:rPr>
          <w:rFonts w:ascii="Frutiger LT Std 45 Light" w:hAnsi="Frutiger LT Std 45 Light"/>
          <w:lang w:val="nl-NL"/>
        </w:rPr>
        <w:t>pc-naam, username en password op!</w:t>
      </w:r>
    </w:p>
    <w:p w14:paraId="5A6BDADE" w14:textId="0E3C2412" w:rsidR="009F48FC" w:rsidRDefault="009F48FC" w:rsidP="009F48FC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 xml:space="preserve">Heb geduld </w:t>
      </w:r>
      <w:r w:rsidR="00652C80">
        <w:rPr>
          <w:rFonts w:ascii="Frutiger LT Std 45 Light" w:hAnsi="Frutiger LT Std 45 Light"/>
          <w:lang w:val="nl-NL"/>
        </w:rPr>
        <w:t>tot wanneer de virtuele machine is aangemaakt en probeer te connecteren hiernaar.</w:t>
      </w:r>
    </w:p>
    <w:p w14:paraId="225DB5CE" w14:textId="20317D55" w:rsidR="007E2F8B" w:rsidRDefault="00041500" w:rsidP="009F48FC">
      <w:pPr>
        <w:pStyle w:val="Lijstalinea"/>
        <w:numPr>
          <w:ilvl w:val="0"/>
          <w:numId w:val="5"/>
        </w:numPr>
        <w:rPr>
          <w:rFonts w:ascii="Frutiger LT Std 45 Light" w:hAnsi="Frutiger LT Std 45 Light"/>
          <w:b/>
          <w:bCs/>
          <w:lang w:val="nl-NL"/>
        </w:rPr>
      </w:pPr>
      <w:r w:rsidRPr="00041500">
        <w:rPr>
          <w:rFonts w:ascii="Frutiger LT Std 45 Light" w:hAnsi="Frutiger LT Std 45 Light"/>
          <w:b/>
          <w:bCs/>
          <w:lang w:val="nl-NL"/>
        </w:rPr>
        <w:t>Maak ook een testmachine2 aan</w:t>
      </w:r>
    </w:p>
    <w:p w14:paraId="66456EC6" w14:textId="30B827D0" w:rsidR="007E2F8B" w:rsidRPr="007E2F8B" w:rsidRDefault="007E2F8B" w:rsidP="007E2F8B">
      <w:pPr>
        <w:pStyle w:val="Titel"/>
        <w:rPr>
          <w:rFonts w:ascii="Frutiger LT Std 45 Light" w:hAnsi="Frutiger LT Std 45 Light"/>
          <w:lang w:val="nl-NL"/>
        </w:rPr>
      </w:pPr>
      <w:r w:rsidRPr="007E2F8B">
        <w:rPr>
          <w:rFonts w:ascii="Frutiger LT Std 45 Light" w:hAnsi="Frutiger LT Std 45 Light"/>
          <w:lang w:val="nl-NL"/>
        </w:rPr>
        <w:lastRenderedPageBreak/>
        <w:t>Labo 08</w:t>
      </w:r>
      <w:r w:rsidRPr="007E2F8B">
        <w:rPr>
          <w:rFonts w:ascii="Frutiger LT Std 45 Light" w:hAnsi="Frutiger LT Std 45 Light"/>
          <w:lang w:val="nl-NL"/>
        </w:rPr>
        <w:t>b</w:t>
      </w:r>
      <w:r w:rsidRPr="007E2F8B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-1943905780"/>
          <w:placeholder>
            <w:docPart w:val="DFD75006A64B41A1968CB786FB4F1190"/>
          </w:placeholder>
        </w:sdtPr>
        <w:sdtContent>
          <w:r w:rsidR="00004630">
            <w:rPr>
              <w:rFonts w:ascii="Frutiger LT Std 45 Light" w:hAnsi="Frutiger LT Std 45 Light"/>
            </w:rPr>
            <w:t>Android d</w:t>
          </w:r>
          <w:r w:rsidRPr="007E2F8B">
            <w:rPr>
              <w:rFonts w:ascii="Frutiger LT Std 45 Light" w:hAnsi="Frutiger LT Std 45 Light"/>
              <w:lang w:val="nl-NL"/>
            </w:rPr>
            <w:t>evice Prep</w:t>
          </w:r>
        </w:sdtContent>
      </w:sdt>
    </w:p>
    <w:p w14:paraId="10B79938" w14:textId="59A8A543" w:rsidR="007E2F8B" w:rsidRPr="007E2F8B" w:rsidRDefault="007E2F8B" w:rsidP="007E2F8B">
      <w:pPr>
        <w:pStyle w:val="Kop2"/>
        <w:rPr>
          <w:rFonts w:ascii="Frutiger LT Std 45 Light" w:hAnsi="Frutiger LT Std 45 Light"/>
          <w:lang w:val="nl-NL"/>
        </w:rPr>
      </w:pPr>
      <w:r w:rsidRPr="007E2F8B">
        <w:rPr>
          <w:rFonts w:ascii="Frutiger LT Std 45 Light" w:hAnsi="Frutiger LT Std 45 Light"/>
          <w:lang w:val="nl-NL"/>
        </w:rPr>
        <w:t xml:space="preserve">DEELOPDRACHT 1: </w:t>
      </w:r>
      <w:r w:rsidRPr="007E2F8B">
        <w:rPr>
          <w:rFonts w:ascii="Frutiger LT Std 45 Light" w:hAnsi="Frutiger LT Std 45 Light"/>
          <w:lang w:val="nl-NL"/>
        </w:rPr>
        <w:t>D</w:t>
      </w:r>
      <w:r>
        <w:rPr>
          <w:rFonts w:ascii="Frutiger LT Std 45 Light" w:hAnsi="Frutiger LT Std 45 Light"/>
          <w:lang w:val="nl-NL"/>
        </w:rPr>
        <w:t>ownload Android studio</w:t>
      </w:r>
    </w:p>
    <w:p w14:paraId="6E7DB369" w14:textId="77777777" w:rsidR="007E2F8B" w:rsidRPr="007E2F8B" w:rsidRDefault="007E2F8B" w:rsidP="007E2F8B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2E482147" w14:textId="4EDA6DED" w:rsidR="00041500" w:rsidRPr="00FF50A2" w:rsidRDefault="007E2F8B" w:rsidP="009F48FC">
      <w:pPr>
        <w:pStyle w:val="Lijstalinea"/>
        <w:numPr>
          <w:ilvl w:val="0"/>
          <w:numId w:val="5"/>
        </w:numPr>
        <w:rPr>
          <w:rFonts w:ascii="Frutiger LT Std 45 Light" w:hAnsi="Frutiger LT Std 45 Light"/>
          <w:b/>
          <w:bCs/>
          <w:lang w:val="nl-NL"/>
        </w:rPr>
      </w:pPr>
      <w:r>
        <w:rPr>
          <w:rFonts w:ascii="Frutiger LT Std 45 Light" w:hAnsi="Frutiger LT Std 45 Light"/>
          <w:lang w:val="nl-NL"/>
        </w:rPr>
        <w:t xml:space="preserve">Open een web browser en </w:t>
      </w:r>
      <w:r w:rsidR="00FF50A2">
        <w:rPr>
          <w:rFonts w:ascii="Frutiger LT Std 45 Light" w:hAnsi="Frutiger LT Std 45 Light"/>
          <w:lang w:val="nl-NL"/>
        </w:rPr>
        <w:t>geef de zoekterm android studio op</w:t>
      </w:r>
    </w:p>
    <w:p w14:paraId="28FF018F" w14:textId="4F4B9785" w:rsidR="00FF50A2" w:rsidRPr="00FF50A2" w:rsidRDefault="00FF50A2" w:rsidP="009F48FC">
      <w:pPr>
        <w:pStyle w:val="Lijstalinea"/>
        <w:numPr>
          <w:ilvl w:val="0"/>
          <w:numId w:val="5"/>
        </w:numPr>
        <w:rPr>
          <w:rFonts w:ascii="Frutiger LT Std 45 Light" w:hAnsi="Frutiger LT Std 45 Light"/>
          <w:b/>
          <w:bCs/>
          <w:lang w:val="nl-NL"/>
        </w:rPr>
      </w:pPr>
      <w:r>
        <w:rPr>
          <w:rFonts w:ascii="Frutiger LT Std 45 Light" w:hAnsi="Frutiger LT Std 45 Light"/>
          <w:lang w:val="nl-NL"/>
        </w:rPr>
        <w:t>Download dit programma en zorg dat deze geïnstalleerd is.</w:t>
      </w:r>
    </w:p>
    <w:p w14:paraId="0B88FDD7" w14:textId="3A915B9B" w:rsidR="00FF50A2" w:rsidRPr="00FF50A2" w:rsidRDefault="00FF50A2" w:rsidP="009F48FC">
      <w:pPr>
        <w:pStyle w:val="Lijstalinea"/>
        <w:numPr>
          <w:ilvl w:val="0"/>
          <w:numId w:val="5"/>
        </w:numPr>
        <w:rPr>
          <w:rFonts w:ascii="Frutiger LT Std 45 Light" w:hAnsi="Frutiger LT Std 45 Light"/>
          <w:b/>
          <w:bCs/>
          <w:lang w:val="nl-NL"/>
        </w:rPr>
      </w:pPr>
      <w:r>
        <w:rPr>
          <w:rFonts w:ascii="Frutiger LT Std 45 Light" w:hAnsi="Frutiger LT Std 45 Light"/>
          <w:lang w:val="nl-NL"/>
        </w:rPr>
        <w:t>Na de installatie kom je op dit scherm:</w:t>
      </w:r>
    </w:p>
    <w:p w14:paraId="053B660C" w14:textId="7A43BC5C" w:rsidR="00FF50A2" w:rsidRDefault="00CD6A7D" w:rsidP="00FF50A2">
      <w:pPr>
        <w:rPr>
          <w:rFonts w:ascii="Frutiger LT Std 45 Light" w:hAnsi="Frutiger LT Std 45 Light"/>
          <w:b/>
          <w:bCs/>
          <w:lang w:val="nl-NL"/>
        </w:rPr>
      </w:pPr>
      <w:r>
        <w:rPr>
          <w:noProof/>
        </w:rPr>
        <w:drawing>
          <wp:inline distT="0" distB="0" distL="0" distR="0" wp14:anchorId="139E0E36" wp14:editId="41062005">
            <wp:extent cx="5760720" cy="4280535"/>
            <wp:effectExtent l="0" t="0" r="0" b="5715"/>
            <wp:docPr id="21" name="Afbeelding 21" descr="Afbeelding met tekst, schermafbeelding, mobiele telef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, schermafbeelding, mobiele telefoon&#10;&#10;Automatisch gegenereerde beschrijvi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9DF9" w14:textId="645809B5" w:rsidR="00CD6A7D" w:rsidRDefault="007962A2" w:rsidP="00CD6A7D">
      <w:pPr>
        <w:pStyle w:val="Lijstalinea"/>
        <w:numPr>
          <w:ilvl w:val="0"/>
          <w:numId w:val="22"/>
        </w:numPr>
        <w:rPr>
          <w:rFonts w:ascii="Frutiger LT Std 45 Light" w:hAnsi="Frutiger LT Std 45 Light"/>
          <w:b/>
          <w:bCs/>
          <w:lang w:val="fr-BE"/>
        </w:rPr>
      </w:pPr>
      <w:r w:rsidRPr="00041104">
        <w:rPr>
          <w:rFonts w:ascii="Frutiger LT Std 45 Light" w:hAnsi="Frutiger LT Std 45 Light"/>
          <w:b/>
          <w:bCs/>
          <w:lang w:val="fr-BE"/>
        </w:rPr>
        <w:t xml:space="preserve">Kies voor more actions en </w:t>
      </w:r>
      <w:r w:rsidR="00041104" w:rsidRPr="00041104">
        <w:rPr>
          <w:rFonts w:ascii="Frutiger LT Std 45 Light" w:hAnsi="Frutiger LT Std 45 Light"/>
          <w:b/>
          <w:bCs/>
          <w:lang w:val="fr-BE"/>
        </w:rPr>
        <w:t>virtual device ma</w:t>
      </w:r>
      <w:r w:rsidR="00041104">
        <w:rPr>
          <w:rFonts w:ascii="Frutiger LT Std 45 Light" w:hAnsi="Frutiger LT Std 45 Light"/>
          <w:b/>
          <w:bCs/>
          <w:lang w:val="fr-BE"/>
        </w:rPr>
        <w:t>nager</w:t>
      </w:r>
    </w:p>
    <w:p w14:paraId="693C8617" w14:textId="3B9334B7" w:rsidR="00041104" w:rsidRPr="008F1467" w:rsidRDefault="00041104" w:rsidP="00CD6A7D">
      <w:pPr>
        <w:pStyle w:val="Lijstalinea"/>
        <w:numPr>
          <w:ilvl w:val="0"/>
          <w:numId w:val="22"/>
        </w:numPr>
        <w:rPr>
          <w:rFonts w:ascii="Frutiger LT Std 45 Light" w:hAnsi="Frutiger LT Std 45 Light"/>
          <w:b/>
          <w:bCs/>
          <w:lang w:val="nl-NL"/>
        </w:rPr>
      </w:pPr>
      <w:r w:rsidRPr="008F1467">
        <w:rPr>
          <w:rFonts w:ascii="Frutiger LT Std 45 Light" w:hAnsi="Frutiger LT Std 45 Light"/>
          <w:b/>
          <w:bCs/>
          <w:lang w:val="nl-NL"/>
        </w:rPr>
        <w:t xml:space="preserve">Duw op create device &gt; Pixel 4, </w:t>
      </w:r>
      <w:r w:rsidR="008F1467" w:rsidRPr="008F1467">
        <w:rPr>
          <w:rFonts w:ascii="Frutiger LT Std 45 Light" w:hAnsi="Frutiger LT Std 45 Light"/>
          <w:b/>
          <w:bCs/>
          <w:lang w:val="nl-NL"/>
        </w:rPr>
        <w:t>duw op n</w:t>
      </w:r>
      <w:r w:rsidRPr="008F1467">
        <w:rPr>
          <w:rFonts w:ascii="Frutiger LT Std 45 Light" w:hAnsi="Frutiger LT Std 45 Light"/>
          <w:b/>
          <w:bCs/>
          <w:lang w:val="nl-NL"/>
        </w:rPr>
        <w:t>ext</w:t>
      </w:r>
    </w:p>
    <w:p w14:paraId="22F5E198" w14:textId="6421EDCC" w:rsidR="00041104" w:rsidRDefault="008F1467" w:rsidP="00CD6A7D">
      <w:pPr>
        <w:pStyle w:val="Lijstalinea"/>
        <w:numPr>
          <w:ilvl w:val="0"/>
          <w:numId w:val="22"/>
        </w:numPr>
        <w:rPr>
          <w:rFonts w:ascii="Frutiger LT Std 45 Light" w:hAnsi="Frutiger LT Std 45 Light"/>
          <w:b/>
          <w:bCs/>
          <w:lang w:val="nl-NL"/>
        </w:rPr>
      </w:pPr>
      <w:r w:rsidRPr="008F1467">
        <w:rPr>
          <w:rFonts w:ascii="Frutiger LT Std 45 Light" w:hAnsi="Frutiger LT Std 45 Light"/>
          <w:b/>
          <w:bCs/>
          <w:lang w:val="nl-NL"/>
        </w:rPr>
        <w:t>Kies bij R voor d</w:t>
      </w:r>
      <w:r>
        <w:rPr>
          <w:rFonts w:ascii="Frutiger LT Std 45 Light" w:hAnsi="Frutiger LT Std 45 Light"/>
          <w:b/>
          <w:bCs/>
          <w:lang w:val="nl-NL"/>
        </w:rPr>
        <w:t>ownload en wacht tot alles is gedownload, duw op next</w:t>
      </w:r>
    </w:p>
    <w:p w14:paraId="2FA6C509" w14:textId="6A83A61F" w:rsidR="008F1467" w:rsidRDefault="002B2B1E" w:rsidP="00CD6A7D">
      <w:pPr>
        <w:pStyle w:val="Lijstalinea"/>
        <w:numPr>
          <w:ilvl w:val="0"/>
          <w:numId w:val="22"/>
        </w:numPr>
        <w:rPr>
          <w:rFonts w:ascii="Frutiger LT Std 45 Light" w:hAnsi="Frutiger LT Std 45 Light"/>
          <w:b/>
          <w:bCs/>
          <w:lang w:val="nl-NL"/>
        </w:rPr>
      </w:pPr>
      <w:r>
        <w:rPr>
          <w:rFonts w:ascii="Frutiger LT Std 45 Light" w:hAnsi="Frutiger LT Std 45 Light"/>
          <w:b/>
          <w:bCs/>
          <w:lang w:val="nl-NL"/>
        </w:rPr>
        <w:t>Geef dit een naam: Android_Clean</w:t>
      </w:r>
    </w:p>
    <w:p w14:paraId="39CBE69B" w14:textId="3D1FF9EC" w:rsidR="002B2B1E" w:rsidRDefault="002B2B1E" w:rsidP="00CD6A7D">
      <w:pPr>
        <w:pStyle w:val="Lijstalinea"/>
        <w:numPr>
          <w:ilvl w:val="0"/>
          <w:numId w:val="22"/>
        </w:numPr>
        <w:rPr>
          <w:rFonts w:ascii="Frutiger LT Std 45 Light" w:hAnsi="Frutiger LT Std 45 Light"/>
          <w:b/>
          <w:bCs/>
          <w:lang w:val="nl-NL"/>
        </w:rPr>
      </w:pPr>
      <w:r>
        <w:rPr>
          <w:rFonts w:ascii="Frutiger LT Std 45 Light" w:hAnsi="Frutiger LT Std 45 Light"/>
          <w:b/>
          <w:bCs/>
          <w:lang w:val="nl-NL"/>
        </w:rPr>
        <w:t>Duw op finish</w:t>
      </w:r>
    </w:p>
    <w:p w14:paraId="63E51098" w14:textId="3815C52A" w:rsidR="00004630" w:rsidRPr="00004630" w:rsidRDefault="00004630" w:rsidP="00004630">
      <w:pPr>
        <w:rPr>
          <w:rFonts w:ascii="Frutiger LT Std 45 Light" w:hAnsi="Frutiger LT Std 45 Light"/>
          <w:b/>
          <w:bCs/>
          <w:lang w:val="nl-NL"/>
        </w:rPr>
      </w:pPr>
      <w:r>
        <w:rPr>
          <w:noProof/>
        </w:rPr>
        <w:lastRenderedPageBreak/>
        <w:drawing>
          <wp:inline distT="0" distB="0" distL="0" distR="0" wp14:anchorId="3639B905" wp14:editId="5CFF2E1B">
            <wp:extent cx="5760720" cy="1833245"/>
            <wp:effectExtent l="0" t="0" r="0" b="0"/>
            <wp:docPr id="22" name="Afbeelding 2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 descr="Afbeelding met tekst, schermafbeelding, monitor, scherm&#10;&#10;Automatisch gegenereerde beschrijvi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DEF7" w14:textId="356C3067" w:rsidR="002B2B1E" w:rsidRDefault="00004630" w:rsidP="00CD6A7D">
      <w:pPr>
        <w:pStyle w:val="Lijstalinea"/>
        <w:numPr>
          <w:ilvl w:val="0"/>
          <w:numId w:val="22"/>
        </w:numPr>
        <w:rPr>
          <w:rFonts w:ascii="Frutiger LT Std 45 Light" w:hAnsi="Frutiger LT Std 45 Light"/>
          <w:b/>
          <w:bCs/>
          <w:lang w:val="nl-NL"/>
        </w:rPr>
      </w:pPr>
      <w:r>
        <w:rPr>
          <w:rFonts w:ascii="Frutiger LT Std 45 Light" w:hAnsi="Frutiger LT Std 45 Light"/>
          <w:b/>
          <w:bCs/>
          <w:lang w:val="nl-NL"/>
        </w:rPr>
        <w:t>Kies bij android_clean voor duplicate</w:t>
      </w:r>
    </w:p>
    <w:p w14:paraId="447E99B9" w14:textId="3A1DD9D4" w:rsidR="00004630" w:rsidRDefault="00004630" w:rsidP="00CD6A7D">
      <w:pPr>
        <w:pStyle w:val="Lijstalinea"/>
        <w:numPr>
          <w:ilvl w:val="0"/>
          <w:numId w:val="22"/>
        </w:numPr>
        <w:rPr>
          <w:rFonts w:ascii="Frutiger LT Std 45 Light" w:hAnsi="Frutiger LT Std 45 Light"/>
          <w:b/>
          <w:bCs/>
          <w:lang w:val="nl-NL"/>
        </w:rPr>
      </w:pPr>
      <w:r>
        <w:rPr>
          <w:rFonts w:ascii="Frutiger LT Std 45 Light" w:hAnsi="Frutiger LT Std 45 Light"/>
          <w:b/>
          <w:bCs/>
          <w:lang w:val="nl-NL"/>
        </w:rPr>
        <w:t>Geef dit de naam Android_1</w:t>
      </w:r>
    </w:p>
    <w:p w14:paraId="282B7062" w14:textId="411C1D6F" w:rsidR="00004630" w:rsidRPr="008F1467" w:rsidRDefault="00004630" w:rsidP="00CD6A7D">
      <w:pPr>
        <w:pStyle w:val="Lijstalinea"/>
        <w:numPr>
          <w:ilvl w:val="0"/>
          <w:numId w:val="22"/>
        </w:numPr>
        <w:rPr>
          <w:rFonts w:ascii="Frutiger LT Std 45 Light" w:hAnsi="Frutiger LT Std 45 Light"/>
          <w:b/>
          <w:bCs/>
          <w:lang w:val="nl-NL"/>
        </w:rPr>
      </w:pPr>
      <w:r>
        <w:rPr>
          <w:rFonts w:ascii="Frutiger LT Std 45 Light" w:hAnsi="Frutiger LT Std 45 Light"/>
          <w:b/>
          <w:bCs/>
          <w:lang w:val="nl-NL"/>
        </w:rPr>
        <w:t>Start deze op</w:t>
      </w:r>
    </w:p>
    <w:p w14:paraId="5D23389A" w14:textId="77777777" w:rsidR="007E2F8B" w:rsidRPr="008F1467" w:rsidRDefault="007E2F8B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8F1467">
        <w:rPr>
          <w:rFonts w:ascii="Frutiger LT Std 45 Light" w:hAnsi="Frutiger LT Std 45 Light"/>
          <w:lang w:val="nl-NL"/>
        </w:rPr>
        <w:br w:type="page"/>
      </w:r>
    </w:p>
    <w:p w14:paraId="5681833F" w14:textId="56A0B5B6" w:rsidR="00DD2F78" w:rsidRPr="004875A9" w:rsidRDefault="00DD2F78" w:rsidP="00DD2F78">
      <w:pPr>
        <w:pStyle w:val="Titel"/>
        <w:rPr>
          <w:rFonts w:ascii="Frutiger LT Std 45 Light" w:hAnsi="Frutiger LT Std 45 Light"/>
        </w:rPr>
      </w:pPr>
      <w:r w:rsidRPr="004875A9">
        <w:rPr>
          <w:rFonts w:ascii="Frutiger LT Std 45 Light" w:hAnsi="Frutiger LT Std 45 Light"/>
        </w:rPr>
        <w:lastRenderedPageBreak/>
        <w:t>Labo 0</w:t>
      </w:r>
      <w:r w:rsidR="00075129" w:rsidRPr="004875A9">
        <w:rPr>
          <w:rFonts w:ascii="Frutiger LT Std 45 Light" w:hAnsi="Frutiger LT Std 45 Light"/>
        </w:rPr>
        <w:t>9</w:t>
      </w:r>
      <w:r w:rsidR="00004630">
        <w:rPr>
          <w:rFonts w:ascii="Frutiger LT Std 45 Light" w:hAnsi="Frutiger LT Std 45 Light"/>
        </w:rPr>
        <w:t>a</w:t>
      </w:r>
      <w:r w:rsidRPr="004875A9">
        <w:rPr>
          <w:rFonts w:ascii="Frutiger LT Std 45 Light" w:hAnsi="Frutiger LT Std 45 Light"/>
        </w:rPr>
        <w:t xml:space="preserve"> – </w:t>
      </w:r>
      <w:sdt>
        <w:sdtPr>
          <w:rPr>
            <w:rFonts w:ascii="Frutiger LT Std 45 Light" w:hAnsi="Frutiger LT Std 45 Light"/>
          </w:rPr>
          <w:id w:val="-779565761"/>
          <w:placeholder>
            <w:docPart w:val="BAE85806C87241A3942693844D3C069A"/>
          </w:placeholder>
        </w:sdtPr>
        <w:sdtContent>
          <w:r w:rsidR="00DF2145" w:rsidRPr="004875A9">
            <w:rPr>
              <w:rFonts w:ascii="Frutiger LT Std 45 Light" w:hAnsi="Frutiger LT Std 45 Light"/>
            </w:rPr>
            <w:t>Device</w:t>
          </w:r>
          <w:r w:rsidRPr="004875A9">
            <w:rPr>
              <w:rFonts w:ascii="Frutiger LT Std 45 Light" w:hAnsi="Frutiger LT Std 45 Light"/>
            </w:rPr>
            <w:t xml:space="preserve"> Join</w:t>
          </w:r>
        </w:sdtContent>
      </w:sdt>
      <w:bookmarkEnd w:id="50"/>
      <w:bookmarkEnd w:id="51"/>
      <w:bookmarkEnd w:id="52"/>
    </w:p>
    <w:p w14:paraId="4194EC84" w14:textId="0DE208DB" w:rsidR="00DD2F78" w:rsidRPr="00D80AFC" w:rsidRDefault="00DD2F78" w:rsidP="00DD2F78">
      <w:pPr>
        <w:pStyle w:val="Kop2"/>
        <w:rPr>
          <w:rFonts w:ascii="Frutiger LT Std 45 Light" w:hAnsi="Frutiger LT Std 45 Light"/>
          <w:lang w:val="en-US"/>
        </w:rPr>
      </w:pPr>
      <w:bookmarkStart w:id="53" w:name="_Toc107168758"/>
      <w:bookmarkStart w:id="54" w:name="_Toc107227711"/>
      <w:r w:rsidRPr="00D80AFC">
        <w:rPr>
          <w:rFonts w:ascii="Frutiger LT Std 45 Light" w:hAnsi="Frutiger LT Std 45 Light"/>
          <w:lang w:val="en-US"/>
        </w:rPr>
        <w:t xml:space="preserve">DEELOPDRACHT 1: </w:t>
      </w:r>
      <w:r w:rsidR="00703788" w:rsidRPr="00D80AFC">
        <w:rPr>
          <w:rFonts w:ascii="Frutiger LT Std 45 Light" w:hAnsi="Frutiger LT Std 45 Light"/>
          <w:lang w:val="en-US"/>
        </w:rPr>
        <w:t>Add Azure AD registered Device</w:t>
      </w:r>
      <w:bookmarkEnd w:id="53"/>
      <w:bookmarkEnd w:id="54"/>
    </w:p>
    <w:p w14:paraId="09425B9F" w14:textId="77777777" w:rsidR="00DD2F78" w:rsidRPr="00D80AFC" w:rsidRDefault="00DD2F78" w:rsidP="00DD2F78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en-US"/>
        </w:rPr>
      </w:pPr>
    </w:p>
    <w:p w14:paraId="01F9108A" w14:textId="43ED4203" w:rsidR="00BB16B3" w:rsidRPr="00D80AFC" w:rsidRDefault="00812928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 xml:space="preserve">Connecteer naar </w:t>
      </w:r>
      <w:r w:rsidR="00041500">
        <w:rPr>
          <w:rFonts w:ascii="Frutiger LT Std 45 Light" w:hAnsi="Frutiger LT Std 45 Light"/>
          <w:lang w:val="nl-NL"/>
        </w:rPr>
        <w:t>testmachine1</w:t>
      </w:r>
    </w:p>
    <w:p w14:paraId="1464F807" w14:textId="202FDFF8" w:rsidR="00EF232F" w:rsidRPr="00D80AFC" w:rsidRDefault="00EF232F" w:rsidP="0004150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Login met de gegevens</w:t>
      </w:r>
    </w:p>
    <w:p w14:paraId="51C1AA2B" w14:textId="25B73F03" w:rsidR="00DD2F78" w:rsidRPr="00D80AFC" w:rsidRDefault="00DD2F78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Ga naar Settings en dan naar accounts</w:t>
      </w:r>
    </w:p>
    <w:p w14:paraId="0DAA116F" w14:textId="3AF8CC6A" w:rsidR="00DD2F78" w:rsidRPr="00D80AFC" w:rsidRDefault="00DD2F78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Kies voor</w:t>
      </w:r>
      <w:r w:rsidR="001F0B6D" w:rsidRPr="00D80AFC">
        <w:rPr>
          <w:rFonts w:ascii="Frutiger LT Std 45 Light" w:hAnsi="Frutiger LT Std 45 Light"/>
          <w:lang w:val="en-US"/>
        </w:rPr>
        <w:t xml:space="preserve"> Access</w:t>
      </w:r>
      <w:r w:rsidRPr="00D80AFC">
        <w:rPr>
          <w:rFonts w:ascii="Frutiger LT Std 45 Light" w:hAnsi="Frutiger LT Std 45 Light"/>
          <w:lang w:val="en-US"/>
        </w:rPr>
        <w:t xml:space="preserve"> Work</w:t>
      </w:r>
      <w:r w:rsidR="001F0B6D" w:rsidRPr="00D80AFC">
        <w:rPr>
          <w:rFonts w:ascii="Frutiger LT Std 45 Light" w:hAnsi="Frutiger LT Std 45 Light"/>
          <w:lang w:val="en-US"/>
        </w:rPr>
        <w:t xml:space="preserve"> or school</w:t>
      </w:r>
    </w:p>
    <w:p w14:paraId="65E87CB6" w14:textId="32F4C10F" w:rsidR="001F0B6D" w:rsidRPr="00D80AFC" w:rsidRDefault="001F0B6D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connect</w:t>
      </w:r>
    </w:p>
    <w:p w14:paraId="0CA05C98" w14:textId="5960408B" w:rsidR="00DD2F78" w:rsidRPr="00D80AFC" w:rsidRDefault="00DD2F78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Geef de gegevens op van een user met bijhorend wachtwoord (geen admin-rechten nodig)</w:t>
      </w:r>
    </w:p>
    <w:p w14:paraId="2DF800F5" w14:textId="151F1EB9" w:rsidR="00DD2F78" w:rsidRPr="00D80AFC" w:rsidRDefault="004D5FF8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Doorloop alle stappen tot je dit ziet:</w:t>
      </w:r>
    </w:p>
    <w:p w14:paraId="6B72953A" w14:textId="67C5A2CD" w:rsidR="004D5FF8" w:rsidRPr="00D80AFC" w:rsidRDefault="00C00C7F" w:rsidP="00C00C7F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2403771A" wp14:editId="33FCF81D">
            <wp:extent cx="4543425" cy="3048000"/>
            <wp:effectExtent l="0" t="0" r="9525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AFCA" w14:textId="0EC467E2" w:rsidR="00703788" w:rsidRPr="00D80AFC" w:rsidRDefault="00703788" w:rsidP="00703788">
      <w:pPr>
        <w:pStyle w:val="Kop2"/>
        <w:rPr>
          <w:rFonts w:ascii="Frutiger LT Std 45 Light" w:hAnsi="Frutiger LT Std 45 Light"/>
          <w:lang w:val="en-US"/>
        </w:rPr>
      </w:pPr>
      <w:bookmarkStart w:id="55" w:name="_Toc107168759"/>
      <w:bookmarkStart w:id="56" w:name="_Toc107227712"/>
      <w:r w:rsidRPr="00D80AFC">
        <w:rPr>
          <w:rFonts w:ascii="Frutiger LT Std 45 Light" w:hAnsi="Frutiger LT Std 45 Light"/>
          <w:lang w:val="en-US"/>
        </w:rPr>
        <w:t xml:space="preserve">DEELOPDRACHT 2: Add Azure AD </w:t>
      </w:r>
      <w:r w:rsidR="00C84B37" w:rsidRPr="00D80AFC">
        <w:rPr>
          <w:rFonts w:ascii="Frutiger LT Std 45 Light" w:hAnsi="Frutiger LT Std 45 Light"/>
          <w:lang w:val="en-US"/>
        </w:rPr>
        <w:t>joined</w:t>
      </w:r>
      <w:r w:rsidRPr="00D80AFC">
        <w:rPr>
          <w:rFonts w:ascii="Frutiger LT Std 45 Light" w:hAnsi="Frutiger LT Std 45 Light"/>
          <w:lang w:val="en-US"/>
        </w:rPr>
        <w:t xml:space="preserve"> Device</w:t>
      </w:r>
      <w:bookmarkEnd w:id="55"/>
      <w:bookmarkEnd w:id="56"/>
    </w:p>
    <w:p w14:paraId="15ECA3EA" w14:textId="77777777" w:rsidR="00703788" w:rsidRPr="00D80AFC" w:rsidRDefault="00703788" w:rsidP="00703788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en-US"/>
        </w:rPr>
      </w:pPr>
    </w:p>
    <w:p w14:paraId="3258FF15" w14:textId="52592963" w:rsidR="00703788" w:rsidRPr="00D80AFC" w:rsidRDefault="00703788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Open de remote console manager en ga naar </w:t>
      </w:r>
      <w:r w:rsidR="00041500">
        <w:rPr>
          <w:rFonts w:ascii="Frutiger LT Std 45 Light" w:hAnsi="Frutiger LT Std 45 Light"/>
          <w:lang w:val="nl-NL"/>
        </w:rPr>
        <w:t>testmachine2</w:t>
      </w:r>
    </w:p>
    <w:p w14:paraId="0BE60EC2" w14:textId="091C5D31" w:rsidR="00703788" w:rsidRPr="00D80AFC" w:rsidRDefault="00703788" w:rsidP="001C5A72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Login met de gegevens</w:t>
      </w:r>
    </w:p>
    <w:p w14:paraId="14B581C5" w14:textId="77777777" w:rsidR="00A45537" w:rsidRPr="00D80AFC" w:rsidRDefault="00A45537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Ga naar Settings en dan naar accounts</w:t>
      </w:r>
    </w:p>
    <w:p w14:paraId="12401D3D" w14:textId="77777777" w:rsidR="00A45537" w:rsidRPr="00D80AFC" w:rsidRDefault="00A45537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Kies voor Access Work or school</w:t>
      </w:r>
    </w:p>
    <w:p w14:paraId="40AE6941" w14:textId="77777777" w:rsidR="00A45537" w:rsidRPr="00D80AFC" w:rsidRDefault="00A45537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connect</w:t>
      </w:r>
    </w:p>
    <w:p w14:paraId="7B194D40" w14:textId="41AF0F1C" w:rsidR="00A45537" w:rsidRPr="00D80AFC" w:rsidRDefault="00A45537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Kies hier voor “</w:t>
      </w:r>
      <w:r w:rsidRPr="00D80AFC">
        <w:rPr>
          <w:rFonts w:ascii="Frutiger LT Std 45 Light" w:hAnsi="Frutiger LT Std 45 Light"/>
          <w:color w:val="5B9BD5" w:themeColor="accent1"/>
          <w:lang w:val="en-US"/>
        </w:rPr>
        <w:t>Join his device to Azure Active Directory</w:t>
      </w:r>
      <w:r w:rsidRPr="00D80AFC">
        <w:rPr>
          <w:rFonts w:ascii="Frutiger LT Std 45 Light" w:hAnsi="Frutiger LT Std 45 Light"/>
          <w:lang w:val="en-US"/>
        </w:rPr>
        <w:t>”</w:t>
      </w:r>
    </w:p>
    <w:p w14:paraId="3611269A" w14:textId="77777777" w:rsidR="000F4C9F" w:rsidRPr="00D80AFC" w:rsidRDefault="000F4C9F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Geef de gegevens op van een user met bijhorend wachtwoord (geen admin-rechten nodig)</w:t>
      </w:r>
    </w:p>
    <w:p w14:paraId="50CE1ECB" w14:textId="05E88AFE" w:rsidR="009F273B" w:rsidRPr="00D80AFC" w:rsidRDefault="009F273B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Bij de popup “Make sure this is your organization” duw je op join”</w:t>
      </w:r>
    </w:p>
    <w:p w14:paraId="4B02A528" w14:textId="2C54EB28" w:rsidR="000F4C9F" w:rsidRPr="00D80AFC" w:rsidRDefault="000F4C9F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Doorloop alle stappen tot je dit ziet:</w:t>
      </w:r>
    </w:p>
    <w:p w14:paraId="01C67E4F" w14:textId="742D6426" w:rsidR="00E96942" w:rsidRPr="00D80AFC" w:rsidRDefault="00E96942" w:rsidP="00E96942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lastRenderedPageBreak/>
        <w:drawing>
          <wp:inline distT="0" distB="0" distL="0" distR="0" wp14:anchorId="0C67F1EE" wp14:editId="0AB8EF23">
            <wp:extent cx="4581525" cy="2657475"/>
            <wp:effectExtent l="0" t="0" r="9525" b="952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3B4B" w14:textId="3BF5EFAE" w:rsidR="00F90622" w:rsidRPr="00D80AFC" w:rsidRDefault="00F90622" w:rsidP="00F90622">
      <w:pPr>
        <w:pStyle w:val="Kop2"/>
        <w:rPr>
          <w:rFonts w:ascii="Frutiger LT Std 45 Light" w:hAnsi="Frutiger LT Std 45 Light"/>
          <w:lang w:val="en-US"/>
        </w:rPr>
      </w:pPr>
      <w:bookmarkStart w:id="57" w:name="_Toc107168760"/>
      <w:bookmarkStart w:id="58" w:name="_Toc107227713"/>
      <w:r w:rsidRPr="00D80AFC">
        <w:rPr>
          <w:rFonts w:ascii="Frutiger LT Std 45 Light" w:hAnsi="Frutiger LT Std 45 Light"/>
          <w:lang w:val="en-US"/>
        </w:rPr>
        <w:t>DEELOPDRACHT 3: Controle device join</w:t>
      </w:r>
      <w:bookmarkEnd w:id="57"/>
      <w:bookmarkEnd w:id="58"/>
    </w:p>
    <w:p w14:paraId="6BB01D01" w14:textId="77777777" w:rsidR="00F90622" w:rsidRPr="00D80AFC" w:rsidRDefault="00F90622" w:rsidP="00F90622">
      <w:pPr>
        <w:rPr>
          <w:rFonts w:ascii="Frutiger LT Std 45 Light" w:hAnsi="Frutiger LT Std 45 Light"/>
          <w:lang w:val="en-US"/>
        </w:rPr>
      </w:pPr>
    </w:p>
    <w:p w14:paraId="07FC3CEB" w14:textId="4337CC7C" w:rsidR="00390CE1" w:rsidRPr="00D80AFC" w:rsidRDefault="00FA156D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Login op </w:t>
      </w:r>
      <w:hyperlink r:id="rId47" w:history="1">
        <w:r w:rsidRPr="00D80AFC">
          <w:rPr>
            <w:rStyle w:val="Hyperlink"/>
            <w:rFonts w:ascii="Frutiger LT Std 45 Light" w:hAnsi="Frutiger LT Std 45 Light"/>
            <w:lang w:val="nl-NL"/>
          </w:rPr>
          <w:t>https://aad.portal.azure.com</w:t>
        </w:r>
      </w:hyperlink>
      <w:r w:rsidRPr="00D80AFC">
        <w:rPr>
          <w:rFonts w:ascii="Frutiger LT Std 45 Light" w:hAnsi="Frutiger LT Std 45 Light"/>
          <w:lang w:val="nl-NL"/>
        </w:rPr>
        <w:t xml:space="preserve"> </w:t>
      </w:r>
    </w:p>
    <w:p w14:paraId="4DE88629" w14:textId="0589C5C5" w:rsidR="00905BE8" w:rsidRPr="00905BE8" w:rsidRDefault="00905BE8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905BE8">
        <w:rPr>
          <w:rFonts w:ascii="Frutiger LT Std 45 Light" w:hAnsi="Frutiger LT Std 45 Light"/>
          <w:lang w:val="nl-NL"/>
        </w:rPr>
        <w:t>Ga naar Azure Active D</w:t>
      </w:r>
      <w:r>
        <w:rPr>
          <w:rFonts w:ascii="Frutiger LT Std 45 Light" w:hAnsi="Frutiger LT Std 45 Light"/>
          <w:lang w:val="nl-NL"/>
        </w:rPr>
        <w:t>irectory</w:t>
      </w:r>
    </w:p>
    <w:p w14:paraId="46AE9E0B" w14:textId="4EAC954D" w:rsidR="00FA156D" w:rsidRPr="00D80AFC" w:rsidRDefault="00FA156D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Ga naa</w:t>
      </w:r>
      <w:r w:rsidR="00F45EAE" w:rsidRPr="00D80AFC">
        <w:rPr>
          <w:rFonts w:ascii="Frutiger LT Std 45 Light" w:hAnsi="Frutiger LT Std 45 Light"/>
          <w:lang w:val="en-US"/>
        </w:rPr>
        <w:t>r devices&gt;All devices</w:t>
      </w:r>
    </w:p>
    <w:p w14:paraId="2AE7C508" w14:textId="4B9F83C3" w:rsidR="00F27701" w:rsidRPr="00D80AFC" w:rsidRDefault="00F27701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Hier zie je dit</w:t>
      </w:r>
      <w:r w:rsidR="00D63BAF" w:rsidRPr="00D80AFC">
        <w:rPr>
          <w:rFonts w:ascii="Frutiger LT Std 45 Light" w:hAnsi="Frutiger LT Std 45 Light"/>
          <w:lang w:val="nl-NL"/>
        </w:rPr>
        <w:t xml:space="preserve"> (namen devices zijn anders)</w:t>
      </w:r>
    </w:p>
    <w:p w14:paraId="0826592A" w14:textId="6C3112DC" w:rsidR="00F27701" w:rsidRPr="00D80AFC" w:rsidRDefault="00D63BAF" w:rsidP="00F27701">
      <w:p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31AD7D41" wp14:editId="2320FF56">
            <wp:extent cx="5760720" cy="57785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5B88" w14:textId="77777777" w:rsidR="00F90622" w:rsidRPr="00D80AFC" w:rsidRDefault="00F90622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49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7CBC64FE" w14:textId="7E01DA5B" w:rsidR="00F90622" w:rsidRPr="00D80AFC" w:rsidRDefault="00F90622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Navigeer naar </w:t>
      </w:r>
      <w:r w:rsidR="001E4D10" w:rsidRPr="00D80AFC">
        <w:rPr>
          <w:rFonts w:ascii="Frutiger LT Std 45 Light" w:hAnsi="Frutiger LT Std 45 Light"/>
        </w:rPr>
        <w:t>devices</w:t>
      </w:r>
      <w:r w:rsidRPr="00D80AFC">
        <w:rPr>
          <w:rFonts w:ascii="Frutiger LT Std 45 Light" w:hAnsi="Frutiger LT Std 45 Light"/>
        </w:rPr>
        <w:t xml:space="preserve"> en kies bij all </w:t>
      </w:r>
      <w:r w:rsidR="001E4D10" w:rsidRPr="00D80AFC">
        <w:rPr>
          <w:rFonts w:ascii="Frutiger LT Std 45 Light" w:hAnsi="Frutiger LT Std 45 Light"/>
        </w:rPr>
        <w:t>devices, ook hier moeten deze devices onder te vinden zijn. Dit kan echter even duren</w:t>
      </w:r>
      <w:r w:rsidR="00E27CE8" w:rsidRPr="00D80AFC">
        <w:rPr>
          <w:rFonts w:ascii="Frutiger LT Std 45 Light" w:hAnsi="Frutiger LT Std 45 Light"/>
        </w:rPr>
        <w:t>…</w:t>
      </w:r>
    </w:p>
    <w:p w14:paraId="5B585F36" w14:textId="77777777" w:rsidR="00004630" w:rsidRDefault="00004630">
      <w:pPr>
        <w:jc w:val="left"/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br w:type="page"/>
      </w:r>
    </w:p>
    <w:p w14:paraId="45E834FA" w14:textId="57A718CA" w:rsidR="00004630" w:rsidRPr="00004630" w:rsidRDefault="00004630" w:rsidP="00004630">
      <w:pPr>
        <w:pStyle w:val="Titel"/>
        <w:rPr>
          <w:rFonts w:ascii="Frutiger LT Std 45 Light" w:hAnsi="Frutiger LT Std 45 Light"/>
        </w:rPr>
      </w:pPr>
      <w:r w:rsidRPr="00004630">
        <w:rPr>
          <w:rFonts w:ascii="Frutiger LT Std 45 Light" w:hAnsi="Frutiger LT Std 45 Light"/>
        </w:rPr>
        <w:lastRenderedPageBreak/>
        <w:t>Labo 09</w:t>
      </w:r>
      <w:r w:rsidRPr="00004630">
        <w:rPr>
          <w:rFonts w:ascii="Frutiger LT Std 45 Light" w:hAnsi="Frutiger LT Std 45 Light"/>
        </w:rPr>
        <w:t>b</w:t>
      </w:r>
      <w:r w:rsidRPr="00004630">
        <w:rPr>
          <w:rFonts w:ascii="Frutiger LT Std 45 Light" w:hAnsi="Frutiger LT Std 45 Light"/>
        </w:rPr>
        <w:t xml:space="preserve"> – </w:t>
      </w:r>
      <w:sdt>
        <w:sdtPr>
          <w:rPr>
            <w:rFonts w:ascii="Frutiger LT Std 45 Light" w:hAnsi="Frutiger LT Std 45 Light"/>
          </w:rPr>
          <w:id w:val="-795685614"/>
          <w:placeholder>
            <w:docPart w:val="A09F173E22E24928B3011FE30BB179CC"/>
          </w:placeholder>
        </w:sdtPr>
        <w:sdtContent>
          <w:r w:rsidRPr="00004630">
            <w:rPr>
              <w:rFonts w:ascii="Frutiger LT Std 45 Light" w:hAnsi="Frutiger LT Std 45 Light"/>
            </w:rPr>
            <w:t>Android d</w:t>
          </w:r>
          <w:r w:rsidRPr="00004630">
            <w:rPr>
              <w:rFonts w:ascii="Frutiger LT Std 45 Light" w:hAnsi="Frutiger LT Std 45 Light"/>
            </w:rPr>
            <w:t>evice Join</w:t>
          </w:r>
        </w:sdtContent>
      </w:sdt>
    </w:p>
    <w:p w14:paraId="78453541" w14:textId="25E238CD" w:rsidR="00004630" w:rsidRDefault="00004630" w:rsidP="00004630">
      <w:pPr>
        <w:pStyle w:val="Kop2"/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DEELOPDRACHT 1: </w:t>
      </w:r>
      <w:r w:rsidR="002679B0">
        <w:rPr>
          <w:rFonts w:ascii="Frutiger LT Std 45 Light" w:hAnsi="Frutiger LT Std 45 Light"/>
          <w:lang w:val="en-US"/>
        </w:rPr>
        <w:t>personal device</w:t>
      </w:r>
    </w:p>
    <w:p w14:paraId="44984AA5" w14:textId="17EB3797" w:rsidR="002679B0" w:rsidRPr="002679B0" w:rsidRDefault="002679B0" w:rsidP="002679B0">
      <w:pPr>
        <w:rPr>
          <w:lang w:val="en-US"/>
        </w:rPr>
      </w:pPr>
    </w:p>
    <w:p w14:paraId="12190809" w14:textId="77777777" w:rsidR="00004630" w:rsidRPr="00D80AFC" w:rsidRDefault="00004630" w:rsidP="00004630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en-US"/>
        </w:rPr>
      </w:pPr>
    </w:p>
    <w:p w14:paraId="6555F9D7" w14:textId="6FF8913A" w:rsidR="00004630" w:rsidRPr="00D80AFC" w:rsidRDefault="00004630" w:rsidP="000046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 xml:space="preserve">Connecteer naar </w:t>
      </w:r>
      <w:r w:rsidR="002679B0">
        <w:rPr>
          <w:rFonts w:ascii="Frutiger LT Std 45 Light" w:hAnsi="Frutiger LT Std 45 Light"/>
          <w:lang w:val="nl-NL"/>
        </w:rPr>
        <w:t>Android_</w:t>
      </w:r>
      <w:r>
        <w:rPr>
          <w:rFonts w:ascii="Frutiger LT Std 45 Light" w:hAnsi="Frutiger LT Std 45 Light"/>
          <w:lang w:val="nl-NL"/>
        </w:rPr>
        <w:t>1</w:t>
      </w:r>
    </w:p>
    <w:p w14:paraId="7C37DA67" w14:textId="55698E5C" w:rsidR="00004630" w:rsidRPr="00C52F89" w:rsidRDefault="004031BD" w:rsidP="000046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>
        <w:rPr>
          <w:rFonts w:ascii="Frutiger LT Std 45 Light" w:hAnsi="Frutiger LT Std 45 Light"/>
          <w:lang w:val="nl-NL"/>
        </w:rPr>
        <w:t>Open de google play</w:t>
      </w:r>
      <w:r w:rsidR="00C52F89">
        <w:rPr>
          <w:rFonts w:ascii="Frutiger LT Std 45 Light" w:hAnsi="Frutiger LT Std 45 Light"/>
          <w:lang w:val="nl-NL"/>
        </w:rPr>
        <w:t xml:space="preserve"> store</w:t>
      </w:r>
      <w:r>
        <w:rPr>
          <w:rFonts w:ascii="Frutiger LT Std 45 Light" w:hAnsi="Frutiger LT Std 45 Light"/>
          <w:lang w:val="nl-NL"/>
        </w:rPr>
        <w:t>, log eventueel in met je gmail account dat je daarnet hebt aangemaakt</w:t>
      </w:r>
      <w:r w:rsidR="00C52F89">
        <w:rPr>
          <w:rFonts w:ascii="Frutiger LT Std 45 Light" w:hAnsi="Frutiger LT Std 45 Light"/>
          <w:lang w:val="nl-NL"/>
        </w:rPr>
        <w:t>.</w:t>
      </w:r>
    </w:p>
    <w:p w14:paraId="565C4024" w14:textId="3C4F4B4D" w:rsidR="00C52F89" w:rsidRPr="00C52F89" w:rsidRDefault="00C52F89" w:rsidP="000046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C52F89">
        <w:rPr>
          <w:rFonts w:ascii="Frutiger LT Std 45 Light" w:hAnsi="Frutiger LT Std 45 Light"/>
          <w:lang w:val="en-US"/>
        </w:rPr>
        <w:t>Download de app “company p</w:t>
      </w:r>
      <w:r>
        <w:rPr>
          <w:rFonts w:ascii="Frutiger LT Std 45 Light" w:hAnsi="Frutiger LT Std 45 Light"/>
          <w:lang w:val="en-US"/>
        </w:rPr>
        <w:t>ortal”</w:t>
      </w:r>
    </w:p>
    <w:p w14:paraId="3135B80B" w14:textId="30D888F4" w:rsidR="004031BD" w:rsidRDefault="00C912FC" w:rsidP="000046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C912FC">
        <w:rPr>
          <w:rFonts w:ascii="Frutiger LT Std 45 Light" w:hAnsi="Frutiger LT Std 45 Light"/>
          <w:lang w:val="nl-NL"/>
        </w:rPr>
        <w:t>Connecteer met jouw mailadres en door</w:t>
      </w:r>
      <w:r>
        <w:rPr>
          <w:rFonts w:ascii="Frutiger LT Std 45 Light" w:hAnsi="Frutiger LT Std 45 Light"/>
          <w:lang w:val="nl-NL"/>
        </w:rPr>
        <w:t>loop alle stappen.</w:t>
      </w:r>
    </w:p>
    <w:p w14:paraId="7C0F1A55" w14:textId="6C1CCDCC" w:rsidR="00C912FC" w:rsidRPr="00C912FC" w:rsidRDefault="00557944" w:rsidP="000046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Jouw device wordt nu geregistreerd als een persoonlijk device</w:t>
      </w:r>
    </w:p>
    <w:p w14:paraId="1E63EBF6" w14:textId="43E24AB2" w:rsidR="009929FD" w:rsidRPr="00C912FC" w:rsidRDefault="00DD2F78">
      <w:pPr>
        <w:jc w:val="left"/>
        <w:rPr>
          <w:rFonts w:ascii="Frutiger LT Std 45 Light" w:hAnsi="Frutiger LT Std 45 Light"/>
          <w:lang w:val="nl-NL"/>
        </w:rPr>
      </w:pPr>
      <w:r w:rsidRPr="00C912FC">
        <w:rPr>
          <w:rFonts w:ascii="Frutiger LT Std 45 Light" w:hAnsi="Frutiger LT Std 45 Light"/>
          <w:lang w:val="nl-NL"/>
        </w:rPr>
        <w:br w:type="page"/>
      </w:r>
    </w:p>
    <w:p w14:paraId="3F049A5D" w14:textId="7B4B3EC1" w:rsidR="0059190A" w:rsidRPr="00D80AFC" w:rsidRDefault="0059190A" w:rsidP="0059190A">
      <w:pPr>
        <w:pStyle w:val="Titel"/>
        <w:rPr>
          <w:rFonts w:ascii="Frutiger LT Std 45 Light" w:hAnsi="Frutiger LT Std 45 Light"/>
          <w:lang w:val="en-US"/>
        </w:rPr>
      </w:pPr>
      <w:bookmarkStart w:id="59" w:name="_Toc107168761"/>
      <w:bookmarkStart w:id="60" w:name="_Toc107227714"/>
      <w:bookmarkStart w:id="61" w:name="_Toc107227791"/>
      <w:r w:rsidRPr="00D80AFC">
        <w:rPr>
          <w:rFonts w:ascii="Frutiger LT Std 45 Light" w:hAnsi="Frutiger LT Std 45 Light"/>
          <w:lang w:val="en-US"/>
        </w:rPr>
        <w:lastRenderedPageBreak/>
        <w:t xml:space="preserve">Labo </w:t>
      </w:r>
      <w:r w:rsidR="00075129" w:rsidRPr="00D80AFC">
        <w:rPr>
          <w:rFonts w:ascii="Frutiger LT Std 45 Light" w:hAnsi="Frutiger LT Std 45 Light"/>
          <w:lang w:val="en-US"/>
        </w:rPr>
        <w:t>10</w:t>
      </w:r>
      <w:r w:rsidRPr="00D80AFC">
        <w:rPr>
          <w:rFonts w:ascii="Frutiger LT Std 45 Light" w:hAnsi="Frutiger LT Std 45 Light"/>
          <w:lang w:val="en-US"/>
        </w:rPr>
        <w:t xml:space="preserve"> – </w:t>
      </w:r>
      <w:sdt>
        <w:sdtPr>
          <w:rPr>
            <w:rFonts w:ascii="Frutiger LT Std 45 Light" w:hAnsi="Frutiger LT Std 45 Light"/>
          </w:rPr>
          <w:id w:val="1372183426"/>
          <w:placeholder>
            <w:docPart w:val="E90650540B1C4962B99D9C01CD39D2EE"/>
          </w:placeholder>
        </w:sdtPr>
        <w:sdtContent>
          <w:r w:rsidRPr="00D80AFC">
            <w:rPr>
              <w:rFonts w:ascii="Frutiger LT Std 45 Light" w:hAnsi="Frutiger LT Std 45 Light"/>
              <w:lang w:val="en-US"/>
            </w:rPr>
            <w:t>Device Group</w:t>
          </w:r>
        </w:sdtContent>
      </w:sdt>
      <w:bookmarkEnd w:id="59"/>
      <w:bookmarkEnd w:id="60"/>
      <w:bookmarkEnd w:id="61"/>
    </w:p>
    <w:p w14:paraId="2EA2C96A" w14:textId="70675EEC" w:rsidR="0059190A" w:rsidRPr="00D80AFC" w:rsidRDefault="0059190A" w:rsidP="0059190A">
      <w:pPr>
        <w:pStyle w:val="Kop2"/>
        <w:rPr>
          <w:rFonts w:ascii="Frutiger LT Std 45 Light" w:hAnsi="Frutiger LT Std 45 Light"/>
          <w:lang w:val="en-US"/>
        </w:rPr>
      </w:pPr>
      <w:bookmarkStart w:id="62" w:name="_Toc107168762"/>
      <w:bookmarkStart w:id="63" w:name="_Toc107227715"/>
      <w:r w:rsidRPr="00D80AFC">
        <w:rPr>
          <w:rFonts w:ascii="Frutiger LT Std 45 Light" w:hAnsi="Frutiger LT Std 45 Light"/>
          <w:lang w:val="en-US"/>
        </w:rPr>
        <w:t>DEELOPDRACHT 1: Azure AD registered Device</w:t>
      </w:r>
      <w:bookmarkEnd w:id="62"/>
      <w:bookmarkEnd w:id="63"/>
      <w:r w:rsidRPr="00D80AFC">
        <w:rPr>
          <w:rFonts w:ascii="Frutiger LT Std 45 Light" w:hAnsi="Frutiger LT Std 45 Light"/>
          <w:lang w:val="en-US"/>
        </w:rPr>
        <w:t xml:space="preserve"> </w:t>
      </w:r>
    </w:p>
    <w:p w14:paraId="3615A300" w14:textId="77777777" w:rsidR="0059190A" w:rsidRPr="00D80AFC" w:rsidRDefault="0059190A" w:rsidP="0059190A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en-US"/>
        </w:rPr>
      </w:pPr>
    </w:p>
    <w:p w14:paraId="67BD18FA" w14:textId="64CFE64B" w:rsidR="0059190A" w:rsidRPr="00D80AFC" w:rsidRDefault="0059190A" w:rsidP="0059190A">
      <w:pPr>
        <w:jc w:val="left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Zorg da</w:t>
      </w:r>
      <w:r w:rsidR="00265B0E" w:rsidRPr="00D80AFC">
        <w:rPr>
          <w:rFonts w:ascii="Frutiger LT Std 45 Light" w:hAnsi="Frutiger LT Std 45 Light"/>
          <w:lang w:val="nl-NL"/>
        </w:rPr>
        <w:t xml:space="preserve">t </w:t>
      </w:r>
      <w:r w:rsidR="004B7FE7">
        <w:rPr>
          <w:rFonts w:ascii="Frutiger LT Std 45 Light" w:hAnsi="Frutiger LT Std 45 Light"/>
          <w:lang w:val="nl-NL"/>
        </w:rPr>
        <w:t xml:space="preserve">je een extra </w:t>
      </w:r>
      <w:r w:rsidR="004F5C7F">
        <w:rPr>
          <w:rFonts w:ascii="Frutiger LT Std 45 Light" w:hAnsi="Frutiger LT Std 45 Light"/>
          <w:lang w:val="nl-NL"/>
        </w:rPr>
        <w:t xml:space="preserve">testmachine maakt met os windows 11 en zorg dat dit een </w:t>
      </w:r>
      <w:r w:rsidR="00265B0E" w:rsidRPr="00D80AFC">
        <w:rPr>
          <w:rFonts w:ascii="Frutiger LT Std 45 Light" w:hAnsi="Frutiger LT Std 45 Light"/>
          <w:lang w:val="nl-NL"/>
        </w:rPr>
        <w:t xml:space="preserve">een Azure AD </w:t>
      </w:r>
      <w:r w:rsidR="005E1F54">
        <w:rPr>
          <w:rFonts w:ascii="Frutiger LT Std 45 Light" w:hAnsi="Frutiger LT Std 45 Light"/>
          <w:lang w:val="nl-NL"/>
        </w:rPr>
        <w:t>joined</w:t>
      </w:r>
      <w:r w:rsidR="00265B0E" w:rsidRPr="00D80AFC">
        <w:rPr>
          <w:rFonts w:ascii="Frutiger LT Std 45 Light" w:hAnsi="Frutiger LT Std 45 Light"/>
          <w:lang w:val="nl-NL"/>
        </w:rPr>
        <w:t xml:space="preserve"> device wordt. Indien je dit niet meer goed weet</w:t>
      </w:r>
      <w:r w:rsidR="00436A6D" w:rsidRPr="00D80AFC">
        <w:rPr>
          <w:rFonts w:ascii="Frutiger LT Std 45 Light" w:hAnsi="Frutiger LT Std 45 Light"/>
          <w:lang w:val="nl-NL"/>
        </w:rPr>
        <w:t>, bekijk labo 8</w:t>
      </w:r>
      <w:r w:rsidR="004F5C7F">
        <w:rPr>
          <w:rFonts w:ascii="Frutiger LT Std 45 Light" w:hAnsi="Frutiger LT Std 45 Light"/>
          <w:lang w:val="nl-NL"/>
        </w:rPr>
        <w:t xml:space="preserve"> en 9</w:t>
      </w:r>
    </w:p>
    <w:p w14:paraId="5C740FA0" w14:textId="6FA3BE28" w:rsidR="0059190A" w:rsidRPr="00D80AFC" w:rsidRDefault="0059190A" w:rsidP="0059190A">
      <w:pPr>
        <w:pStyle w:val="Kop2"/>
        <w:rPr>
          <w:rFonts w:ascii="Frutiger LT Std 45 Light" w:hAnsi="Frutiger LT Std 45 Light"/>
          <w:lang w:val="nl-NL"/>
        </w:rPr>
      </w:pPr>
      <w:bookmarkStart w:id="64" w:name="_Toc107168763"/>
      <w:bookmarkStart w:id="65" w:name="_Toc107227716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B47FFB" w:rsidRPr="00D80AFC">
        <w:rPr>
          <w:rFonts w:ascii="Frutiger LT Std 45 Light" w:hAnsi="Frutiger LT Std 45 Light"/>
          <w:lang w:val="nl-NL"/>
        </w:rPr>
        <w:t>2: Device group</w:t>
      </w:r>
      <w:r w:rsidR="003B3677" w:rsidRPr="00D80AFC">
        <w:rPr>
          <w:rFonts w:ascii="Frutiger LT Std 45 Light" w:hAnsi="Frutiger LT Std 45 Light"/>
          <w:lang w:val="nl-NL"/>
        </w:rPr>
        <w:t xml:space="preserve"> Windows 1</w:t>
      </w:r>
      <w:bookmarkEnd w:id="64"/>
      <w:bookmarkEnd w:id="65"/>
      <w:r w:rsidR="00325B39">
        <w:rPr>
          <w:rFonts w:ascii="Frutiger LT Std 45 Light" w:hAnsi="Frutiger LT Std 45 Light"/>
          <w:lang w:val="nl-NL"/>
        </w:rPr>
        <w:t>0</w:t>
      </w:r>
    </w:p>
    <w:p w14:paraId="6B886109" w14:textId="77777777" w:rsidR="0059190A" w:rsidRPr="00D80AFC" w:rsidRDefault="0059190A" w:rsidP="0059190A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  <w:bookmarkStart w:id="66" w:name="_Hlk107051194"/>
    </w:p>
    <w:p w14:paraId="69FF9665" w14:textId="77777777" w:rsidR="0059190A" w:rsidRPr="00D80AFC" w:rsidRDefault="0059190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50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0D3991E9" w14:textId="5AD2AE25" w:rsidR="0059190A" w:rsidRPr="00D80AFC" w:rsidRDefault="0059190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Navigeer naar </w:t>
      </w:r>
      <w:r w:rsidR="003426A4" w:rsidRPr="00D80AFC">
        <w:rPr>
          <w:rFonts w:ascii="Frutiger LT Std 45 Light" w:hAnsi="Frutiger LT Std 45 Light"/>
          <w:lang w:val="en-US"/>
        </w:rPr>
        <w:t>groups</w:t>
      </w:r>
      <w:r w:rsidR="00B47FFB" w:rsidRPr="00D80AFC">
        <w:rPr>
          <w:rFonts w:ascii="Frutiger LT Std 45 Light" w:hAnsi="Frutiger LT Std 45 Light"/>
          <w:lang w:val="en-US"/>
        </w:rPr>
        <w:t>&gt; All groups</w:t>
      </w:r>
    </w:p>
    <w:p w14:paraId="576E4D49" w14:textId="11CD4923" w:rsidR="00B47FFB" w:rsidRPr="00D80AFC" w:rsidRDefault="00B47FFB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Kies voor new group</w:t>
      </w:r>
    </w:p>
    <w:bookmarkEnd w:id="66"/>
    <w:p w14:paraId="1DA9212B" w14:textId="660990D6" w:rsidR="00B47FFB" w:rsidRPr="00D80AFC" w:rsidRDefault="00B47FFB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Geef volgende info:</w:t>
      </w:r>
    </w:p>
    <w:p w14:paraId="4353875A" w14:textId="2CDCEF08" w:rsidR="00B47FFB" w:rsidRPr="00D80AFC" w:rsidRDefault="00B47FFB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Type: Security</w:t>
      </w:r>
    </w:p>
    <w:p w14:paraId="795D01B7" w14:textId="4EA7910F" w:rsidR="00FE6C17" w:rsidRPr="00D80AFC" w:rsidRDefault="00B47FFB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Name: Windows 10 devices</w:t>
      </w:r>
    </w:p>
    <w:p w14:paraId="67884CE4" w14:textId="14658AF3" w:rsidR="00B47FFB" w:rsidRPr="00D80AFC" w:rsidRDefault="00B47FFB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Description: Oplijsiting alle Windows 10 devices</w:t>
      </w:r>
    </w:p>
    <w:p w14:paraId="559CC2E5" w14:textId="046F8D93" w:rsidR="00FE6C17" w:rsidRPr="00D80AFC" w:rsidRDefault="00FE6C17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Membership Type: Dynamic Device</w:t>
      </w:r>
    </w:p>
    <w:p w14:paraId="2AB1B268" w14:textId="3FE1B550" w:rsidR="00FE6C17" w:rsidRPr="00D80AFC" w:rsidRDefault="00FE6C17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het blauwe “Add dynamic Query”</w:t>
      </w:r>
    </w:p>
    <w:p w14:paraId="7F2AD25C" w14:textId="6369B3BD" w:rsidR="00E84C87" w:rsidRPr="00D80AFC" w:rsidRDefault="00E84C87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Property: Device OS version</w:t>
      </w:r>
    </w:p>
    <w:p w14:paraId="3E537289" w14:textId="4B196B7F" w:rsidR="00E84C87" w:rsidRPr="00D80AFC" w:rsidRDefault="00E84C87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Operator: </w:t>
      </w:r>
      <w:r w:rsidR="002103DC" w:rsidRPr="00D80AFC">
        <w:rPr>
          <w:rFonts w:ascii="Frutiger LT Std 45 Light" w:hAnsi="Frutiger LT Std 45 Light"/>
          <w:lang w:val="nl-NL"/>
        </w:rPr>
        <w:t>Contains</w:t>
      </w:r>
    </w:p>
    <w:p w14:paraId="2DD5DCA3" w14:textId="77777777" w:rsidR="004E30FC" w:rsidRPr="00D80AFC" w:rsidRDefault="002103DC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Value: 10.0.1</w:t>
      </w:r>
    </w:p>
    <w:p w14:paraId="2C86A071" w14:textId="488D7682" w:rsidR="00C719E0" w:rsidRPr="00D80AFC" w:rsidRDefault="004E30FC" w:rsidP="00DF1230">
      <w:pPr>
        <w:pStyle w:val="Lijstalinea"/>
        <w:numPr>
          <w:ilvl w:val="1"/>
          <w:numId w:val="12"/>
        </w:numPr>
        <w:jc w:val="left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Ga naar</w:t>
      </w:r>
      <w:r w:rsidR="00C719E0" w:rsidRPr="00D80AFC">
        <w:rPr>
          <w:rFonts w:ascii="Frutiger LT Std 45 Light" w:hAnsi="Frutiger LT Std 45 Light"/>
          <w:lang w:val="nl-NL"/>
        </w:rPr>
        <w:t xml:space="preserve"> validate</w:t>
      </w:r>
      <w:r w:rsidR="004D7DDB" w:rsidRPr="00D80AFC">
        <w:rPr>
          <w:rFonts w:ascii="Frutiger LT Std 45 Light" w:hAnsi="Frutiger LT Std 45 Light"/>
          <w:lang w:val="nl-NL"/>
        </w:rPr>
        <w:t xml:space="preserve"> rules</w:t>
      </w:r>
      <w:r w:rsidRPr="00D80AFC">
        <w:rPr>
          <w:rFonts w:ascii="Frutiger LT Std 45 Light" w:hAnsi="Frutiger LT Std 45 Light"/>
          <w:lang w:val="nl-NL"/>
        </w:rPr>
        <w:t>, voeg alle gevonden devices toe. Hier</w:t>
      </w:r>
      <w:r w:rsidR="00C719E0" w:rsidRPr="00D80AFC">
        <w:rPr>
          <w:rFonts w:ascii="Frutiger LT Std 45 Light" w:hAnsi="Frutiger LT Std 45 Light"/>
          <w:lang w:val="nl-NL"/>
        </w:rPr>
        <w:t xml:space="preserve"> kan je valideren welke devices ge</w:t>
      </w:r>
      <w:r w:rsidR="000F16C6" w:rsidRPr="00D80AFC">
        <w:rPr>
          <w:rFonts w:ascii="Frutiger LT Std 45 Light" w:hAnsi="Frutiger LT Std 45 Light"/>
          <w:lang w:val="nl-NL"/>
        </w:rPr>
        <w:t>vonden zijn.</w:t>
      </w:r>
      <w:r w:rsidRPr="00D80AFC">
        <w:rPr>
          <w:rFonts w:ascii="Frutiger LT Std 45 Light" w:hAnsi="Frutiger LT Std 45 Light"/>
          <w:lang w:val="nl-NL"/>
        </w:rPr>
        <w:br/>
        <w:t>Dit zijn er momenteel 2. Een AAD registered en AAD joined device</w:t>
      </w:r>
    </w:p>
    <w:p w14:paraId="116FC6E8" w14:textId="2B7EDB71" w:rsidR="004E30FC" w:rsidRPr="00D80AFC" w:rsidRDefault="004E30FC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Ga teru</w:t>
      </w:r>
      <w:r w:rsidR="00A96767" w:rsidRPr="00D80AFC">
        <w:rPr>
          <w:rFonts w:ascii="Frutiger LT Std 45 Light" w:hAnsi="Frutiger LT Std 45 Light"/>
          <w:lang w:val="nl-NL"/>
        </w:rPr>
        <w:t>g naar configure rules</w:t>
      </w:r>
    </w:p>
    <w:p w14:paraId="1147C4ED" w14:textId="66A8E771" w:rsidR="00A96767" w:rsidRPr="00D80AFC" w:rsidRDefault="00A96767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Add expression</w:t>
      </w:r>
    </w:p>
    <w:p w14:paraId="0A87D916" w14:textId="56E641AF" w:rsidR="00A96767" w:rsidRPr="00D80AFC" w:rsidRDefault="00A96767" w:rsidP="00DF1230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Property: Management Type</w:t>
      </w:r>
    </w:p>
    <w:p w14:paraId="0D0A1578" w14:textId="1A5CC685" w:rsidR="00A96767" w:rsidRPr="00D80AFC" w:rsidRDefault="00A96767" w:rsidP="00DF1230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Operator: Equals</w:t>
      </w:r>
    </w:p>
    <w:p w14:paraId="6CEEE38E" w14:textId="3A5B4CCF" w:rsidR="004D7DDB" w:rsidRPr="00D80AFC" w:rsidRDefault="004D7DDB" w:rsidP="00DF1230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Value MDM</w:t>
      </w:r>
    </w:p>
    <w:p w14:paraId="692B0894" w14:textId="00A8B383" w:rsidR="004D7DDB" w:rsidRPr="00D80AFC" w:rsidRDefault="004D7DDB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Controleer hoeveel er nu gevonden zijn bij validate</w:t>
      </w:r>
    </w:p>
    <w:p w14:paraId="5A39F1A4" w14:textId="2AE1310E" w:rsidR="004D7DDB" w:rsidRPr="00D80AFC" w:rsidRDefault="004D7DDB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save</w:t>
      </w:r>
    </w:p>
    <w:p w14:paraId="32AA6FB6" w14:textId="4227DFFA" w:rsidR="004D7DDB" w:rsidRPr="00D80AFC" w:rsidRDefault="00625FBD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7FA3D378" w14:textId="2127B956" w:rsidR="00625FBD" w:rsidRPr="00D80AFC" w:rsidRDefault="00625FBD" w:rsidP="00625FBD">
      <w:pPr>
        <w:pStyle w:val="Kop2"/>
        <w:rPr>
          <w:rFonts w:ascii="Frutiger LT Std 45 Light" w:hAnsi="Frutiger LT Std 45 Light"/>
          <w:lang w:val="nl-NL"/>
        </w:rPr>
      </w:pPr>
      <w:bookmarkStart w:id="67" w:name="_Toc107168764"/>
      <w:bookmarkStart w:id="68" w:name="_Toc107227717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3B3677" w:rsidRPr="00D80AFC">
        <w:rPr>
          <w:rFonts w:ascii="Frutiger LT Std 45 Light" w:hAnsi="Frutiger LT Std 45 Light"/>
          <w:lang w:val="nl-NL"/>
        </w:rPr>
        <w:t>3</w:t>
      </w:r>
      <w:r w:rsidRPr="00D80AFC">
        <w:rPr>
          <w:rFonts w:ascii="Frutiger LT Std 45 Light" w:hAnsi="Frutiger LT Std 45 Light"/>
          <w:lang w:val="nl-NL"/>
        </w:rPr>
        <w:t>: Device group</w:t>
      </w:r>
      <w:r w:rsidR="003B3677" w:rsidRPr="00D80AFC">
        <w:rPr>
          <w:rFonts w:ascii="Frutiger LT Std 45 Light" w:hAnsi="Frutiger LT Std 45 Light"/>
          <w:lang w:val="nl-NL"/>
        </w:rPr>
        <w:t xml:space="preserve"> Windows 11</w:t>
      </w:r>
      <w:bookmarkEnd w:id="67"/>
      <w:bookmarkEnd w:id="68"/>
    </w:p>
    <w:p w14:paraId="327455AD" w14:textId="77777777" w:rsidR="003B3677" w:rsidRPr="00D80AFC" w:rsidRDefault="003B3677" w:rsidP="003B3677">
      <w:pPr>
        <w:pStyle w:val="Lijstalinea"/>
        <w:rPr>
          <w:rFonts w:ascii="Frutiger LT Std 45 Light" w:hAnsi="Frutiger LT Std 45 Light"/>
          <w:lang w:val="nl-NL"/>
        </w:rPr>
      </w:pPr>
    </w:p>
    <w:p w14:paraId="328C0B16" w14:textId="559B6C5C" w:rsidR="00625FBD" w:rsidRPr="00D80AFC" w:rsidRDefault="00625FBD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Maak ook een device groep </w:t>
      </w:r>
      <w:r w:rsidR="003B3677" w:rsidRPr="00D80AFC">
        <w:rPr>
          <w:rFonts w:ascii="Frutiger LT Std 45 Light" w:hAnsi="Frutiger LT Std 45 Light"/>
          <w:lang w:val="nl-NL"/>
        </w:rPr>
        <w:t xml:space="preserve">voor alle </w:t>
      </w:r>
      <w:r w:rsidR="00084771" w:rsidRPr="00D80AFC">
        <w:rPr>
          <w:rFonts w:ascii="Frutiger LT Std 45 Light" w:hAnsi="Frutiger LT Std 45 Light"/>
          <w:lang w:val="nl-NL"/>
        </w:rPr>
        <w:t xml:space="preserve">Windows 11 </w:t>
      </w:r>
      <w:r w:rsidR="003B3677" w:rsidRPr="00D80AFC">
        <w:rPr>
          <w:rFonts w:ascii="Frutiger LT Std 45 Light" w:hAnsi="Frutiger LT Std 45 Light"/>
          <w:lang w:val="nl-NL"/>
        </w:rPr>
        <w:t>AAD registered devices.</w:t>
      </w:r>
    </w:p>
    <w:p w14:paraId="592E4BFE" w14:textId="592D39EA" w:rsidR="003B3677" w:rsidRPr="00D80AFC" w:rsidRDefault="003B3677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Tip: Gebruik hiervoor de value 10.0.2 ipv 10.0.1</w:t>
      </w:r>
    </w:p>
    <w:p w14:paraId="2B271606" w14:textId="77777777" w:rsidR="005A5C43" w:rsidRPr="00265456" w:rsidRDefault="0059190A" w:rsidP="005A5C43">
      <w:pPr>
        <w:pStyle w:val="Kop2"/>
        <w:rPr>
          <w:rFonts w:ascii="Frutiger LT Std 45 Light" w:hAnsi="Frutiger LT Std 45 Light"/>
          <w:lang w:val="en-US"/>
        </w:rPr>
      </w:pPr>
      <w:r w:rsidRPr="00265456">
        <w:rPr>
          <w:rFonts w:ascii="Frutiger LT Std 45 Light" w:hAnsi="Frutiger LT Std 45 Light"/>
          <w:lang w:val="en-US"/>
        </w:rPr>
        <w:br w:type="page"/>
      </w:r>
      <w:r w:rsidR="005A5C43" w:rsidRPr="00265456">
        <w:rPr>
          <w:rFonts w:ascii="Frutiger LT Std 45 Light" w:hAnsi="Frutiger LT Std 45 Light"/>
          <w:lang w:val="en-US"/>
        </w:rPr>
        <w:lastRenderedPageBreak/>
        <w:t>EXTRA DEELOPDRACHT: Device group Personaly own</w:t>
      </w:r>
      <w:r w:rsidR="005A5C43">
        <w:rPr>
          <w:rFonts w:ascii="Frutiger LT Std 45 Light" w:hAnsi="Frutiger LT Std 45 Light"/>
          <w:lang w:val="en-US"/>
        </w:rPr>
        <w:t>ed device</w:t>
      </w:r>
    </w:p>
    <w:p w14:paraId="1584B3FB" w14:textId="77777777" w:rsidR="005A5C43" w:rsidRPr="00265456" w:rsidRDefault="005A5C43" w:rsidP="005A5C43">
      <w:pPr>
        <w:pStyle w:val="Lijstalinea"/>
        <w:rPr>
          <w:rFonts w:ascii="Frutiger LT Std 45 Light" w:hAnsi="Frutiger LT Std 45 Light"/>
          <w:lang w:val="en-US"/>
        </w:rPr>
      </w:pPr>
    </w:p>
    <w:p w14:paraId="1EF968D2" w14:textId="77777777" w:rsidR="005A5C43" w:rsidRDefault="005A5C43" w:rsidP="005A5C43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Maak ook een device groep voor alle </w:t>
      </w:r>
      <w:r>
        <w:rPr>
          <w:rFonts w:ascii="Frutiger LT Std 45 Light" w:hAnsi="Frutiger LT Std 45 Light"/>
          <w:lang w:val="nl-NL"/>
        </w:rPr>
        <w:t>android personal devices</w:t>
      </w:r>
    </w:p>
    <w:p w14:paraId="61370273" w14:textId="77777777" w:rsidR="005A5C43" w:rsidRDefault="005A5C43" w:rsidP="005A5C43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Zorg voor volgende syntax:</w:t>
      </w:r>
    </w:p>
    <w:p w14:paraId="1665DE88" w14:textId="77777777" w:rsidR="005A5C43" w:rsidRDefault="005A5C43" w:rsidP="005A5C43">
      <w:pPr>
        <w:rPr>
          <w:rFonts w:ascii="Frutiger LT Std 45 Light" w:hAnsi="Frutiger LT Std 45 Light"/>
          <w:lang w:val="en-US"/>
        </w:rPr>
      </w:pPr>
      <w:r w:rsidRPr="0001020D">
        <w:rPr>
          <w:rFonts w:ascii="Frutiger LT Std 45 Light" w:hAnsi="Frutiger LT Std 45 Light"/>
          <w:lang w:val="en-US"/>
        </w:rPr>
        <w:t>(device.deviceOSType -contains "Android") and (device.deviceOwnership -eq "Personal")</w:t>
      </w:r>
    </w:p>
    <w:p w14:paraId="5D16B855" w14:textId="77777777" w:rsidR="005A5C43" w:rsidRPr="0001020D" w:rsidRDefault="005A5C43" w:rsidP="005A5C43">
      <w:pPr>
        <w:rPr>
          <w:rFonts w:ascii="Frutiger LT Std 45 Light" w:hAnsi="Frutiger LT Std 45 Light"/>
          <w:lang w:val="en-US"/>
        </w:rPr>
      </w:pPr>
      <w:r>
        <w:rPr>
          <w:noProof/>
        </w:rPr>
        <w:drawing>
          <wp:inline distT="0" distB="0" distL="0" distR="0" wp14:anchorId="60F734A8" wp14:editId="06AC0D6B">
            <wp:extent cx="5760720" cy="2053590"/>
            <wp:effectExtent l="0" t="0" r="0" b="3810"/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862C" w14:textId="77777777" w:rsidR="005A5C43" w:rsidRPr="0001020D" w:rsidRDefault="005A5C43" w:rsidP="005A5C43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en-US"/>
        </w:rPr>
      </w:pPr>
    </w:p>
    <w:p w14:paraId="67EA1209" w14:textId="77777777" w:rsidR="005A5C43" w:rsidRPr="0001020D" w:rsidRDefault="005A5C43" w:rsidP="005A5C43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en-US"/>
        </w:rPr>
      </w:pPr>
      <w:r w:rsidRPr="0001020D">
        <w:rPr>
          <w:rFonts w:ascii="Frutiger LT Std 45 Light" w:hAnsi="Frutiger LT Std 45 Light"/>
          <w:lang w:val="en-US"/>
        </w:rPr>
        <w:br w:type="page"/>
      </w:r>
    </w:p>
    <w:p w14:paraId="78220473" w14:textId="64A0DDEA" w:rsidR="003B3677" w:rsidRPr="00D80AFC" w:rsidRDefault="003B3677" w:rsidP="003B3677">
      <w:pPr>
        <w:pStyle w:val="Titel"/>
        <w:rPr>
          <w:rFonts w:ascii="Frutiger LT Std 45 Light" w:hAnsi="Frutiger LT Std 45 Light"/>
          <w:lang w:val="en-US"/>
        </w:rPr>
      </w:pPr>
      <w:bookmarkStart w:id="69" w:name="_Toc107168765"/>
      <w:bookmarkStart w:id="70" w:name="_Toc107227718"/>
      <w:bookmarkStart w:id="71" w:name="_Toc107227792"/>
      <w:r w:rsidRPr="00D80AFC">
        <w:rPr>
          <w:rFonts w:ascii="Frutiger LT Std 45 Light" w:hAnsi="Frutiger LT Std 45 Light"/>
          <w:lang w:val="en-US"/>
        </w:rPr>
        <w:lastRenderedPageBreak/>
        <w:t>Labo 1</w:t>
      </w:r>
      <w:r w:rsidR="00075129" w:rsidRPr="00D80AFC">
        <w:rPr>
          <w:rFonts w:ascii="Frutiger LT Std 45 Light" w:hAnsi="Frutiger LT Std 45 Light"/>
          <w:lang w:val="en-US"/>
        </w:rPr>
        <w:t>1</w:t>
      </w:r>
      <w:r w:rsidR="00731EEC">
        <w:rPr>
          <w:rFonts w:ascii="Frutiger LT Std 45 Light" w:hAnsi="Frutiger LT Std 45 Light"/>
          <w:lang w:val="en-US"/>
        </w:rPr>
        <w:t>a</w:t>
      </w:r>
      <w:r w:rsidRPr="00D80AFC">
        <w:rPr>
          <w:rFonts w:ascii="Frutiger LT Std 45 Light" w:hAnsi="Frutiger LT Std 45 Light"/>
          <w:lang w:val="en-US"/>
        </w:rPr>
        <w:t xml:space="preserve"> – </w:t>
      </w:r>
      <w:sdt>
        <w:sdtPr>
          <w:rPr>
            <w:rFonts w:ascii="Frutiger LT Std 45 Light" w:hAnsi="Frutiger LT Std 45 Light"/>
          </w:rPr>
          <w:id w:val="749085353"/>
          <w:placeholder>
            <w:docPart w:val="475808232F9E48E382493B90273EE798"/>
          </w:placeholder>
        </w:sdtPr>
        <w:sdtContent>
          <w:r w:rsidR="00731EEC" w:rsidRPr="00731EEC">
            <w:rPr>
              <w:rFonts w:ascii="Frutiger LT Std 45 Light" w:hAnsi="Frutiger LT Std 45 Light"/>
              <w:lang w:val="en-US"/>
            </w:rPr>
            <w:t xml:space="preserve">Windows </w:t>
          </w:r>
          <w:r w:rsidR="003F0097" w:rsidRPr="00D80AFC">
            <w:rPr>
              <w:rFonts w:ascii="Frutiger LT Std 45 Light" w:hAnsi="Frutiger LT Std 45 Light"/>
              <w:lang w:val="en-US"/>
            </w:rPr>
            <w:t>Compliancy rule</w:t>
          </w:r>
        </w:sdtContent>
      </w:sdt>
      <w:bookmarkEnd w:id="69"/>
      <w:bookmarkEnd w:id="70"/>
      <w:bookmarkEnd w:id="71"/>
    </w:p>
    <w:p w14:paraId="68A4A25D" w14:textId="0C4D5418" w:rsidR="003B3677" w:rsidRPr="00D80AFC" w:rsidRDefault="003B3677" w:rsidP="003B3677">
      <w:pPr>
        <w:pStyle w:val="Kop2"/>
        <w:rPr>
          <w:rFonts w:ascii="Frutiger LT Std 45 Light" w:hAnsi="Frutiger LT Std 45 Light"/>
          <w:lang w:val="en-US"/>
        </w:rPr>
      </w:pPr>
      <w:bookmarkStart w:id="72" w:name="_Toc107168766"/>
      <w:bookmarkStart w:id="73" w:name="_Toc107227719"/>
      <w:r w:rsidRPr="00D80AFC">
        <w:rPr>
          <w:rFonts w:ascii="Frutiger LT Std 45 Light" w:hAnsi="Frutiger LT Std 45 Light"/>
          <w:lang w:val="en-US"/>
        </w:rPr>
        <w:t xml:space="preserve">DEELOPDRACHT </w:t>
      </w:r>
      <w:r w:rsidR="003F0097" w:rsidRPr="00D80AFC">
        <w:rPr>
          <w:rFonts w:ascii="Frutiger LT Std 45 Light" w:hAnsi="Frutiger LT Std 45 Light"/>
          <w:lang w:val="en-US"/>
        </w:rPr>
        <w:t>1</w:t>
      </w:r>
      <w:r w:rsidRPr="00D80AFC">
        <w:rPr>
          <w:rFonts w:ascii="Frutiger LT Std 45 Light" w:hAnsi="Frutiger LT Std 45 Light"/>
          <w:lang w:val="en-US"/>
        </w:rPr>
        <w:t xml:space="preserve">: </w:t>
      </w:r>
      <w:r w:rsidR="003F0097" w:rsidRPr="00D80AFC">
        <w:rPr>
          <w:rFonts w:ascii="Frutiger LT Std 45 Light" w:hAnsi="Frutiger LT Std 45 Light"/>
          <w:lang w:val="en-US"/>
        </w:rPr>
        <w:t>Compliancy rule</w:t>
      </w:r>
      <w:bookmarkEnd w:id="72"/>
      <w:bookmarkEnd w:id="73"/>
    </w:p>
    <w:p w14:paraId="0EF5B16A" w14:textId="77777777" w:rsidR="003B3677" w:rsidRPr="00D80AFC" w:rsidRDefault="003B3677" w:rsidP="003B3677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en-US"/>
        </w:rPr>
      </w:pPr>
    </w:p>
    <w:p w14:paraId="02A3EB01" w14:textId="77777777" w:rsidR="003B3677" w:rsidRPr="00D80AFC" w:rsidRDefault="003B3677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52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657B4161" w14:textId="7F389866" w:rsidR="003B3677" w:rsidRPr="00D80AFC" w:rsidRDefault="003B3677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 xml:space="preserve">Navigeer naar </w:t>
      </w:r>
      <w:r w:rsidR="003F0097" w:rsidRPr="00D80AFC">
        <w:rPr>
          <w:rFonts w:ascii="Frutiger LT Std 45 Light" w:hAnsi="Frutiger LT Std 45 Light"/>
          <w:lang w:val="fr-BE"/>
        </w:rPr>
        <w:t>Device</w:t>
      </w:r>
      <w:r w:rsidR="00AA5C7F" w:rsidRPr="00D80AFC">
        <w:rPr>
          <w:rFonts w:ascii="Frutiger LT Std 45 Light" w:hAnsi="Frutiger LT Std 45 Light"/>
          <w:lang w:val="fr-BE"/>
        </w:rPr>
        <w:t>s</w:t>
      </w:r>
      <w:r w:rsidRPr="00D80AFC">
        <w:rPr>
          <w:rFonts w:ascii="Frutiger LT Std 45 Light" w:hAnsi="Frutiger LT Std 45 Light"/>
          <w:lang w:val="fr-BE"/>
        </w:rPr>
        <w:t xml:space="preserve">&gt; </w:t>
      </w:r>
      <w:r w:rsidR="00AA5C7F" w:rsidRPr="00D80AFC">
        <w:rPr>
          <w:rFonts w:ascii="Frutiger LT Std 45 Light" w:hAnsi="Frutiger LT Std 45 Light"/>
          <w:lang w:val="fr-BE"/>
        </w:rPr>
        <w:t>Compliance policies</w:t>
      </w:r>
    </w:p>
    <w:p w14:paraId="334F2739" w14:textId="75150A76" w:rsidR="003B3677" w:rsidRPr="00D80AFC" w:rsidRDefault="00AA5C7F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hier voor “+create policy”</w:t>
      </w:r>
    </w:p>
    <w:p w14:paraId="0AD9BC31" w14:textId="11E5D996" w:rsidR="00C70D05" w:rsidRPr="00D80AFC" w:rsidRDefault="00C70D05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Platform: Windows 10 and later</w:t>
      </w:r>
    </w:p>
    <w:p w14:paraId="564DCA83" w14:textId="029B49FA" w:rsidR="00C70D05" w:rsidRPr="00D80AFC" w:rsidRDefault="00C70D05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751B1586" w14:textId="05C88595" w:rsidR="00DE5153" w:rsidRPr="00D80AFC" w:rsidRDefault="00DE5153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als naam: Bitlocker check</w:t>
      </w:r>
    </w:p>
    <w:p w14:paraId="22031790" w14:textId="297A0DDC" w:rsidR="002610AC" w:rsidRPr="00D80AFC" w:rsidRDefault="002610AC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274DABFF" w14:textId="7E683735" w:rsidR="002610AC" w:rsidRPr="00D80AFC" w:rsidRDefault="002610AC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Ga hier naar device health en zet “require bitlocker” </w:t>
      </w:r>
      <w:r w:rsidR="00046541" w:rsidRPr="00D80AFC">
        <w:rPr>
          <w:rFonts w:ascii="Frutiger LT Std 45 Light" w:hAnsi="Frutiger LT Std 45 Light"/>
          <w:lang w:val="nl-NL"/>
        </w:rPr>
        <w:t>op require</w:t>
      </w:r>
    </w:p>
    <w:p w14:paraId="47D40BE8" w14:textId="321E103A" w:rsidR="00046541" w:rsidRPr="00D80AFC" w:rsidRDefault="00046541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67F13D7B" w14:textId="60E05BC6" w:rsidR="00317189" w:rsidRPr="00D80AFC" w:rsidRDefault="00046541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Bij actions </w:t>
      </w:r>
      <w:r w:rsidR="005E727B" w:rsidRPr="00D80AFC">
        <w:rPr>
          <w:rFonts w:ascii="Frutiger LT Std 45 Light" w:hAnsi="Frutiger LT Std 45 Light"/>
          <w:lang w:val="nl-NL"/>
        </w:rPr>
        <w:t>duwen we op next</w:t>
      </w:r>
    </w:p>
    <w:p w14:paraId="52FEF454" w14:textId="6D6E5709" w:rsidR="00046541" w:rsidRPr="00D80AFC" w:rsidRDefault="00A75A9D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Bij Assignments geef je </w:t>
      </w:r>
      <w:r w:rsidR="00022F57" w:rsidRPr="00D80AFC">
        <w:rPr>
          <w:rFonts w:ascii="Frutiger LT Std 45 Light" w:hAnsi="Frutiger LT Std 45 Light"/>
          <w:lang w:val="nl-NL"/>
        </w:rPr>
        <w:t xml:space="preserve">de </w:t>
      </w:r>
      <w:r w:rsidRPr="00D80AFC">
        <w:rPr>
          <w:rFonts w:ascii="Frutiger LT Std 45 Light" w:hAnsi="Frutiger LT Std 45 Light"/>
          <w:lang w:val="nl-NL"/>
        </w:rPr>
        <w:t xml:space="preserve">Windows 11 </w:t>
      </w:r>
      <w:r w:rsidR="00022F57" w:rsidRPr="00D80AFC">
        <w:rPr>
          <w:rFonts w:ascii="Frutiger LT Std 45 Light" w:hAnsi="Frutiger LT Std 45 Light"/>
          <w:lang w:val="nl-NL"/>
        </w:rPr>
        <w:t>groep mee</w:t>
      </w:r>
    </w:p>
    <w:p w14:paraId="6D3D8D9B" w14:textId="1DDF9C2A" w:rsidR="00022F57" w:rsidRPr="00D80AFC" w:rsidRDefault="00022F57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 en create</w:t>
      </w:r>
    </w:p>
    <w:p w14:paraId="67B513BF" w14:textId="70D93A0E" w:rsidR="00DB3F9F" w:rsidRPr="00D80AFC" w:rsidRDefault="00DB3F9F" w:rsidP="00DB3F9F">
      <w:pPr>
        <w:pStyle w:val="Kop2"/>
        <w:rPr>
          <w:rFonts w:ascii="Frutiger LT Std 45 Light" w:hAnsi="Frutiger LT Std 45 Light"/>
          <w:lang w:val="en-US"/>
        </w:rPr>
      </w:pPr>
      <w:bookmarkStart w:id="74" w:name="_Toc107168767"/>
      <w:bookmarkStart w:id="75" w:name="_Toc107227720"/>
      <w:r w:rsidRPr="00D80AFC">
        <w:rPr>
          <w:rFonts w:ascii="Frutiger LT Std 45 Light" w:hAnsi="Frutiger LT Std 45 Light"/>
          <w:lang w:val="en-US"/>
        </w:rPr>
        <w:t>DEELOPDRACHT 2: Test compliancy rule</w:t>
      </w:r>
      <w:bookmarkEnd w:id="74"/>
      <w:bookmarkEnd w:id="75"/>
    </w:p>
    <w:p w14:paraId="28C36480" w14:textId="77777777" w:rsidR="00DB3F9F" w:rsidRPr="00D80AFC" w:rsidRDefault="00DB3F9F" w:rsidP="00DB3F9F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en-US"/>
        </w:rPr>
      </w:pPr>
    </w:p>
    <w:p w14:paraId="11F14C66" w14:textId="7C2A5D20" w:rsidR="00DB3F9F" w:rsidRPr="00D80AFC" w:rsidRDefault="00DB3F9F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en-US"/>
        </w:rPr>
        <w:t>Test of d</w:t>
      </w:r>
      <w:r w:rsidR="00F2789F" w:rsidRPr="00D80AFC">
        <w:rPr>
          <w:rFonts w:ascii="Frutiger LT Std 45 Light" w:hAnsi="Frutiger LT Std 45 Light"/>
          <w:lang w:val="en-US"/>
        </w:rPr>
        <w:t xml:space="preserve">e windows 10 device compliant is of niet. </w:t>
      </w:r>
      <w:r w:rsidR="00F2789F" w:rsidRPr="00D80AFC">
        <w:rPr>
          <w:rFonts w:ascii="Frutiger LT Std 45 Light" w:hAnsi="Frutiger LT Std 45 Light"/>
          <w:lang w:val="nl-NL"/>
        </w:rPr>
        <w:t>Dit kan je doen door:</w:t>
      </w:r>
    </w:p>
    <w:p w14:paraId="0AD5FA6C" w14:textId="36F4BEFF" w:rsidR="00F2789F" w:rsidRPr="00D80AFC" w:rsidRDefault="00F2789F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Ga naar: </w:t>
      </w:r>
      <w:hyperlink r:id="rId53" w:history="1">
        <w:r w:rsidRPr="00D80AFC">
          <w:rPr>
            <w:rStyle w:val="Hyperlink"/>
            <w:rFonts w:ascii="Frutiger LT Std 45 Light" w:hAnsi="Frutiger LT Std 45 Light"/>
            <w:lang w:val="nl-NL"/>
          </w:rPr>
          <w:t>https://endpoint.microsoft.com/</w:t>
        </w:r>
      </w:hyperlink>
      <w:r w:rsidRPr="00D80AFC">
        <w:rPr>
          <w:rFonts w:ascii="Frutiger LT Std 45 Light" w:hAnsi="Frutiger LT Std 45 Light"/>
          <w:lang w:val="nl-NL"/>
        </w:rPr>
        <w:t xml:space="preserve"> </w:t>
      </w:r>
    </w:p>
    <w:p w14:paraId="3F300284" w14:textId="4EE44F5B" w:rsidR="00F2789F" w:rsidRPr="00D80AFC" w:rsidRDefault="00F2789F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Navigeer naar Devices&gt;</w:t>
      </w:r>
      <w:r w:rsidR="0047635B" w:rsidRPr="00D80AFC">
        <w:rPr>
          <w:rFonts w:ascii="Frutiger LT Std 45 Light" w:hAnsi="Frutiger LT Std 45 Light"/>
          <w:lang w:val="fr-BE"/>
        </w:rPr>
        <w:t xml:space="preserve"> compliancy policies</w:t>
      </w:r>
    </w:p>
    <w:p w14:paraId="6A01F846" w14:textId="0867D872" w:rsidR="00DE3E5E" w:rsidRPr="00D80AFC" w:rsidRDefault="0047635B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Selecteer de aangemaakte policy</w:t>
      </w:r>
    </w:p>
    <w:p w14:paraId="4B2D2DF5" w14:textId="6EA34290" w:rsidR="0047635B" w:rsidRPr="00D80AFC" w:rsidRDefault="00F83EB8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Ga naar device status</w:t>
      </w:r>
    </w:p>
    <w:p w14:paraId="086F706F" w14:textId="5D7D5009" w:rsidR="00F2789F" w:rsidRPr="00D80AFC" w:rsidRDefault="00F2789F" w:rsidP="00DF1230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Hier zie je de status van je device</w:t>
      </w:r>
    </w:p>
    <w:p w14:paraId="27A98A8D" w14:textId="5F3EE85D" w:rsidR="00F2789F" w:rsidRPr="00D80AFC" w:rsidRDefault="00386A8E" w:rsidP="00386A8E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Als dit blijft staan op not applicable dan komt dit doordat deze PC’s (het zijn virtuele machines) geen bitlocker supporteren.</w:t>
      </w:r>
    </w:p>
    <w:p w14:paraId="3B863CA1" w14:textId="77777777" w:rsidR="00F2789F" w:rsidRPr="00D80AFC" w:rsidRDefault="00F2789F" w:rsidP="00F608A4">
      <w:pPr>
        <w:rPr>
          <w:rFonts w:ascii="Frutiger LT Std 45 Light" w:hAnsi="Frutiger LT Std 45 Light"/>
          <w:lang w:val="nl-NL"/>
        </w:rPr>
      </w:pPr>
    </w:p>
    <w:p w14:paraId="2F7AB8C6" w14:textId="77777777" w:rsidR="00DB3F9F" w:rsidRPr="00D80AFC" w:rsidRDefault="00DB3F9F" w:rsidP="00DB3F9F">
      <w:pPr>
        <w:rPr>
          <w:rFonts w:ascii="Frutiger LT Std 45 Light" w:hAnsi="Frutiger LT Std 45 Light"/>
          <w:lang w:val="nl-NL"/>
        </w:rPr>
      </w:pPr>
    </w:p>
    <w:p w14:paraId="418E9768" w14:textId="7217BF1D" w:rsidR="003B3677" w:rsidRPr="00D80AFC" w:rsidRDefault="003B3677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</w:p>
    <w:p w14:paraId="41171CC2" w14:textId="4F3721FE" w:rsidR="00731EEC" w:rsidRPr="00D80AFC" w:rsidRDefault="00CB2AF2" w:rsidP="00731EEC">
      <w:pPr>
        <w:pStyle w:val="Titel"/>
        <w:rPr>
          <w:rFonts w:ascii="Frutiger LT Std 45 Light" w:hAnsi="Frutiger LT Std 45 Light"/>
          <w:lang w:val="en-US"/>
        </w:rPr>
      </w:pPr>
      <w:r w:rsidRPr="00731EEC">
        <w:rPr>
          <w:rFonts w:ascii="Frutiger LT Std 45 Light" w:hAnsi="Frutiger LT Std 45 Light"/>
          <w:lang w:val="en-US"/>
        </w:rPr>
        <w:br w:type="page"/>
      </w:r>
      <w:bookmarkStart w:id="76" w:name="_Toc107168768"/>
      <w:bookmarkStart w:id="77" w:name="_Toc107227721"/>
      <w:bookmarkStart w:id="78" w:name="_Toc107227793"/>
      <w:r w:rsidR="00731EEC" w:rsidRPr="00D80AFC">
        <w:rPr>
          <w:rFonts w:ascii="Frutiger LT Std 45 Light" w:hAnsi="Frutiger LT Std 45 Light"/>
          <w:lang w:val="en-US"/>
        </w:rPr>
        <w:lastRenderedPageBreak/>
        <w:t>Labo 11</w:t>
      </w:r>
      <w:r w:rsidR="00731EEC">
        <w:rPr>
          <w:rFonts w:ascii="Frutiger LT Std 45 Light" w:hAnsi="Frutiger LT Std 45 Light"/>
          <w:lang w:val="en-US"/>
        </w:rPr>
        <w:t>b</w:t>
      </w:r>
      <w:r w:rsidR="00731EEC" w:rsidRPr="00D80AFC">
        <w:rPr>
          <w:rFonts w:ascii="Frutiger LT Std 45 Light" w:hAnsi="Frutiger LT Std 45 Light"/>
          <w:lang w:val="en-US"/>
        </w:rPr>
        <w:t xml:space="preserve"> – </w:t>
      </w:r>
      <w:sdt>
        <w:sdtPr>
          <w:rPr>
            <w:rFonts w:ascii="Frutiger LT Std 45 Light" w:hAnsi="Frutiger LT Std 45 Light"/>
          </w:rPr>
          <w:id w:val="-1081147959"/>
          <w:placeholder>
            <w:docPart w:val="288D526F0D9E4AF7A89BA31AC5712C77"/>
          </w:placeholder>
        </w:sdtPr>
        <w:sdtContent>
          <w:r w:rsidR="00731EEC">
            <w:rPr>
              <w:rFonts w:ascii="Frutiger LT Std 45 Light" w:hAnsi="Frutiger LT Std 45 Light"/>
              <w:lang w:val="en-US"/>
            </w:rPr>
            <w:t>Android</w:t>
          </w:r>
          <w:r w:rsidR="00731EEC" w:rsidRPr="00731EEC">
            <w:rPr>
              <w:rFonts w:ascii="Frutiger LT Std 45 Light" w:hAnsi="Frutiger LT Std 45 Light"/>
              <w:lang w:val="en-US"/>
            </w:rPr>
            <w:t xml:space="preserve"> </w:t>
          </w:r>
          <w:r w:rsidR="00731EEC" w:rsidRPr="00D80AFC">
            <w:rPr>
              <w:rFonts w:ascii="Frutiger LT Std 45 Light" w:hAnsi="Frutiger LT Std 45 Light"/>
              <w:lang w:val="en-US"/>
            </w:rPr>
            <w:t>Compliancy rule</w:t>
          </w:r>
        </w:sdtContent>
      </w:sdt>
    </w:p>
    <w:p w14:paraId="2EB70955" w14:textId="77777777" w:rsidR="00731EEC" w:rsidRPr="00D80AFC" w:rsidRDefault="00731EEC" w:rsidP="00731EEC">
      <w:pPr>
        <w:pStyle w:val="Kop2"/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DEELOPDRACHT 1: Compliancy rule</w:t>
      </w:r>
    </w:p>
    <w:p w14:paraId="3EEDC6F7" w14:textId="77777777" w:rsidR="00731EEC" w:rsidRPr="00D80AFC" w:rsidRDefault="00731EEC" w:rsidP="00731EEC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en-US"/>
        </w:rPr>
      </w:pPr>
    </w:p>
    <w:p w14:paraId="42F6B757" w14:textId="77777777" w:rsidR="00731EEC" w:rsidRPr="00D80AFC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54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0DE454A2" w14:textId="6F5FFC8D" w:rsidR="00731EEC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 xml:space="preserve">Navigeer naar Devices&gt; </w:t>
      </w:r>
      <w:r>
        <w:rPr>
          <w:rFonts w:ascii="Frutiger LT Std 45 Light" w:hAnsi="Frutiger LT Std 45 Light"/>
          <w:lang w:val="fr-BE"/>
        </w:rPr>
        <w:t>Android</w:t>
      </w:r>
    </w:p>
    <w:p w14:paraId="24F4A4B5" w14:textId="19FE4DFF" w:rsidR="00780737" w:rsidRPr="00D80AFC" w:rsidRDefault="00780737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>
        <w:rPr>
          <w:rFonts w:ascii="Frutiger LT Std 45 Light" w:hAnsi="Frutiger LT Std 45 Light"/>
          <w:lang w:val="fr-BE"/>
        </w:rPr>
        <w:t>Compliancy policies</w:t>
      </w:r>
    </w:p>
    <w:p w14:paraId="0B8F7E08" w14:textId="77777777" w:rsidR="00731EEC" w:rsidRPr="00D80AFC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hier voor “+create policy”</w:t>
      </w:r>
    </w:p>
    <w:p w14:paraId="1AE2AEB5" w14:textId="6CAC3425" w:rsidR="00731EEC" w:rsidRDefault="00731EEC" w:rsidP="00731EEC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Platform: </w:t>
      </w:r>
      <w:r w:rsidR="00780737">
        <w:rPr>
          <w:rFonts w:ascii="Frutiger LT Std 45 Light" w:hAnsi="Frutiger LT Std 45 Light"/>
          <w:lang w:val="nl-NL"/>
        </w:rPr>
        <w:t>Android enterprise</w:t>
      </w:r>
    </w:p>
    <w:p w14:paraId="1FC3E550" w14:textId="1A245F5B" w:rsidR="00C00924" w:rsidRPr="00D80AFC" w:rsidRDefault="00C00924" w:rsidP="00731EEC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Type: Personally owned</w:t>
      </w:r>
    </w:p>
    <w:p w14:paraId="05551945" w14:textId="77777777" w:rsidR="00731EEC" w:rsidRPr="00D80AFC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2CB7126E" w14:textId="258D22D7" w:rsidR="00731EEC" w:rsidRPr="00C00924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C00924">
        <w:rPr>
          <w:rFonts w:ascii="Frutiger LT Std 45 Light" w:hAnsi="Frutiger LT Std 45 Light"/>
          <w:lang w:val="en-US"/>
        </w:rPr>
        <w:t xml:space="preserve">Geef als naam: </w:t>
      </w:r>
      <w:r w:rsidR="00C00924" w:rsidRPr="00C00924">
        <w:rPr>
          <w:rFonts w:ascii="Frutiger LT Std 45 Light" w:hAnsi="Frutiger LT Std 45 Light"/>
          <w:lang w:val="en-US"/>
        </w:rPr>
        <w:t>Personally owned a</w:t>
      </w:r>
      <w:r w:rsidR="00C00924">
        <w:rPr>
          <w:rFonts w:ascii="Frutiger LT Std 45 Light" w:hAnsi="Frutiger LT Std 45 Light"/>
          <w:lang w:val="en-US"/>
        </w:rPr>
        <w:t>ndroid</w:t>
      </w:r>
    </w:p>
    <w:p w14:paraId="064ADFCE" w14:textId="77777777" w:rsidR="00731EEC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71106FC7" w14:textId="64B120A9" w:rsidR="005B7452" w:rsidRDefault="005B7452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Zorg voor volgende settings</w:t>
      </w:r>
    </w:p>
    <w:p w14:paraId="56E9C1BE" w14:textId="0BC98D16" w:rsidR="005B7452" w:rsidRDefault="005B7452" w:rsidP="005B7452">
      <w:pPr>
        <w:rPr>
          <w:rFonts w:ascii="Frutiger LT Std 45 Light" w:hAnsi="Frutiger LT Std 45 Light"/>
          <w:lang w:val="nl-NL"/>
        </w:rPr>
      </w:pPr>
      <w:r>
        <w:rPr>
          <w:noProof/>
        </w:rPr>
        <w:drawing>
          <wp:inline distT="0" distB="0" distL="0" distR="0" wp14:anchorId="4E36358C" wp14:editId="07E3180C">
            <wp:extent cx="5760720" cy="397002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BC94" w14:textId="27A6951C" w:rsidR="00CB220B" w:rsidRDefault="00CB220B" w:rsidP="005B7452">
      <w:pPr>
        <w:rPr>
          <w:rFonts w:ascii="Frutiger LT Std 45 Light" w:hAnsi="Frutiger LT Std 45 Light"/>
          <w:lang w:val="nl-NL"/>
        </w:rPr>
      </w:pPr>
      <w:r>
        <w:rPr>
          <w:noProof/>
        </w:rPr>
        <w:lastRenderedPageBreak/>
        <w:drawing>
          <wp:inline distT="0" distB="0" distL="0" distR="0" wp14:anchorId="3CB32332" wp14:editId="7645EF82">
            <wp:extent cx="5760720" cy="3404870"/>
            <wp:effectExtent l="0" t="0" r="0" b="5080"/>
            <wp:docPr id="28" name="Afbeelding 2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&#10;&#10;Automatisch gegenereerde beschrijvi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53D2" w14:textId="1AF33BF2" w:rsidR="00CB220B" w:rsidRPr="005B7452" w:rsidRDefault="00CB220B" w:rsidP="005B7452">
      <w:pPr>
        <w:rPr>
          <w:rFonts w:ascii="Frutiger LT Std 45 Light" w:hAnsi="Frutiger LT Std 45 Light"/>
          <w:lang w:val="nl-NL"/>
        </w:rPr>
      </w:pPr>
      <w:r>
        <w:rPr>
          <w:noProof/>
        </w:rPr>
        <w:drawing>
          <wp:inline distT="0" distB="0" distL="0" distR="0" wp14:anchorId="004F6EB6" wp14:editId="4AE9E46F">
            <wp:extent cx="5760720" cy="2524125"/>
            <wp:effectExtent l="0" t="0" r="0" b="952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9DD6" w14:textId="77777777" w:rsidR="00731EEC" w:rsidRPr="00D80AFC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0672C29C" w14:textId="77777777" w:rsidR="00731EEC" w:rsidRPr="00D80AFC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actions duwen we op next</w:t>
      </w:r>
    </w:p>
    <w:p w14:paraId="7BA08B8F" w14:textId="64F97C31" w:rsidR="00731EEC" w:rsidRPr="00D80AFC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Bij Assignments geef je de </w:t>
      </w:r>
      <w:r w:rsidR="0008404E">
        <w:rPr>
          <w:rFonts w:ascii="Frutiger LT Std 45 Light" w:hAnsi="Frutiger LT Std 45 Light"/>
          <w:lang w:val="nl-NL"/>
        </w:rPr>
        <w:t>personal android devices</w:t>
      </w:r>
      <w:r w:rsidRPr="00D80AFC">
        <w:rPr>
          <w:rFonts w:ascii="Frutiger LT Std 45 Light" w:hAnsi="Frutiger LT Std 45 Light"/>
          <w:lang w:val="nl-NL"/>
        </w:rPr>
        <w:t xml:space="preserve"> groep mee</w:t>
      </w:r>
    </w:p>
    <w:p w14:paraId="5916EDF0" w14:textId="77777777" w:rsidR="00731EEC" w:rsidRPr="00D80AFC" w:rsidRDefault="00731EEC" w:rsidP="00731EEC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 en create</w:t>
      </w:r>
    </w:p>
    <w:p w14:paraId="5E27C520" w14:textId="77777777" w:rsidR="00AB755D" w:rsidRDefault="00AB755D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>
        <w:rPr>
          <w:rFonts w:ascii="Frutiger LT Std 45 Light" w:hAnsi="Frutiger LT Std 45 Light"/>
          <w:lang w:val="nl-NL"/>
        </w:rPr>
        <w:br w:type="page"/>
      </w:r>
    </w:p>
    <w:p w14:paraId="22DF6830" w14:textId="72E88AF5" w:rsidR="00CB2AF2" w:rsidRPr="00D80AFC" w:rsidRDefault="00CB2AF2" w:rsidP="00CB2AF2">
      <w:pPr>
        <w:pStyle w:val="Titel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lastRenderedPageBreak/>
        <w:t>Labo 1</w:t>
      </w:r>
      <w:r w:rsidR="00075129" w:rsidRPr="00D80AFC">
        <w:rPr>
          <w:rFonts w:ascii="Frutiger LT Std 45 Light" w:hAnsi="Frutiger LT Std 45 Light"/>
          <w:lang w:val="nl-NL"/>
        </w:rPr>
        <w:t>2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1073393423"/>
          <w:placeholder>
            <w:docPart w:val="FCA97CF252704476B5FA5F2CF6C3163C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notifications</w:t>
          </w:r>
        </w:sdtContent>
      </w:sdt>
      <w:bookmarkEnd w:id="76"/>
      <w:bookmarkEnd w:id="77"/>
      <w:bookmarkEnd w:id="78"/>
    </w:p>
    <w:p w14:paraId="6FACCD5B" w14:textId="30190EA7" w:rsidR="00CB2AF2" w:rsidRPr="00D80AFC" w:rsidRDefault="00CB2AF2" w:rsidP="00CB2AF2">
      <w:pPr>
        <w:pStyle w:val="Kop2"/>
        <w:rPr>
          <w:rFonts w:ascii="Frutiger LT Std 45 Light" w:hAnsi="Frutiger LT Std 45 Light"/>
          <w:lang w:val="nl-NL"/>
        </w:rPr>
      </w:pPr>
      <w:bookmarkStart w:id="79" w:name="_Toc107168769"/>
      <w:bookmarkStart w:id="80" w:name="_Toc107227722"/>
      <w:r w:rsidRPr="00D80AFC">
        <w:rPr>
          <w:rFonts w:ascii="Frutiger LT Std 45 Light" w:hAnsi="Frutiger LT Std 45 Light"/>
          <w:lang w:val="nl-NL"/>
        </w:rPr>
        <w:t xml:space="preserve">DEELOPDRACHT 1: </w:t>
      </w:r>
      <w:r w:rsidR="00312AF2" w:rsidRPr="00D80AFC">
        <w:rPr>
          <w:rFonts w:ascii="Frutiger LT Std 45 Light" w:hAnsi="Frutiger LT Std 45 Light"/>
          <w:lang w:val="nl-NL"/>
        </w:rPr>
        <w:t>Aanmaken notificatie</w:t>
      </w:r>
      <w:bookmarkEnd w:id="79"/>
      <w:bookmarkEnd w:id="80"/>
    </w:p>
    <w:p w14:paraId="534F06AE" w14:textId="77777777" w:rsidR="00CB2AF2" w:rsidRPr="00D80AFC" w:rsidRDefault="00CB2AF2" w:rsidP="00CB2AF2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19C02D56" w14:textId="77777777" w:rsidR="00CB2AF2" w:rsidRPr="00D80AFC" w:rsidRDefault="00CB2AF2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58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7C97F3D6" w14:textId="77777777" w:rsidR="00CB2AF2" w:rsidRPr="00D80AFC" w:rsidRDefault="00CB2AF2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Navigeer naar Devices&gt; Compliance policies</w:t>
      </w:r>
    </w:p>
    <w:p w14:paraId="78835C67" w14:textId="0998E4FB" w:rsidR="00CB2AF2" w:rsidRPr="00D80AFC" w:rsidRDefault="00CB2AF2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Kies hier </w:t>
      </w:r>
      <w:r w:rsidR="00D00745" w:rsidRPr="00D80AFC">
        <w:rPr>
          <w:rFonts w:ascii="Frutiger LT Std 45 Light" w:hAnsi="Frutiger LT Std 45 Light"/>
          <w:lang w:val="nl-NL"/>
        </w:rPr>
        <w:t>links voor notifications</w:t>
      </w:r>
    </w:p>
    <w:p w14:paraId="7844E93B" w14:textId="165209CA" w:rsidR="00D00745" w:rsidRPr="00D80AFC" w:rsidRDefault="00D00745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“+ create notification”</w:t>
      </w:r>
    </w:p>
    <w:p w14:paraId="2CA464AF" w14:textId="17225EDB" w:rsidR="00D00745" w:rsidRPr="00D80AFC" w:rsidRDefault="00B9553E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als naam: Bitlocker warning op</w:t>
      </w:r>
    </w:p>
    <w:p w14:paraId="627CC54A" w14:textId="77777777" w:rsidR="00CB2AF2" w:rsidRPr="00D80AFC" w:rsidRDefault="00CB2AF2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67A99B0C" w14:textId="6EF19F9F" w:rsidR="00CB2AF2" w:rsidRPr="00D80AFC" w:rsidRDefault="00CB2AF2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Geef als naam: Bitlocker </w:t>
      </w:r>
      <w:r w:rsidR="00D31947" w:rsidRPr="00D80AFC">
        <w:rPr>
          <w:rFonts w:ascii="Frutiger LT Std 45 Light" w:hAnsi="Frutiger LT Std 45 Light"/>
          <w:lang w:val="nl-NL"/>
        </w:rPr>
        <w:t>notification</w:t>
      </w:r>
    </w:p>
    <w:p w14:paraId="70ADFC2A" w14:textId="77777777" w:rsidR="00CB2AF2" w:rsidRPr="00D80AFC" w:rsidRDefault="00CB2AF2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50BB0637" w14:textId="42FF27B0" w:rsidR="00D31947" w:rsidRPr="00D80AFC" w:rsidRDefault="00D31947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volgende gegevens op:</w:t>
      </w:r>
    </w:p>
    <w:p w14:paraId="1B0F1A48" w14:textId="2076835B" w:rsidR="00D31947" w:rsidRPr="00D80AFC" w:rsidRDefault="00D31947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Locale: Dutch</w:t>
      </w:r>
    </w:p>
    <w:p w14:paraId="17A476A4" w14:textId="6559C9E7" w:rsidR="00D31947" w:rsidRPr="00D80AFC" w:rsidRDefault="00D31947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Subject: Waarschuwing bitlocker</w:t>
      </w:r>
    </w:p>
    <w:p w14:paraId="5FD29826" w14:textId="07D9E3CE" w:rsidR="00D31947" w:rsidRPr="00D80AFC" w:rsidRDefault="00C30DE6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Message: “Let op jouw computer is momenteel niet geëncrypteerd en dus een gevaar wanneer deze wordt gestolen”</w:t>
      </w:r>
    </w:p>
    <w:p w14:paraId="1859F90D" w14:textId="1242F910" w:rsidR="004A1B73" w:rsidRPr="00D80AFC" w:rsidRDefault="004A1B73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Is default = aangevinkt</w:t>
      </w:r>
    </w:p>
    <w:p w14:paraId="3D699668" w14:textId="76F98BD4" w:rsidR="004A1B73" w:rsidRPr="00D80AFC" w:rsidRDefault="004A1B73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2A897F9B" w14:textId="28BB71E6" w:rsidR="00A7673A" w:rsidRPr="00D80AFC" w:rsidRDefault="00A7673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48B30FF6" w14:textId="22AFF077" w:rsidR="00CB2AF2" w:rsidRPr="00D80AFC" w:rsidRDefault="00CB2AF2" w:rsidP="00CB2AF2">
      <w:pPr>
        <w:pStyle w:val="Kop2"/>
        <w:rPr>
          <w:rFonts w:ascii="Frutiger LT Std 45 Light" w:hAnsi="Frutiger LT Std 45 Light"/>
          <w:lang w:val="nl-NL"/>
        </w:rPr>
      </w:pPr>
      <w:bookmarkStart w:id="81" w:name="_Toc107168770"/>
      <w:bookmarkStart w:id="82" w:name="_Toc107227723"/>
      <w:r w:rsidRPr="00D80AFC">
        <w:rPr>
          <w:rFonts w:ascii="Frutiger LT Std 45 Light" w:hAnsi="Frutiger LT Std 45 Light"/>
          <w:lang w:val="nl-NL"/>
        </w:rPr>
        <w:t xml:space="preserve">DEELOPDRACHT 2: </w:t>
      </w:r>
      <w:r w:rsidR="00312AF2" w:rsidRPr="00D80AFC">
        <w:rPr>
          <w:rFonts w:ascii="Frutiger LT Std 45 Light" w:hAnsi="Frutiger LT Std 45 Light"/>
          <w:lang w:val="nl-NL"/>
        </w:rPr>
        <w:t xml:space="preserve">Linken aan </w:t>
      </w:r>
      <w:r w:rsidR="007F3D01" w:rsidRPr="00D80AFC">
        <w:rPr>
          <w:rFonts w:ascii="Frutiger LT Std 45 Light" w:hAnsi="Frutiger LT Std 45 Light"/>
          <w:lang w:val="nl-NL"/>
        </w:rPr>
        <w:t>bestaande compliance rule</w:t>
      </w:r>
      <w:bookmarkEnd w:id="81"/>
      <w:bookmarkEnd w:id="82"/>
    </w:p>
    <w:p w14:paraId="18781C59" w14:textId="77777777" w:rsidR="00CB2AF2" w:rsidRPr="00D80AFC" w:rsidRDefault="00CB2AF2" w:rsidP="00CB2AF2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58719AD9" w14:textId="77777777" w:rsidR="00A7673A" w:rsidRPr="00D80AFC" w:rsidRDefault="00A7673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59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194E6069" w14:textId="77777777" w:rsidR="00A7673A" w:rsidRPr="00D80AFC" w:rsidRDefault="00A7673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Navigeer naar Devices&gt; Compliance policies</w:t>
      </w:r>
    </w:p>
    <w:p w14:paraId="4718E8E5" w14:textId="3B9A018A" w:rsidR="00A7673A" w:rsidRPr="00D80AFC" w:rsidRDefault="00A7673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 xml:space="preserve">Selecteer </w:t>
      </w:r>
      <w:r w:rsidR="001832CF" w:rsidRPr="00D80AFC">
        <w:rPr>
          <w:rFonts w:ascii="Frutiger LT Std 45 Light" w:hAnsi="Frutiger LT Std 45 Light"/>
          <w:lang w:val="fr-BE"/>
        </w:rPr>
        <w:t>« bitlocker check »</w:t>
      </w:r>
    </w:p>
    <w:p w14:paraId="2B82939E" w14:textId="2E84501C" w:rsidR="001832CF" w:rsidRPr="00D80AFC" w:rsidRDefault="001832CF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Ga naar properties</w:t>
      </w:r>
    </w:p>
    <w:p w14:paraId="58228880" w14:textId="12DB795A" w:rsidR="001832CF" w:rsidRPr="00D80AFC" w:rsidRDefault="00A4472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 xml:space="preserve">Bij </w:t>
      </w:r>
      <w:r w:rsidR="005E727B" w:rsidRPr="00D80AFC">
        <w:rPr>
          <w:rFonts w:ascii="Frutiger LT Std 45 Light" w:hAnsi="Frutiger LT Std 45 Light"/>
          <w:lang w:val="fr-BE"/>
        </w:rPr>
        <w:t>« actions for non compliance » duw je op edit</w:t>
      </w:r>
    </w:p>
    <w:p w14:paraId="779C9547" w14:textId="2AE40D06" w:rsidR="005E727B" w:rsidRPr="00D80AFC" w:rsidRDefault="005E727B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Voeg een actie toe door volgende gegevens door te geven:</w:t>
      </w:r>
    </w:p>
    <w:p w14:paraId="0FC6A2A8" w14:textId="77777777" w:rsidR="005E727B" w:rsidRPr="00D80AFC" w:rsidRDefault="005E727B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Action: Send email to end users</w:t>
      </w:r>
    </w:p>
    <w:p w14:paraId="525AB004" w14:textId="77777777" w:rsidR="005E727B" w:rsidRPr="00D80AFC" w:rsidRDefault="005E727B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Schedule: 30 dagen</w:t>
      </w:r>
    </w:p>
    <w:p w14:paraId="2446C209" w14:textId="2B91AAFC" w:rsidR="005E727B" w:rsidRPr="00D80AFC" w:rsidRDefault="005E727B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Message template: bitlocker warning</w:t>
      </w:r>
    </w:p>
    <w:p w14:paraId="33C3EE10" w14:textId="06939630" w:rsidR="005E727B" w:rsidRPr="00D80AFC" w:rsidRDefault="00312AF2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review + save</w:t>
      </w:r>
    </w:p>
    <w:p w14:paraId="2D4A8C84" w14:textId="69645AD9" w:rsidR="00CB2AF2" w:rsidRPr="00D80AFC" w:rsidRDefault="00CB2AF2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</w:p>
    <w:p w14:paraId="6189D7BA" w14:textId="77777777" w:rsidR="00A7673A" w:rsidRPr="00D80AFC" w:rsidRDefault="00A7673A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687A43EB" w14:textId="6BC7696D" w:rsidR="00F83EB8" w:rsidRPr="00D80AFC" w:rsidRDefault="00F83EB8" w:rsidP="00F83EB8">
      <w:pPr>
        <w:pStyle w:val="Titel"/>
        <w:rPr>
          <w:rFonts w:ascii="Frutiger LT Std 45 Light" w:hAnsi="Frutiger LT Std 45 Light"/>
          <w:lang w:val="nl-NL"/>
        </w:rPr>
      </w:pPr>
      <w:bookmarkStart w:id="83" w:name="_Toc107168771"/>
      <w:bookmarkStart w:id="84" w:name="_Toc107227724"/>
      <w:bookmarkStart w:id="85" w:name="_Toc107227794"/>
      <w:r w:rsidRPr="00D80AFC">
        <w:rPr>
          <w:rFonts w:ascii="Frutiger LT Std 45 Light" w:hAnsi="Frutiger LT Std 45 Light"/>
          <w:lang w:val="nl-NL"/>
        </w:rPr>
        <w:lastRenderedPageBreak/>
        <w:t>Labo 1</w:t>
      </w:r>
      <w:r w:rsidR="00075129" w:rsidRPr="00D80AFC">
        <w:rPr>
          <w:rFonts w:ascii="Frutiger LT Std 45 Light" w:hAnsi="Frutiger LT Std 45 Light"/>
          <w:lang w:val="nl-NL"/>
        </w:rPr>
        <w:t>3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1240128602"/>
          <w:placeholder>
            <w:docPart w:val="7FBD7D560E1442BE98679758F9423558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Add script</w:t>
          </w:r>
        </w:sdtContent>
      </w:sdt>
      <w:bookmarkEnd w:id="83"/>
      <w:bookmarkEnd w:id="84"/>
      <w:bookmarkEnd w:id="85"/>
    </w:p>
    <w:p w14:paraId="358C83EF" w14:textId="07E66633" w:rsidR="00F83EB8" w:rsidRPr="00D80AFC" w:rsidRDefault="00F83EB8" w:rsidP="00F83EB8">
      <w:pPr>
        <w:pStyle w:val="Kop2"/>
        <w:rPr>
          <w:rFonts w:ascii="Frutiger LT Std 45 Light" w:hAnsi="Frutiger LT Std 45 Light"/>
          <w:lang w:val="nl-NL"/>
        </w:rPr>
      </w:pPr>
      <w:bookmarkStart w:id="86" w:name="_Toc107168772"/>
      <w:bookmarkStart w:id="87" w:name="_Toc107227725"/>
      <w:r w:rsidRPr="00D80AFC">
        <w:rPr>
          <w:rFonts w:ascii="Frutiger LT Std 45 Light" w:hAnsi="Frutiger LT Std 45 Light"/>
          <w:lang w:val="nl-NL"/>
        </w:rPr>
        <w:t>DEELOPDRACHT 1: Aanmaken Powershell script</w:t>
      </w:r>
      <w:bookmarkEnd w:id="86"/>
      <w:bookmarkEnd w:id="87"/>
    </w:p>
    <w:p w14:paraId="6AAE4170" w14:textId="77777777" w:rsidR="00F83EB8" w:rsidRPr="00D80AFC" w:rsidRDefault="00F83EB8" w:rsidP="00F83EB8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5ED29CD3" w14:textId="25819587" w:rsidR="00F83EB8" w:rsidRPr="00D80AFC" w:rsidRDefault="00F83EB8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Open een editor (notepad, notepad++, Powershell ISE) en kopieer het volgende:</w:t>
      </w:r>
    </w:p>
    <w:p w14:paraId="6F6D3FE1" w14:textId="77777777" w:rsidR="002C603E" w:rsidRPr="00D80AFC" w:rsidRDefault="002C603E" w:rsidP="005106D3">
      <w:pPr>
        <w:pStyle w:val="Geenafstand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net stop w32time</w:t>
      </w:r>
    </w:p>
    <w:p w14:paraId="4D389E50" w14:textId="77777777" w:rsidR="002C603E" w:rsidRPr="00D80AFC" w:rsidRDefault="002C603E" w:rsidP="005106D3">
      <w:pPr>
        <w:pStyle w:val="Geenafstand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w32tm /config /syncfromflags:manual /manualpeerlist:"0.be.pool.ntp.org 1.be.pool.ntp.org 2.be.pool.ntp.org 3.be.pool.ntp.org"</w:t>
      </w:r>
    </w:p>
    <w:p w14:paraId="101E3B68" w14:textId="77777777" w:rsidR="002C603E" w:rsidRPr="00D80AFC" w:rsidRDefault="002C603E" w:rsidP="005106D3">
      <w:pPr>
        <w:pStyle w:val="Geenafstand"/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net start w32time</w:t>
      </w:r>
    </w:p>
    <w:p w14:paraId="72D9BE2C" w14:textId="77777777" w:rsidR="002C603E" w:rsidRPr="00D80AFC" w:rsidRDefault="002C603E" w:rsidP="005106D3">
      <w:pPr>
        <w:pStyle w:val="Geenafstand"/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w32tm /config /update</w:t>
      </w:r>
    </w:p>
    <w:p w14:paraId="2661A36F" w14:textId="77777777" w:rsidR="002C603E" w:rsidRPr="00D80AFC" w:rsidRDefault="002C603E" w:rsidP="005106D3">
      <w:pPr>
        <w:pStyle w:val="Geenafstand"/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w32tm /resync /rediscover</w:t>
      </w:r>
    </w:p>
    <w:p w14:paraId="59BC3975" w14:textId="6B9D8360" w:rsidR="00F83EB8" w:rsidRPr="00D80AFC" w:rsidRDefault="002C603E" w:rsidP="005106D3">
      <w:pPr>
        <w:pStyle w:val="Geenafstand"/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tzutil /s "Romance Standard Time"</w:t>
      </w:r>
    </w:p>
    <w:p w14:paraId="4CD384A5" w14:textId="633F98AD" w:rsidR="005106D3" w:rsidRPr="00D80AFC" w:rsidRDefault="005106D3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Bewaar dit script als </w:t>
      </w:r>
      <w:r w:rsidR="005140AD" w:rsidRPr="00D80AFC">
        <w:rPr>
          <w:rFonts w:ascii="Frutiger LT Std 45 Light" w:hAnsi="Frutiger LT Std 45 Light"/>
          <w:lang w:val="nl-NL"/>
        </w:rPr>
        <w:t>time.ps1</w:t>
      </w:r>
    </w:p>
    <w:p w14:paraId="45F99DBA" w14:textId="4EC60D90" w:rsidR="005140AD" w:rsidRPr="00D80AFC" w:rsidRDefault="005140AD" w:rsidP="005140AD">
      <w:pPr>
        <w:pStyle w:val="Kop2"/>
        <w:rPr>
          <w:rFonts w:ascii="Frutiger LT Std 45 Light" w:hAnsi="Frutiger LT Std 45 Light"/>
          <w:lang w:val="nl-NL"/>
        </w:rPr>
      </w:pPr>
      <w:bookmarkStart w:id="88" w:name="_Toc107168773"/>
      <w:bookmarkStart w:id="89" w:name="_Toc107227726"/>
      <w:r w:rsidRPr="00D80AFC">
        <w:rPr>
          <w:rFonts w:ascii="Frutiger LT Std 45 Light" w:hAnsi="Frutiger LT Std 45 Light"/>
          <w:lang w:val="nl-NL"/>
        </w:rPr>
        <w:t xml:space="preserve">DEELOPDRACHT 2: Adding script in </w:t>
      </w:r>
      <w:bookmarkEnd w:id="88"/>
      <w:bookmarkEnd w:id="89"/>
      <w:r w:rsidR="005700F2">
        <w:rPr>
          <w:rFonts w:ascii="Frutiger LT Std 45 Light" w:hAnsi="Frutiger LT Std 45 Light"/>
          <w:lang w:val="nl-NL"/>
        </w:rPr>
        <w:t>Intune</w:t>
      </w:r>
    </w:p>
    <w:p w14:paraId="1424B693" w14:textId="77777777" w:rsidR="005140AD" w:rsidRPr="00D80AFC" w:rsidRDefault="005140AD" w:rsidP="005140AD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5F7CF340" w14:textId="77777777" w:rsidR="005140AD" w:rsidRPr="00D80AFC" w:rsidRDefault="005140AD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60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578CD3E3" w14:textId="327218E4" w:rsidR="005140AD" w:rsidRPr="00D80AFC" w:rsidRDefault="005140AD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 xml:space="preserve">Navigeer naar Devices&gt; </w:t>
      </w:r>
      <w:r w:rsidR="00CB11C8" w:rsidRPr="00D80AFC">
        <w:rPr>
          <w:rFonts w:ascii="Frutiger LT Std 45 Light" w:hAnsi="Frutiger LT Std 45 Light"/>
          <w:lang w:val="fr-BE"/>
        </w:rPr>
        <w:t>scripts</w:t>
      </w:r>
    </w:p>
    <w:p w14:paraId="50A98C0C" w14:textId="153C4317" w:rsidR="005140AD" w:rsidRPr="00D80AFC" w:rsidRDefault="005140AD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hier voor “+</w:t>
      </w:r>
      <w:r w:rsidR="003B7F46" w:rsidRPr="00D80AFC">
        <w:rPr>
          <w:rFonts w:ascii="Frutiger LT Std 45 Light" w:hAnsi="Frutiger LT Std 45 Light"/>
          <w:lang w:val="nl-NL"/>
        </w:rPr>
        <w:t>Add</w:t>
      </w:r>
      <w:r w:rsidRPr="00D80AFC">
        <w:rPr>
          <w:rFonts w:ascii="Frutiger LT Std 45 Light" w:hAnsi="Frutiger LT Std 45 Light"/>
          <w:lang w:val="nl-NL"/>
        </w:rPr>
        <w:t>”</w:t>
      </w:r>
    </w:p>
    <w:p w14:paraId="7CC8839E" w14:textId="2E20F6BD" w:rsidR="003B7F46" w:rsidRPr="00D80AFC" w:rsidRDefault="003B7F46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Windows 10 and later</w:t>
      </w:r>
    </w:p>
    <w:p w14:paraId="2978CC13" w14:textId="654D804E" w:rsidR="003B7F46" w:rsidRPr="00D80AFC" w:rsidRDefault="003B7F46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Name: time script</w:t>
      </w:r>
    </w:p>
    <w:p w14:paraId="013F8401" w14:textId="5725E771" w:rsidR="00974BBC" w:rsidRPr="00D80AFC" w:rsidRDefault="00974BBC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Script settings: laad time.ps1 op, de rest lat je default staan</w:t>
      </w:r>
      <w:r w:rsidR="000227C6" w:rsidRPr="00D80AFC">
        <w:rPr>
          <w:rFonts w:ascii="Frutiger LT Std 45 Light" w:hAnsi="Frutiger LT Std 45 Light"/>
          <w:lang w:val="nl-NL"/>
        </w:rPr>
        <w:t>. Duw op next</w:t>
      </w:r>
    </w:p>
    <w:p w14:paraId="2459A858" w14:textId="08C92244" w:rsidR="000227C6" w:rsidRPr="00D80AFC" w:rsidRDefault="000227C6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assignment geef je alle devices op. Duw op next</w:t>
      </w:r>
      <w:r w:rsidR="005F1B89" w:rsidRPr="00D80AFC">
        <w:rPr>
          <w:rFonts w:ascii="Frutiger LT Std 45 Light" w:hAnsi="Frutiger LT Std 45 Light"/>
          <w:lang w:val="nl-NL"/>
        </w:rPr>
        <w:t>.</w:t>
      </w:r>
    </w:p>
    <w:p w14:paraId="1ABDD6D3" w14:textId="0A42F1D1" w:rsidR="005F1B89" w:rsidRPr="00D80AFC" w:rsidRDefault="005F1B89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add</w:t>
      </w:r>
    </w:p>
    <w:p w14:paraId="025F1FE4" w14:textId="6430FA9D" w:rsidR="00C57148" w:rsidRPr="00D80AFC" w:rsidRDefault="00C57148" w:rsidP="00C57148">
      <w:pPr>
        <w:pStyle w:val="Kop2"/>
        <w:rPr>
          <w:rFonts w:ascii="Frutiger LT Std 45 Light" w:hAnsi="Frutiger LT Std 45 Light"/>
          <w:lang w:val="nl-NL"/>
        </w:rPr>
      </w:pPr>
      <w:bookmarkStart w:id="90" w:name="_Toc107168774"/>
      <w:bookmarkStart w:id="91" w:name="_Toc107227727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D81972">
        <w:rPr>
          <w:rFonts w:ascii="Frutiger LT Std 45 Light" w:hAnsi="Frutiger LT Std 45 Light"/>
          <w:lang w:val="nl-NL"/>
        </w:rPr>
        <w:t>3</w:t>
      </w:r>
      <w:r w:rsidRPr="00D80AFC">
        <w:rPr>
          <w:rFonts w:ascii="Frutiger LT Std 45 Light" w:hAnsi="Frutiger LT Std 45 Light"/>
          <w:lang w:val="nl-NL"/>
        </w:rPr>
        <w:t>: Test script</w:t>
      </w:r>
      <w:bookmarkEnd w:id="90"/>
      <w:bookmarkEnd w:id="91"/>
    </w:p>
    <w:p w14:paraId="165728CD" w14:textId="77777777" w:rsidR="00C57148" w:rsidRPr="00D80AFC" w:rsidRDefault="00C57148" w:rsidP="00C57148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28C4F214" w14:textId="60C2F743" w:rsidR="00C57148" w:rsidRPr="00D80AFC" w:rsidRDefault="00C57148" w:rsidP="005844B6">
      <w:pPr>
        <w:pStyle w:val="Lijstalinea"/>
        <w:numPr>
          <w:ilvl w:val="0"/>
          <w:numId w:val="5"/>
        </w:numPr>
        <w:jc w:val="left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Login op </w:t>
      </w:r>
      <w:r w:rsidR="00A45321">
        <w:rPr>
          <w:rFonts w:ascii="Frutiger LT Std 45 Light" w:hAnsi="Frutiger LT Std 45 Light"/>
          <w:lang w:val="nl-NL"/>
        </w:rPr>
        <w:t>testclient1</w:t>
      </w:r>
      <w:r w:rsidRPr="00D80AFC">
        <w:rPr>
          <w:rFonts w:ascii="Frutiger LT Std 45 Light" w:hAnsi="Frutiger LT Std 45 Light"/>
          <w:lang w:val="nl-NL"/>
        </w:rPr>
        <w:t xml:space="preserve"> met jouw azure AD user</w:t>
      </w:r>
    </w:p>
    <w:p w14:paraId="548F0282" w14:textId="77777777" w:rsidR="00C57148" w:rsidRPr="00D80AFC" w:rsidRDefault="00C57148" w:rsidP="003B15DD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Open powershell en voer volgende commando uit:</w:t>
      </w:r>
    </w:p>
    <w:p w14:paraId="2902C2AF" w14:textId="04B2A5CB" w:rsidR="003B15DD" w:rsidRPr="00D80AFC" w:rsidRDefault="003B15DD" w:rsidP="00C57148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en-US"/>
        </w:rPr>
        <w:t>w32tm /query /configuration</w:t>
      </w:r>
    </w:p>
    <w:p w14:paraId="3C53ACA3" w14:textId="15A39BEB" w:rsidR="00C57148" w:rsidRPr="00D80AFC" w:rsidRDefault="00C57148" w:rsidP="00C57148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Na enige tijd zal je dit verkrijgen (indien niet, log uit en terug in)</w:t>
      </w:r>
    </w:p>
    <w:p w14:paraId="0770E643" w14:textId="36BB148A" w:rsidR="00C57148" w:rsidRPr="00D80AFC" w:rsidRDefault="001A70B1" w:rsidP="001A70B1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lastRenderedPageBreak/>
        <w:drawing>
          <wp:inline distT="0" distB="0" distL="0" distR="0" wp14:anchorId="420FBD96" wp14:editId="3DD6EF7A">
            <wp:extent cx="5760720" cy="4536440"/>
            <wp:effectExtent l="0" t="0" r="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94A4" w14:textId="77777777" w:rsidR="005140AD" w:rsidRPr="00D80AFC" w:rsidRDefault="005140AD" w:rsidP="005140AD">
      <w:pPr>
        <w:rPr>
          <w:rFonts w:ascii="Frutiger LT Std 45 Light" w:hAnsi="Frutiger LT Std 45 Light"/>
          <w:lang w:val="nl-NL"/>
        </w:rPr>
      </w:pPr>
    </w:p>
    <w:p w14:paraId="08A1F3D4" w14:textId="77777777" w:rsidR="005106D3" w:rsidRPr="00D80AFC" w:rsidRDefault="005106D3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5241F15C" w14:textId="7D938749" w:rsidR="00A24DC2" w:rsidRPr="00D80AFC" w:rsidRDefault="00A24DC2" w:rsidP="00A24DC2">
      <w:pPr>
        <w:pStyle w:val="Titel"/>
        <w:rPr>
          <w:rFonts w:ascii="Frutiger LT Std 45 Light" w:hAnsi="Frutiger LT Std 45 Light"/>
          <w:lang w:val="nl-NL"/>
        </w:rPr>
      </w:pPr>
      <w:bookmarkStart w:id="92" w:name="_Toc107168775"/>
      <w:bookmarkStart w:id="93" w:name="_Toc107227728"/>
      <w:bookmarkStart w:id="94" w:name="_Toc107227795"/>
      <w:r w:rsidRPr="00D80AFC">
        <w:rPr>
          <w:rFonts w:ascii="Frutiger LT Std 45 Light" w:hAnsi="Frutiger LT Std 45 Light"/>
          <w:lang w:val="nl-NL"/>
        </w:rPr>
        <w:lastRenderedPageBreak/>
        <w:t>Labo 1</w:t>
      </w:r>
      <w:r w:rsidR="00075129" w:rsidRPr="00D80AFC">
        <w:rPr>
          <w:rFonts w:ascii="Frutiger LT Std 45 Light" w:hAnsi="Frutiger LT Std 45 Light"/>
          <w:lang w:val="nl-NL"/>
        </w:rPr>
        <w:t>4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-1653982598"/>
          <w:placeholder>
            <w:docPart w:val="E957CC6FA16F42429DFD9BCCDB4C3069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Conditional Access</w:t>
          </w:r>
        </w:sdtContent>
      </w:sdt>
      <w:bookmarkEnd w:id="92"/>
      <w:bookmarkEnd w:id="93"/>
      <w:bookmarkEnd w:id="94"/>
    </w:p>
    <w:p w14:paraId="46D533A2" w14:textId="54CBB69B" w:rsidR="00A24DC2" w:rsidRPr="00D80AFC" w:rsidRDefault="00A24DC2" w:rsidP="00A24DC2">
      <w:pPr>
        <w:pStyle w:val="Kop2"/>
        <w:rPr>
          <w:rFonts w:ascii="Frutiger LT Std 45 Light" w:hAnsi="Frutiger LT Std 45 Light"/>
          <w:lang w:val="nl-NL"/>
        </w:rPr>
      </w:pPr>
      <w:bookmarkStart w:id="95" w:name="_Toc107168776"/>
      <w:bookmarkStart w:id="96" w:name="_Toc107227729"/>
      <w:r w:rsidRPr="00D80AFC">
        <w:rPr>
          <w:rFonts w:ascii="Frutiger LT Std 45 Light" w:hAnsi="Frutiger LT Std 45 Light"/>
          <w:lang w:val="nl-NL"/>
        </w:rPr>
        <w:t xml:space="preserve">DEELOPDRACHT 1: </w:t>
      </w:r>
      <w:r w:rsidR="00965ABA" w:rsidRPr="00D80AFC">
        <w:rPr>
          <w:rFonts w:ascii="Frutiger LT Std 45 Light" w:hAnsi="Frutiger LT Std 45 Light"/>
          <w:lang w:val="nl-NL"/>
        </w:rPr>
        <w:t xml:space="preserve">Opvragen </w:t>
      </w:r>
      <w:r w:rsidR="00C53085" w:rsidRPr="00D80AFC">
        <w:rPr>
          <w:rFonts w:ascii="Frutiger LT Std 45 Light" w:hAnsi="Frutiger LT Std 45 Light"/>
          <w:lang w:val="nl-NL"/>
        </w:rPr>
        <w:t>IP-gegevens</w:t>
      </w:r>
      <w:bookmarkEnd w:id="95"/>
      <w:bookmarkEnd w:id="96"/>
    </w:p>
    <w:p w14:paraId="7C2AA630" w14:textId="77777777" w:rsidR="00A24DC2" w:rsidRPr="00D80AFC" w:rsidRDefault="00A24DC2" w:rsidP="00A24DC2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63A1C246" w14:textId="2EB71AF5" w:rsidR="00CA3E82" w:rsidRPr="00D80AFC" w:rsidRDefault="00855285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Type in google what’s my ip</w:t>
      </w:r>
    </w:p>
    <w:p w14:paraId="19DA2643" w14:textId="454C91BA" w:rsidR="00855285" w:rsidRPr="00D80AFC" w:rsidRDefault="00ED03D8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Kopieer het ip-adres zodat je deze later kan gebruiken</w:t>
      </w:r>
    </w:p>
    <w:p w14:paraId="5471BC8A" w14:textId="44754060" w:rsidR="00CA7655" w:rsidRPr="00D80AFC" w:rsidRDefault="00CA7655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Zorg ook dat je de netmask kan terugvinden (dit ziet eruit als /13 of /17))</w:t>
      </w:r>
    </w:p>
    <w:p w14:paraId="0D0826B5" w14:textId="637EFA80" w:rsidR="00855285" w:rsidRPr="00D80AFC" w:rsidRDefault="00855285" w:rsidP="00855285">
      <w:pPr>
        <w:pStyle w:val="Kop2"/>
        <w:rPr>
          <w:rFonts w:ascii="Frutiger LT Std 45 Light" w:hAnsi="Frutiger LT Std 45 Light"/>
          <w:lang w:val="nl-NL"/>
        </w:rPr>
      </w:pPr>
      <w:bookmarkStart w:id="97" w:name="_Toc107168777"/>
      <w:bookmarkStart w:id="98" w:name="_Toc107227730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965ABA" w:rsidRPr="00D80AFC">
        <w:rPr>
          <w:rFonts w:ascii="Frutiger LT Std 45 Light" w:hAnsi="Frutiger LT Std 45 Light"/>
          <w:lang w:val="nl-NL"/>
        </w:rPr>
        <w:t>2</w:t>
      </w:r>
      <w:r w:rsidRPr="00D80AFC">
        <w:rPr>
          <w:rFonts w:ascii="Frutiger LT Std 45 Light" w:hAnsi="Frutiger LT Std 45 Light"/>
          <w:lang w:val="nl-NL"/>
        </w:rPr>
        <w:t xml:space="preserve">: Aanmaken </w:t>
      </w:r>
      <w:r w:rsidR="0094514A" w:rsidRPr="00D80AFC">
        <w:rPr>
          <w:rFonts w:ascii="Frutiger LT Std 45 Light" w:hAnsi="Frutiger LT Std 45 Light"/>
          <w:lang w:val="nl-NL"/>
        </w:rPr>
        <w:t>conditional access</w:t>
      </w:r>
      <w:bookmarkEnd w:id="97"/>
      <w:bookmarkEnd w:id="98"/>
    </w:p>
    <w:p w14:paraId="0CC1A80D" w14:textId="77777777" w:rsidR="00855285" w:rsidRPr="00D80AFC" w:rsidRDefault="00855285" w:rsidP="00855285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7C58BA55" w14:textId="77777777" w:rsidR="00855285" w:rsidRPr="00D80AFC" w:rsidRDefault="00855285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62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72F1573F" w14:textId="77777777" w:rsidR="00855285" w:rsidRPr="00D80AFC" w:rsidRDefault="00855285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Navigeer naar Devices&gt; conditional access</w:t>
      </w:r>
    </w:p>
    <w:p w14:paraId="2FACFC35" w14:textId="77D942B2" w:rsidR="00855285" w:rsidRPr="00D80AFC" w:rsidRDefault="00855285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Ga</w:t>
      </w:r>
      <w:r w:rsidR="00ED03D8" w:rsidRPr="00D80AFC">
        <w:rPr>
          <w:rFonts w:ascii="Frutiger LT Std 45 Light" w:hAnsi="Frutiger LT Std 45 Light"/>
          <w:lang w:val="fr-BE"/>
        </w:rPr>
        <w:t xml:space="preserve"> naar named locations</w:t>
      </w:r>
    </w:p>
    <w:p w14:paraId="6814FEED" w14:textId="1FA8E348" w:rsidR="00225D05" w:rsidRPr="00D80AFC" w:rsidRDefault="00225D05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 xml:space="preserve">Selecteer </w:t>
      </w:r>
      <w:r w:rsidR="004B3729" w:rsidRPr="00D80AFC">
        <w:rPr>
          <w:rFonts w:ascii="Frutiger LT Std 45 Light" w:hAnsi="Frutiger LT Std 45 Light"/>
          <w:lang w:val="fr-BE"/>
        </w:rPr>
        <w:t>« +</w:t>
      </w:r>
      <w:r w:rsidRPr="00D80AFC">
        <w:rPr>
          <w:rFonts w:ascii="Frutiger LT Std 45 Light" w:hAnsi="Frutiger LT Std 45 Light"/>
          <w:lang w:val="fr-BE"/>
        </w:rPr>
        <w:t>IP ranges location</w:t>
      </w:r>
      <w:r w:rsidR="004B3729" w:rsidRPr="00D80AFC">
        <w:rPr>
          <w:rFonts w:ascii="Frutiger LT Std 45 Light" w:hAnsi="Frutiger LT Std 45 Light"/>
          <w:lang w:val="fr-BE"/>
        </w:rPr>
        <w:t> »</w:t>
      </w:r>
    </w:p>
    <w:p w14:paraId="73A8ED88" w14:textId="6E573945" w:rsidR="00225D05" w:rsidRPr="00D80AFC" w:rsidRDefault="004B3729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Name : Hoofdkantoor</w:t>
      </w:r>
    </w:p>
    <w:p w14:paraId="75D63E5D" w14:textId="0FA35FFA" w:rsidR="004B3729" w:rsidRPr="00D80AFC" w:rsidRDefault="00F7231E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Markeer als trusted</w:t>
      </w:r>
    </w:p>
    <w:p w14:paraId="36F58BC1" w14:textId="49294D64" w:rsidR="00F7231E" w:rsidRPr="00D80AFC" w:rsidRDefault="00F7231E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Duw op het +-icoon en voeg daar het ip-adres in van </w:t>
      </w:r>
      <w:r w:rsidR="0049085D" w:rsidRPr="00D80AFC">
        <w:rPr>
          <w:rFonts w:ascii="Frutiger LT Std 45 Light" w:hAnsi="Frutiger LT Std 45 Light"/>
          <w:lang w:val="nl-NL"/>
        </w:rPr>
        <w:t>“what’s my ip”</w:t>
      </w:r>
      <w:r w:rsidR="00CA7655" w:rsidRPr="00D80AFC">
        <w:rPr>
          <w:rFonts w:ascii="Frutiger LT Std 45 Light" w:hAnsi="Frutiger LT Std 45 Light"/>
          <w:lang w:val="nl-NL"/>
        </w:rPr>
        <w:t xml:space="preserve"> samen met de netmask</w:t>
      </w:r>
    </w:p>
    <w:p w14:paraId="30B564DB" w14:textId="7CB0299E" w:rsidR="00F42FD0" w:rsidRPr="00D80AFC" w:rsidRDefault="00F42FD0" w:rsidP="00DF123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7363DF01" w14:textId="3CAD7E76" w:rsidR="00F42FD0" w:rsidRPr="00D80AFC" w:rsidRDefault="00F42FD0" w:rsidP="00F42FD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Ga nu naar policies en kies voor “new policy”</w:t>
      </w:r>
    </w:p>
    <w:p w14:paraId="39096ECC" w14:textId="76AF8FBD" w:rsidR="00F42FD0" w:rsidRPr="00D80AFC" w:rsidRDefault="00CA1B61" w:rsidP="00CA1B6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Name: MFA Hoofdkantoor</w:t>
      </w:r>
    </w:p>
    <w:p w14:paraId="189BE2E6" w14:textId="0B1BBDF1" w:rsidR="00CA1B61" w:rsidRPr="00D80AFC" w:rsidRDefault="00CA1B61" w:rsidP="00CA1B6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Users: All users</w:t>
      </w:r>
    </w:p>
    <w:p w14:paraId="4E39B308" w14:textId="1998431A" w:rsidR="0001729A" w:rsidRPr="00D80AFC" w:rsidRDefault="0001729A" w:rsidP="00CA1B6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Conditions: location</w:t>
      </w:r>
    </w:p>
    <w:p w14:paraId="62436F5E" w14:textId="61801827" w:rsidR="00F87CFF" w:rsidRPr="00D80AFC" w:rsidRDefault="00F87CFF" w:rsidP="00F87CFF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Configure: yes</w:t>
      </w:r>
    </w:p>
    <w:p w14:paraId="43516990" w14:textId="6758B9F6" w:rsidR="00F87CFF" w:rsidRPr="00D80AFC" w:rsidRDefault="00F87CFF" w:rsidP="00F87CFF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Exclude</w:t>
      </w:r>
    </w:p>
    <w:p w14:paraId="0A4D1644" w14:textId="7B43430C" w:rsidR="00F87CFF" w:rsidRPr="00D80AFC" w:rsidRDefault="00F87CFF" w:rsidP="00F87CFF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Selected locations: </w:t>
      </w:r>
      <w:r w:rsidR="009E170E" w:rsidRPr="00D80AFC">
        <w:rPr>
          <w:rFonts w:ascii="Frutiger LT Std 45 Light" w:hAnsi="Frutiger LT Std 45 Light"/>
          <w:lang w:val="nl-NL"/>
        </w:rPr>
        <w:t>hoofdkantoor</w:t>
      </w:r>
    </w:p>
    <w:p w14:paraId="0CD3A6D3" w14:textId="7C94B6C0" w:rsidR="009E170E" w:rsidRDefault="009E170E" w:rsidP="00F87CFF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select</w:t>
      </w:r>
    </w:p>
    <w:p w14:paraId="23051BE8" w14:textId="043AF153" w:rsidR="000F7A3B" w:rsidRDefault="00EA0F61" w:rsidP="00EA0F6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Conditions: device platform</w:t>
      </w:r>
    </w:p>
    <w:p w14:paraId="52E3AB36" w14:textId="1E75A92A" w:rsidR="00EA0F61" w:rsidRPr="00D80AFC" w:rsidRDefault="00EA0F61" w:rsidP="00EA0F61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All devices</w:t>
      </w:r>
    </w:p>
    <w:p w14:paraId="136C05FE" w14:textId="3F3702FC" w:rsidR="009E170E" w:rsidRPr="00D80AFC" w:rsidRDefault="003D01B9" w:rsidP="009E170E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Grant: require MFA</w:t>
      </w:r>
    </w:p>
    <w:p w14:paraId="3C8B61BB" w14:textId="61B0B941" w:rsidR="003D01B9" w:rsidRPr="00D80AFC" w:rsidRDefault="003D01B9" w:rsidP="009E170E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Enable policy: on</w:t>
      </w:r>
    </w:p>
    <w:p w14:paraId="34414B9D" w14:textId="260569E5" w:rsidR="008B43D1" w:rsidRPr="00D80AFC" w:rsidRDefault="008B43D1" w:rsidP="009E170E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Je ziet ook dit staan:</w:t>
      </w:r>
    </w:p>
    <w:p w14:paraId="25A89605" w14:textId="7BFDE3EB" w:rsidR="008B43D1" w:rsidRPr="00D80AFC" w:rsidRDefault="002A4B2F" w:rsidP="008B43D1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561DB35E" wp14:editId="53774BC6">
            <wp:extent cx="5760720" cy="59436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9EF3" w14:textId="1255ACEA" w:rsidR="002A4B2F" w:rsidRPr="00D80AFC" w:rsidRDefault="002A4B2F" w:rsidP="009E170E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disable security defaults</w:t>
      </w:r>
    </w:p>
    <w:p w14:paraId="0B840A37" w14:textId="34849FDD" w:rsidR="002A4B2F" w:rsidRPr="00D80AFC" w:rsidRDefault="002A4B2F" w:rsidP="002A4B2F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Zet dit op No</w:t>
      </w:r>
      <w:r w:rsidR="00D61340" w:rsidRPr="00D80AFC">
        <w:rPr>
          <w:rFonts w:ascii="Frutiger LT Std 45 Light" w:hAnsi="Frutiger LT Std 45 Light"/>
          <w:lang w:val="en-US"/>
        </w:rPr>
        <w:t>, my company is using conditional access</w:t>
      </w:r>
    </w:p>
    <w:p w14:paraId="129D1D5F" w14:textId="374B31FB" w:rsidR="00D61340" w:rsidRPr="00D80AFC" w:rsidRDefault="00D61340" w:rsidP="002A4B2F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save</w:t>
      </w:r>
    </w:p>
    <w:p w14:paraId="18B2E28F" w14:textId="22A2CBE4" w:rsidR="00F24D59" w:rsidRPr="00D80AFC" w:rsidRDefault="00F24D59" w:rsidP="009E170E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4411ED4C" w14:textId="178D2E3A" w:rsidR="0094514A" w:rsidRPr="00D80AFC" w:rsidRDefault="0094514A" w:rsidP="0094514A">
      <w:pPr>
        <w:pStyle w:val="Kop2"/>
        <w:rPr>
          <w:rFonts w:ascii="Frutiger LT Std 45 Light" w:hAnsi="Frutiger LT Std 45 Light"/>
          <w:lang w:val="nl-NL"/>
        </w:rPr>
      </w:pPr>
      <w:bookmarkStart w:id="99" w:name="_Toc107168778"/>
      <w:bookmarkStart w:id="100" w:name="_Toc107227731"/>
      <w:r w:rsidRPr="00D80AFC">
        <w:rPr>
          <w:rFonts w:ascii="Frutiger LT Std 45 Light" w:hAnsi="Frutiger LT Std 45 Light"/>
          <w:lang w:val="nl-NL"/>
        </w:rPr>
        <w:t>DEELOPDRACHT 3: Testen conditional access</w:t>
      </w:r>
      <w:bookmarkEnd w:id="99"/>
      <w:bookmarkEnd w:id="100"/>
    </w:p>
    <w:p w14:paraId="18749699" w14:textId="08F19A4E" w:rsidR="0094514A" w:rsidRPr="00D80AFC" w:rsidRDefault="0094514A" w:rsidP="0094514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 uit en log terug in op endpoint.microsoft.com</w:t>
      </w:r>
    </w:p>
    <w:p w14:paraId="5B82A537" w14:textId="05C94F64" w:rsidR="0094514A" w:rsidRPr="00D80AFC" w:rsidRDefault="0094514A" w:rsidP="0094514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Is er terug achter MFA gevraagd?</w:t>
      </w:r>
    </w:p>
    <w:p w14:paraId="571DDB2F" w14:textId="2D301385" w:rsidR="00A72285" w:rsidRDefault="00A72285" w:rsidP="00A72285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lastRenderedPageBreak/>
        <w:t xml:space="preserve">Let op: dit wordt voor administrators aanschouwt als een security risico en zal dus vaak </w:t>
      </w:r>
      <w:r w:rsidR="00F62DD6" w:rsidRPr="00D80AFC">
        <w:rPr>
          <w:rFonts w:ascii="Frutiger LT Std 45 Light" w:hAnsi="Frutiger LT Std 45 Light"/>
          <w:lang w:val="nl-NL"/>
        </w:rPr>
        <w:t>automatisch teruggezet worden voor administrators</w:t>
      </w:r>
      <w:r w:rsidR="002D3EDB">
        <w:rPr>
          <w:rFonts w:ascii="Frutiger LT Std 45 Light" w:hAnsi="Frutiger LT Std 45 Light"/>
          <w:lang w:val="nl-NL"/>
        </w:rPr>
        <w:t>. Gebruik voor testen een andere users.</w:t>
      </w:r>
    </w:p>
    <w:p w14:paraId="763E280F" w14:textId="42ADC54A" w:rsidR="002D3EDB" w:rsidRPr="00D80AFC" w:rsidRDefault="002D3EDB" w:rsidP="00A72285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 xml:space="preserve">Let op: Bij eerste keer inloggen kan hij wel steeds vragen om extra verificiatiemogelijkheden toe te </w:t>
      </w:r>
      <w:r w:rsidR="00893B3A">
        <w:rPr>
          <w:rFonts w:ascii="Frutiger LT Std 45 Light" w:hAnsi="Frutiger LT Std 45 Light"/>
          <w:lang w:val="nl-NL"/>
        </w:rPr>
        <w:t>voegen. Dit heeft evenwel niets met MFA te maken.</w:t>
      </w:r>
      <w:r w:rsidR="00893B3A">
        <w:rPr>
          <w:rFonts w:ascii="Frutiger LT Std 45 Light" w:hAnsi="Frutiger LT Std 45 Light"/>
          <w:lang w:val="nl-NL"/>
        </w:rPr>
        <w:br/>
        <w:t>Je kan dit testen door hierna eens terug uit en in te loggen</w:t>
      </w:r>
    </w:p>
    <w:p w14:paraId="26EB4ADD" w14:textId="3A00FC4D" w:rsidR="007875B9" w:rsidRPr="00D80AFC" w:rsidRDefault="00A24DC2" w:rsidP="007875B9">
      <w:pPr>
        <w:pStyle w:val="Titel"/>
        <w:rPr>
          <w:rFonts w:ascii="Frutiger LT Std 45 Light" w:hAnsi="Frutiger LT Std 45 Light"/>
        </w:rPr>
      </w:pPr>
      <w:r w:rsidRPr="002D3EDB">
        <w:rPr>
          <w:rFonts w:ascii="Frutiger LT Std 45 Light" w:hAnsi="Frutiger LT Std 45 Light"/>
          <w:lang w:val="nl-NL"/>
        </w:rPr>
        <w:br w:type="page"/>
      </w:r>
      <w:bookmarkStart w:id="101" w:name="_Toc107168779"/>
      <w:bookmarkStart w:id="102" w:name="_Toc107227732"/>
      <w:bookmarkStart w:id="103" w:name="_Toc107227796"/>
      <w:r w:rsidR="007875B9" w:rsidRPr="00D80AFC">
        <w:rPr>
          <w:rFonts w:ascii="Frutiger LT Std 45 Light" w:hAnsi="Frutiger LT Std 45 Light"/>
        </w:rPr>
        <w:lastRenderedPageBreak/>
        <w:t>Labo 1</w:t>
      </w:r>
      <w:r w:rsidR="00075129" w:rsidRPr="00D80AFC">
        <w:rPr>
          <w:rFonts w:ascii="Frutiger LT Std 45 Light" w:hAnsi="Frutiger LT Std 45 Light"/>
        </w:rPr>
        <w:t>5</w:t>
      </w:r>
      <w:r w:rsidR="007875B9" w:rsidRPr="00D80AFC">
        <w:rPr>
          <w:rFonts w:ascii="Frutiger LT Std 45 Light" w:hAnsi="Frutiger LT Std 45 Light"/>
        </w:rPr>
        <w:t xml:space="preserve"> – </w:t>
      </w:r>
      <w:sdt>
        <w:sdtPr>
          <w:rPr>
            <w:rFonts w:ascii="Frutiger LT Std 45 Light" w:hAnsi="Frutiger LT Std 45 Light"/>
          </w:rPr>
          <w:id w:val="513817548"/>
          <w:placeholder>
            <w:docPart w:val="FD3805F9A82F46E5AC6ECF048ACFA061"/>
          </w:placeholder>
        </w:sdtPr>
        <w:sdtContent>
          <w:r w:rsidR="006608E2" w:rsidRPr="00D80AFC">
            <w:rPr>
              <w:rFonts w:ascii="Frutiger LT Std 45 Light" w:hAnsi="Frutiger LT Std 45 Light"/>
            </w:rPr>
            <w:t>Device profile - restrictions</w:t>
          </w:r>
        </w:sdtContent>
      </w:sdt>
      <w:bookmarkEnd w:id="101"/>
      <w:bookmarkEnd w:id="102"/>
      <w:bookmarkEnd w:id="103"/>
    </w:p>
    <w:p w14:paraId="2BA3C033" w14:textId="4447B703" w:rsidR="007875B9" w:rsidRPr="00D80AFC" w:rsidRDefault="007875B9" w:rsidP="007875B9">
      <w:pPr>
        <w:pStyle w:val="Kop2"/>
        <w:rPr>
          <w:rFonts w:ascii="Frutiger LT Std 45 Light" w:hAnsi="Frutiger LT Std 45 Light"/>
        </w:rPr>
      </w:pPr>
      <w:bookmarkStart w:id="104" w:name="_Toc107168780"/>
      <w:bookmarkStart w:id="105" w:name="_Toc107227733"/>
      <w:r w:rsidRPr="00D80AFC">
        <w:rPr>
          <w:rFonts w:ascii="Frutiger LT Std 45 Light" w:hAnsi="Frutiger LT Std 45 Light"/>
        </w:rPr>
        <w:t xml:space="preserve">DEELOPDRACHT 1: </w:t>
      </w:r>
      <w:r w:rsidR="006608E2" w:rsidRPr="00D80AFC">
        <w:rPr>
          <w:rFonts w:ascii="Frutiger LT Std 45 Light" w:hAnsi="Frutiger LT Std 45 Light"/>
        </w:rPr>
        <w:t>Aanmaken device profile</w:t>
      </w:r>
      <w:bookmarkEnd w:id="104"/>
      <w:bookmarkEnd w:id="105"/>
    </w:p>
    <w:p w14:paraId="73A90EA4" w14:textId="77777777" w:rsidR="00A53BA5" w:rsidRPr="00D80AFC" w:rsidRDefault="00A53BA5" w:rsidP="00A53BA5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64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37A3B000" w14:textId="49BF74C5" w:rsidR="00A53BA5" w:rsidRPr="00D80AFC" w:rsidRDefault="00A53BA5" w:rsidP="00A53BA5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 xml:space="preserve">Navigeer naar Devices&gt; </w:t>
      </w:r>
      <w:r w:rsidR="00BF493C" w:rsidRPr="00D80AFC">
        <w:rPr>
          <w:rFonts w:ascii="Frutiger LT Std 45 Light" w:hAnsi="Frutiger LT Std 45 Light"/>
          <w:lang w:val="fr-BE"/>
        </w:rPr>
        <w:t>« configuration policies »</w:t>
      </w:r>
    </w:p>
    <w:p w14:paraId="1DA3C4BF" w14:textId="5B77F196" w:rsidR="00A53BA5" w:rsidRPr="00D80AFC" w:rsidRDefault="00BF493C" w:rsidP="00A53BA5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Duw op create profile</w:t>
      </w:r>
    </w:p>
    <w:p w14:paraId="63AB3E19" w14:textId="75FCC1DD" w:rsidR="00BF493C" w:rsidRPr="00D80AFC" w:rsidRDefault="00BF493C" w:rsidP="00BF493C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Platform : Windows 10 and later</w:t>
      </w:r>
    </w:p>
    <w:p w14:paraId="0F50A73A" w14:textId="4A271AA1" w:rsidR="00BF493C" w:rsidRPr="00D80AFC" w:rsidRDefault="00832E7A" w:rsidP="00BF493C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Type : templates</w:t>
      </w:r>
    </w:p>
    <w:p w14:paraId="73EDE8A3" w14:textId="641B4BCA" w:rsidR="00832E7A" w:rsidRPr="00D80AFC" w:rsidRDefault="00832E7A" w:rsidP="00BF493C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Template name : device restrictions</w:t>
      </w:r>
    </w:p>
    <w:p w14:paraId="48FBDE33" w14:textId="2CF24070" w:rsidR="00832E7A" w:rsidRPr="00D80AFC" w:rsidRDefault="00832E7A" w:rsidP="00832E7A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Duw op create</w:t>
      </w:r>
    </w:p>
    <w:p w14:paraId="1950F267" w14:textId="2A9A91AE" w:rsidR="00832E7A" w:rsidRPr="00D80AFC" w:rsidRDefault="00832E7A" w:rsidP="00832E7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de naam « background</w:t>
      </w:r>
      <w:r w:rsidR="00F203DF" w:rsidRPr="00D80AFC">
        <w:rPr>
          <w:rFonts w:ascii="Frutiger LT Std 45 Light" w:hAnsi="Frutiger LT Std 45 Light"/>
          <w:lang w:val="nl-NL"/>
        </w:rPr>
        <w:t xml:space="preserve"> company” op en duw op next</w:t>
      </w:r>
    </w:p>
    <w:p w14:paraId="7E737A45" w14:textId="4BE9EB9C" w:rsidR="00F203DF" w:rsidRPr="00D80AFC" w:rsidRDefault="00F203DF" w:rsidP="00832E7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de settings navigeer je naar</w:t>
      </w:r>
      <w:r w:rsidR="00E44775" w:rsidRPr="00D80AFC">
        <w:rPr>
          <w:rFonts w:ascii="Frutiger LT Std 45 Light" w:hAnsi="Frutiger LT Std 45 Light"/>
          <w:lang w:val="nl-NL"/>
        </w:rPr>
        <w:t xml:space="preserve"> personalization</w:t>
      </w:r>
    </w:p>
    <w:p w14:paraId="7AD45F56" w14:textId="4E6E8964" w:rsidR="00E44775" w:rsidRPr="00D80AFC" w:rsidRDefault="00E44775" w:rsidP="00832E7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de URL op van de gewenste afbeelding</w:t>
      </w:r>
    </w:p>
    <w:p w14:paraId="773DE026" w14:textId="19F52C2B" w:rsidR="00616642" w:rsidRPr="00D80AFC" w:rsidRDefault="00616642" w:rsidP="00832E7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7F36B0FC" w14:textId="7445FFBB" w:rsidR="00616642" w:rsidRPr="00D80AFC" w:rsidRDefault="00F2267A" w:rsidP="00832E7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Zorg dat het toegepast wordt op alle devices, duw op next</w:t>
      </w:r>
    </w:p>
    <w:p w14:paraId="4618D7DD" w14:textId="06EAF057" w:rsidR="00F2267A" w:rsidRPr="00D80AFC" w:rsidRDefault="006608E2" w:rsidP="00832E7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Bij rules </w:t>
      </w:r>
      <w:r w:rsidR="001966E2" w:rsidRPr="00D80AFC">
        <w:rPr>
          <w:rFonts w:ascii="Frutiger LT Std 45 Light" w:hAnsi="Frutiger LT Std 45 Light"/>
          <w:lang w:val="nl-NL"/>
        </w:rPr>
        <w:t>geef je op dat hij moet toegepast worden als de OS editie Windows 10/11 is.</w:t>
      </w:r>
    </w:p>
    <w:p w14:paraId="2B844636" w14:textId="1CBD98F4" w:rsidR="006608E2" w:rsidRPr="00D80AFC" w:rsidRDefault="006608E2" w:rsidP="00832E7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4FF20EAF" w14:textId="67CCE771" w:rsidR="006608E2" w:rsidRPr="00D80AFC" w:rsidRDefault="006608E2" w:rsidP="006608E2">
      <w:pPr>
        <w:pStyle w:val="Kop2"/>
        <w:rPr>
          <w:rFonts w:ascii="Frutiger LT Std 45 Light" w:hAnsi="Frutiger LT Std 45 Light"/>
          <w:lang w:val="nl-NL"/>
        </w:rPr>
      </w:pPr>
      <w:bookmarkStart w:id="106" w:name="_Toc107168781"/>
      <w:bookmarkStart w:id="107" w:name="_Toc107227734"/>
      <w:r w:rsidRPr="00D80AFC">
        <w:rPr>
          <w:rFonts w:ascii="Frutiger LT Std 45 Light" w:hAnsi="Frutiger LT Std 45 Light"/>
          <w:lang w:val="nl-NL"/>
        </w:rPr>
        <w:t>DEELOPDRACHT 2: Test background</w:t>
      </w:r>
      <w:bookmarkEnd w:id="106"/>
      <w:bookmarkEnd w:id="107"/>
    </w:p>
    <w:p w14:paraId="142A2F43" w14:textId="77777777" w:rsidR="006608E2" w:rsidRPr="00D80AFC" w:rsidRDefault="006608E2" w:rsidP="006608E2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3163CF18" w14:textId="77777777" w:rsidR="006608E2" w:rsidRPr="00D80AFC" w:rsidRDefault="006608E2" w:rsidP="006608E2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Login op CL01 met jouw azure AD user</w:t>
      </w:r>
    </w:p>
    <w:p w14:paraId="64AB6304" w14:textId="6A9937CA" w:rsidR="006608E2" w:rsidRPr="00D80AFC" w:rsidRDefault="006608E2" w:rsidP="006608E2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Na enige tijd zal je jouw achtergrond verkrijgen (indien niet, log uit en terug in)</w:t>
      </w:r>
    </w:p>
    <w:p w14:paraId="536F1AA7" w14:textId="15C37D23" w:rsidR="00690E41" w:rsidRPr="00D80AFC" w:rsidRDefault="00F96B66" w:rsidP="00F96B66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Dit heeft tijdens de testfase langer dan 15 minuten geduurd</w:t>
      </w:r>
    </w:p>
    <w:p w14:paraId="07A46B3B" w14:textId="77777777" w:rsidR="00690E41" w:rsidRPr="00D80AFC" w:rsidRDefault="00690E41">
      <w:pPr>
        <w:jc w:val="left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44C56116" w14:textId="59807C43" w:rsidR="00690E41" w:rsidRPr="00D80AFC" w:rsidRDefault="00690E41" w:rsidP="00690E41">
      <w:pPr>
        <w:pStyle w:val="Titel"/>
        <w:rPr>
          <w:rFonts w:ascii="Frutiger LT Std 45 Light" w:hAnsi="Frutiger LT Std 45 Light"/>
          <w:lang w:val="en-US"/>
        </w:rPr>
      </w:pPr>
      <w:bookmarkStart w:id="108" w:name="_Toc107168782"/>
      <w:bookmarkStart w:id="109" w:name="_Toc107227735"/>
      <w:bookmarkStart w:id="110" w:name="_Toc107227797"/>
      <w:r w:rsidRPr="00D80AFC">
        <w:rPr>
          <w:rFonts w:ascii="Frutiger LT Std 45 Light" w:hAnsi="Frutiger LT Std 45 Light"/>
          <w:lang w:val="en-US"/>
        </w:rPr>
        <w:lastRenderedPageBreak/>
        <w:t>Labo 1</w:t>
      </w:r>
      <w:r w:rsidR="00075129" w:rsidRPr="00D80AFC">
        <w:rPr>
          <w:rFonts w:ascii="Frutiger LT Std 45 Light" w:hAnsi="Frutiger LT Std 45 Light"/>
          <w:lang w:val="en-US"/>
        </w:rPr>
        <w:t>6</w:t>
      </w:r>
      <w:r w:rsidRPr="00D80AFC">
        <w:rPr>
          <w:rFonts w:ascii="Frutiger LT Std 45 Light" w:hAnsi="Frutiger LT Std 45 Light"/>
          <w:lang w:val="en-US"/>
        </w:rPr>
        <w:t xml:space="preserve"> – </w:t>
      </w:r>
      <w:sdt>
        <w:sdtPr>
          <w:rPr>
            <w:rFonts w:ascii="Frutiger LT Std 45 Light" w:hAnsi="Frutiger LT Std 45 Light"/>
          </w:rPr>
          <w:id w:val="-1137028805"/>
          <w:placeholder>
            <w:docPart w:val="525777FDAC12426CAD903A33C74C8ADD"/>
          </w:placeholder>
        </w:sdtPr>
        <w:sdtContent>
          <w:r w:rsidRPr="00D80AFC">
            <w:rPr>
              <w:rFonts w:ascii="Frutiger LT Std 45 Light" w:hAnsi="Frutiger LT Std 45 Light"/>
              <w:lang w:val="en-US"/>
            </w:rPr>
            <w:t>Microsoft Store App</w:t>
          </w:r>
        </w:sdtContent>
      </w:sdt>
      <w:bookmarkEnd w:id="108"/>
      <w:bookmarkEnd w:id="109"/>
      <w:bookmarkEnd w:id="110"/>
    </w:p>
    <w:p w14:paraId="632A54F8" w14:textId="77777777" w:rsidR="00690E41" w:rsidRPr="00D80AFC" w:rsidRDefault="00690E41" w:rsidP="00690E41">
      <w:pPr>
        <w:pStyle w:val="Kop2"/>
        <w:rPr>
          <w:rFonts w:ascii="Frutiger LT Std 45 Light" w:hAnsi="Frutiger LT Std 45 Light"/>
          <w:lang w:val="nl-NL"/>
        </w:rPr>
      </w:pPr>
      <w:bookmarkStart w:id="111" w:name="_Toc107168783"/>
      <w:bookmarkStart w:id="112" w:name="_Toc107227736"/>
      <w:r w:rsidRPr="00D80AFC">
        <w:rPr>
          <w:rFonts w:ascii="Frutiger LT Std 45 Light" w:hAnsi="Frutiger LT Std 45 Light"/>
          <w:lang w:val="nl-NL"/>
        </w:rPr>
        <w:t>DEELOPDRACHT 1: Install company Portal</w:t>
      </w:r>
      <w:bookmarkEnd w:id="111"/>
      <w:bookmarkEnd w:id="112"/>
    </w:p>
    <w:p w14:paraId="6A0A8EF9" w14:textId="77777777" w:rsidR="00690E41" w:rsidRPr="00D80AFC" w:rsidRDefault="00690E41" w:rsidP="00690E4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321BE157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Login op CL01 met jouw Azure AAD user</w:t>
      </w:r>
    </w:p>
    <w:p w14:paraId="72A09C3F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Open de Microsoft store en zoek naar de app company portal</w:t>
      </w:r>
    </w:p>
    <w:p w14:paraId="16970E55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Installeer deze.</w:t>
      </w:r>
    </w:p>
    <w:p w14:paraId="3C0D86A8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Vanaf dat deze is geïnstalleerd, open je de app</w:t>
      </w:r>
    </w:p>
    <w:p w14:paraId="6DF3A236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home zie je staan “This device hasn’t been set up…”, klik hierop</w:t>
      </w:r>
    </w:p>
    <w:p w14:paraId="36A2E0E3" w14:textId="6E2159D8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Duw op Next en dan op connect, je zal merken dat jouw </w:t>
      </w:r>
      <w:r w:rsidR="001764E1" w:rsidRPr="00D80AFC">
        <w:rPr>
          <w:rFonts w:ascii="Frutiger LT Std 45 Light" w:hAnsi="Frutiger LT Std 45 Light"/>
          <w:lang w:val="nl-NL"/>
        </w:rPr>
        <w:t>mailadres</w:t>
      </w:r>
      <w:r w:rsidRPr="00D80AFC">
        <w:rPr>
          <w:rFonts w:ascii="Frutiger LT Std 45 Light" w:hAnsi="Frutiger LT Std 45 Light"/>
          <w:lang w:val="nl-NL"/>
        </w:rPr>
        <w:t xml:space="preserve"> automatisch wordt gevonden maar dat je je nog moet authenticeren.</w:t>
      </w:r>
    </w:p>
    <w:p w14:paraId="219A3444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je wachtwoord op en duw op next tot je terug in je company portal bent.</w:t>
      </w:r>
    </w:p>
    <w:p w14:paraId="33D3D957" w14:textId="77777777" w:rsidR="00690E41" w:rsidRPr="00D80AFC" w:rsidRDefault="00690E41" w:rsidP="00690E41">
      <w:pPr>
        <w:pStyle w:val="Kop2"/>
        <w:rPr>
          <w:rFonts w:ascii="Frutiger LT Std 45 Light" w:hAnsi="Frutiger LT Std 45 Light"/>
          <w:lang w:val="nl-NL"/>
        </w:rPr>
      </w:pPr>
      <w:bookmarkStart w:id="113" w:name="_Toc107168784"/>
      <w:bookmarkStart w:id="114" w:name="_Toc107227737"/>
      <w:r w:rsidRPr="00D80AFC">
        <w:rPr>
          <w:rFonts w:ascii="Frutiger LT Std 45 Light" w:hAnsi="Frutiger LT Std 45 Light"/>
          <w:lang w:val="nl-NL"/>
        </w:rPr>
        <w:t>DEELOPDRACHT 2: Add Microsoft store App</w:t>
      </w:r>
      <w:bookmarkEnd w:id="113"/>
      <w:bookmarkEnd w:id="114"/>
    </w:p>
    <w:p w14:paraId="6145A0C4" w14:textId="77777777" w:rsidR="00690E41" w:rsidRPr="00D80AFC" w:rsidRDefault="00690E41" w:rsidP="00690E4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473567F4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Open de web-browser en ga naar </w:t>
      </w:r>
      <w:hyperlink r:id="rId65" w:history="1">
        <w:r w:rsidRPr="00D80AFC">
          <w:rPr>
            <w:rStyle w:val="Hyperlink"/>
            <w:rFonts w:ascii="Frutiger LT Std 45 Light" w:hAnsi="Frutiger LT Std 45 Light"/>
            <w:lang w:val="nl-NL"/>
          </w:rPr>
          <w:t>https://apps.microsoft.com/store</w:t>
        </w:r>
      </w:hyperlink>
      <w:r w:rsidRPr="00D80AFC">
        <w:rPr>
          <w:rFonts w:ascii="Frutiger LT Std 45 Light" w:hAnsi="Frutiger LT Std 45 Light"/>
          <w:lang w:val="nl-NL"/>
        </w:rPr>
        <w:t xml:space="preserve"> </w:t>
      </w:r>
    </w:p>
    <w:p w14:paraId="66E1D2EE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Zoek hier voor de app genaamd “Draw.io”</w:t>
      </w:r>
    </w:p>
    <w:p w14:paraId="0065E5C2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Kies voor de link naar endpoint manager </w:t>
      </w:r>
    </w:p>
    <w:p w14:paraId="602BE92A" w14:textId="77777777" w:rsidR="00690E41" w:rsidRPr="00D80AFC" w:rsidRDefault="00690E41" w:rsidP="00690E41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52C0A432" wp14:editId="4367EC27">
            <wp:extent cx="5760720" cy="240284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D81D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Kopieer de URL en zorg dat je deze bewaard, deze hebben we later nodig</w:t>
      </w:r>
    </w:p>
    <w:p w14:paraId="0F1B88F6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67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2E61F03A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Navigeer naar apps &gt; All Apps</w:t>
      </w:r>
    </w:p>
    <w:p w14:paraId="7E49B702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Kies hier voor Add</w:t>
      </w:r>
    </w:p>
    <w:p w14:paraId="6CFED50A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het type kies je voor een Microsoft Store App, duw op select</w:t>
      </w:r>
    </w:p>
    <w:p w14:paraId="073FD0A8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volgende gegevens mee:</w:t>
      </w:r>
    </w:p>
    <w:p w14:paraId="36345F6D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Name: Draw Diagrams</w:t>
      </w:r>
    </w:p>
    <w:p w14:paraId="123D9A63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Description: Hier kan flowcharts mee maken</w:t>
      </w:r>
    </w:p>
    <w:p w14:paraId="60588DDF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Publisher: Jgraps Ltd</w:t>
      </w:r>
    </w:p>
    <w:p w14:paraId="40478FE9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Appstore URL: (je gekopieerde URL)</w:t>
      </w:r>
    </w:p>
    <w:p w14:paraId="1468A6B4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Catergory: Productivity</w:t>
      </w:r>
    </w:p>
    <w:p w14:paraId="0DCFFEB1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Show this feature…= Yes</w:t>
      </w:r>
    </w:p>
    <w:p w14:paraId="7F6A81B9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lastRenderedPageBreak/>
        <w:t>De rest laat je zo staan</w:t>
      </w:r>
    </w:p>
    <w:p w14:paraId="33FF839A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6C688C46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Assignments duw je op add all users, duw op next</w:t>
      </w:r>
    </w:p>
    <w:p w14:paraId="01DA57C3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review en create duw je op create.</w:t>
      </w:r>
    </w:p>
    <w:p w14:paraId="306590E8" w14:textId="77777777" w:rsidR="00690E41" w:rsidRPr="00D80AFC" w:rsidRDefault="00690E41" w:rsidP="00690E41">
      <w:pPr>
        <w:pStyle w:val="Kop2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br/>
      </w:r>
      <w:bookmarkStart w:id="115" w:name="_Toc107168785"/>
      <w:bookmarkStart w:id="116" w:name="_Toc107227738"/>
      <w:r w:rsidRPr="00D80AFC">
        <w:rPr>
          <w:rFonts w:ascii="Frutiger LT Std 45 Light" w:hAnsi="Frutiger LT Std 45 Light"/>
          <w:lang w:val="nl-NL"/>
        </w:rPr>
        <w:t>DEELOPDRACHT 3: Test Microsoft store App</w:t>
      </w:r>
      <w:bookmarkEnd w:id="115"/>
      <w:bookmarkEnd w:id="116"/>
    </w:p>
    <w:p w14:paraId="4374EF8C" w14:textId="77777777" w:rsidR="00690E41" w:rsidRPr="00D80AFC" w:rsidRDefault="00690E41" w:rsidP="00690E4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7816A17A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Login op CL01 met jouw azure AD user</w:t>
      </w:r>
    </w:p>
    <w:p w14:paraId="173DBA70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Open de company portal</w:t>
      </w:r>
    </w:p>
    <w:p w14:paraId="36260A91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Bekijk of je Draw.io kan terugvinden onder apps. Indien niet:</w:t>
      </w:r>
    </w:p>
    <w:p w14:paraId="6C703923" w14:textId="77777777" w:rsidR="00690E41" w:rsidRPr="00D80AFC" w:rsidRDefault="00690E41" w:rsidP="00690E41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Ga naar settings en duw sync.</w:t>
      </w:r>
    </w:p>
    <w:p w14:paraId="284CD31A" w14:textId="77777777" w:rsidR="00690E41" w:rsidRPr="00D80AFC" w:rsidRDefault="00690E41" w:rsidP="00690E41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Dit kan echter even duren.</w:t>
      </w:r>
    </w:p>
    <w:p w14:paraId="264B48C4" w14:textId="77777777" w:rsidR="00690E41" w:rsidRPr="00D80AFC" w:rsidRDefault="00690E41" w:rsidP="00690E41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</w:p>
    <w:p w14:paraId="31334326" w14:textId="77777777" w:rsidR="00690E41" w:rsidRPr="00D80AFC" w:rsidRDefault="00690E41" w:rsidP="00690E41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16A3C846" w14:textId="7D8A47CD" w:rsidR="00690E41" w:rsidRPr="00D80AFC" w:rsidRDefault="00690E41" w:rsidP="00690E41">
      <w:pPr>
        <w:pStyle w:val="Titel"/>
        <w:rPr>
          <w:rFonts w:ascii="Frutiger LT Std 45 Light" w:hAnsi="Frutiger LT Std 45 Light"/>
          <w:lang w:val="nl-NL"/>
        </w:rPr>
      </w:pPr>
      <w:bookmarkStart w:id="117" w:name="_Toc107168786"/>
      <w:bookmarkStart w:id="118" w:name="_Toc107227739"/>
      <w:bookmarkStart w:id="119" w:name="_Toc107227798"/>
      <w:r w:rsidRPr="00D80AFC">
        <w:rPr>
          <w:rFonts w:ascii="Frutiger LT Std 45 Light" w:hAnsi="Frutiger LT Std 45 Light"/>
          <w:lang w:val="nl-NL"/>
        </w:rPr>
        <w:lastRenderedPageBreak/>
        <w:t>Labo 1</w:t>
      </w:r>
      <w:r w:rsidR="00075129" w:rsidRPr="00D80AFC">
        <w:rPr>
          <w:rFonts w:ascii="Frutiger LT Std 45 Light" w:hAnsi="Frutiger LT Std 45 Light"/>
          <w:lang w:val="nl-NL"/>
        </w:rPr>
        <w:t>7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-9534155"/>
          <w:placeholder>
            <w:docPart w:val="FF108384B6044DF8A7828578010A77F3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Microsoft 365 App</w:t>
          </w:r>
        </w:sdtContent>
      </w:sdt>
      <w:bookmarkEnd w:id="117"/>
      <w:bookmarkEnd w:id="118"/>
      <w:bookmarkEnd w:id="119"/>
    </w:p>
    <w:p w14:paraId="2446D323" w14:textId="77777777" w:rsidR="00690E41" w:rsidRPr="00D80AFC" w:rsidRDefault="00690E41" w:rsidP="00690E41">
      <w:pPr>
        <w:pStyle w:val="Kop2"/>
        <w:rPr>
          <w:rFonts w:ascii="Frutiger LT Std 45 Light" w:hAnsi="Frutiger LT Std 45 Light"/>
          <w:lang w:val="nl-NL"/>
        </w:rPr>
      </w:pPr>
      <w:bookmarkStart w:id="120" w:name="_Toc107168787"/>
      <w:bookmarkStart w:id="121" w:name="_Toc107227740"/>
      <w:r w:rsidRPr="00D80AFC">
        <w:rPr>
          <w:rFonts w:ascii="Frutiger LT Std 45 Light" w:hAnsi="Frutiger LT Std 45 Light"/>
          <w:lang w:val="nl-NL"/>
        </w:rPr>
        <w:t>DEELOPDRACHT 1: Add Microsoft store App</w:t>
      </w:r>
      <w:bookmarkEnd w:id="120"/>
      <w:bookmarkEnd w:id="121"/>
    </w:p>
    <w:p w14:paraId="4C1EB7E9" w14:textId="77777777" w:rsidR="00690E41" w:rsidRPr="00D80AFC" w:rsidRDefault="00690E41" w:rsidP="00690E4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51824973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68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0E489886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Navigeer naar apps &gt; All Apps</w:t>
      </w:r>
    </w:p>
    <w:p w14:paraId="120FF4B2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Kies hier voor Add</w:t>
      </w:r>
    </w:p>
    <w:p w14:paraId="092B03FE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het type kies je voor een Microsoft 365 Apps &gt; Windows 10 and later. Duw op select.</w:t>
      </w:r>
    </w:p>
    <w:p w14:paraId="5244EB02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volgende gegevens mee:</w:t>
      </w:r>
    </w:p>
    <w:p w14:paraId="38F88D5C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Suite Name: Word en Outlook</w:t>
      </w:r>
    </w:p>
    <w:p w14:paraId="3253CFE6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Description: Microsoft 365 Word en Outlook</w:t>
      </w:r>
    </w:p>
    <w:p w14:paraId="545B7D59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Zorg dat deze zichtbaar is in het company portaal</w:t>
      </w:r>
    </w:p>
    <w:p w14:paraId="54E4B485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De rest laat je zo staan</w:t>
      </w:r>
    </w:p>
    <w:p w14:paraId="64EE2F73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209F4684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volgende gegevens mee:</w:t>
      </w:r>
    </w:p>
    <w:p w14:paraId="1960F379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Select Office Apps: Word en Outlook</w:t>
      </w:r>
    </w:p>
    <w:p w14:paraId="3769214E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Update Channel: Monthly</w:t>
      </w:r>
    </w:p>
    <w:p w14:paraId="572F7797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Languages: Engels, Nederlands en Frans</w:t>
      </w:r>
    </w:p>
    <w:p w14:paraId="530BB5EB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De rest laat je default staan</w:t>
      </w:r>
    </w:p>
    <w:p w14:paraId="034EDEF4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03CBDD4F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Bij Assignments duw je onder Required voor All devices</w:t>
      </w:r>
    </w:p>
    <w:p w14:paraId="3EF5C8B0" w14:textId="77777777" w:rsidR="00690E41" w:rsidRPr="00D80AFC" w:rsidRDefault="00690E41" w:rsidP="00690E41">
      <w:pPr>
        <w:pStyle w:val="Kop2"/>
        <w:rPr>
          <w:rFonts w:ascii="Frutiger LT Std 45 Light" w:hAnsi="Frutiger LT Std 45 Light"/>
          <w:lang w:val="nl-NL"/>
        </w:rPr>
      </w:pPr>
      <w:bookmarkStart w:id="122" w:name="_Toc107168788"/>
      <w:bookmarkStart w:id="123" w:name="_Toc107227741"/>
      <w:r w:rsidRPr="00D80AFC">
        <w:rPr>
          <w:rFonts w:ascii="Frutiger LT Std 45 Light" w:hAnsi="Frutiger LT Std 45 Light"/>
          <w:lang w:val="nl-NL"/>
        </w:rPr>
        <w:t>DEELOPDRACHT 2: Test Microsoft 365 App</w:t>
      </w:r>
      <w:bookmarkEnd w:id="122"/>
      <w:bookmarkEnd w:id="123"/>
    </w:p>
    <w:p w14:paraId="7620E01E" w14:textId="77777777" w:rsidR="00690E41" w:rsidRPr="00D80AFC" w:rsidRDefault="00690E41" w:rsidP="00690E4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6642C7CC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Login op CL01 met jouw azure AD user</w:t>
      </w:r>
    </w:p>
    <w:p w14:paraId="2AF7C257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Open de company portal</w:t>
      </w:r>
    </w:p>
    <w:p w14:paraId="7DE7464A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Bekijk of je de app kan terugvinden onder apps. Indien niet:</w:t>
      </w:r>
    </w:p>
    <w:p w14:paraId="2C80780D" w14:textId="77777777" w:rsidR="00690E41" w:rsidRPr="00D80AFC" w:rsidRDefault="00690E41" w:rsidP="00690E41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Ga naar settings en duw sync.</w:t>
      </w:r>
    </w:p>
    <w:p w14:paraId="578A453E" w14:textId="77777777" w:rsidR="00690E41" w:rsidRPr="00D80AFC" w:rsidRDefault="00690E41" w:rsidP="00690E41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Dit kan echter even duren.</w:t>
      </w:r>
    </w:p>
    <w:p w14:paraId="6E8F300A" w14:textId="77777777" w:rsidR="00690E41" w:rsidRPr="00D80AFC" w:rsidRDefault="00690E41" w:rsidP="00690E41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Normaal moet de installatie automatisch gebeuren, dit kan echter even duren</w:t>
      </w:r>
    </w:p>
    <w:p w14:paraId="0632EBA5" w14:textId="77777777" w:rsidR="00690E41" w:rsidRPr="00D80AFC" w:rsidRDefault="00690E41" w:rsidP="00690E41">
      <w:pPr>
        <w:rPr>
          <w:rFonts w:ascii="Frutiger LT Std 45 Light" w:hAnsi="Frutiger LT Std 45 Light"/>
          <w:b/>
          <w:bCs/>
          <w:lang w:val="nl-NL"/>
        </w:rPr>
      </w:pPr>
      <w:r w:rsidRPr="00D80AFC">
        <w:rPr>
          <w:rFonts w:ascii="Frutiger LT Std 45 Light" w:hAnsi="Frutiger LT Std 45 Light"/>
          <w:b/>
          <w:bCs/>
          <w:lang w:val="nl-NL"/>
        </w:rPr>
        <w:t>Soms kan het zijn dat de app al geïnstalleerd is voordat hij in het portaal verschijnt!</w:t>
      </w:r>
    </w:p>
    <w:p w14:paraId="6A86BDBB" w14:textId="77777777" w:rsidR="00690E41" w:rsidRPr="00D80AFC" w:rsidRDefault="00690E41" w:rsidP="00690E41">
      <w:pPr>
        <w:jc w:val="left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4E298FE4" w14:textId="194F6A6C" w:rsidR="00690E41" w:rsidRPr="00D80AFC" w:rsidRDefault="00690E41" w:rsidP="00690E41">
      <w:pPr>
        <w:pStyle w:val="Titel"/>
        <w:rPr>
          <w:rFonts w:ascii="Frutiger LT Std 45 Light" w:hAnsi="Frutiger LT Std 45 Light"/>
          <w:lang w:val="nl-NL"/>
        </w:rPr>
      </w:pPr>
      <w:bookmarkStart w:id="124" w:name="_Toc107168789"/>
      <w:bookmarkStart w:id="125" w:name="_Toc107227742"/>
      <w:bookmarkStart w:id="126" w:name="_Toc107227799"/>
      <w:r w:rsidRPr="00D80AFC">
        <w:rPr>
          <w:rFonts w:ascii="Frutiger LT Std 45 Light" w:hAnsi="Frutiger LT Std 45 Light"/>
          <w:lang w:val="nl-NL"/>
        </w:rPr>
        <w:lastRenderedPageBreak/>
        <w:t>Labo 1</w:t>
      </w:r>
      <w:r w:rsidR="00075129" w:rsidRPr="00D80AFC">
        <w:rPr>
          <w:rFonts w:ascii="Frutiger LT Std 45 Light" w:hAnsi="Frutiger LT Std 45 Light"/>
          <w:lang w:val="nl-NL"/>
        </w:rPr>
        <w:t>8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-110668455"/>
          <w:placeholder>
            <w:docPart w:val="81A97DF799714DF9904E41E6FB6BBEEB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Win 32 App</w:t>
          </w:r>
        </w:sdtContent>
      </w:sdt>
      <w:bookmarkEnd w:id="124"/>
      <w:bookmarkEnd w:id="125"/>
      <w:bookmarkEnd w:id="126"/>
    </w:p>
    <w:p w14:paraId="2B81F951" w14:textId="77777777" w:rsidR="00690E41" w:rsidRPr="00D80AFC" w:rsidRDefault="00690E41" w:rsidP="00690E41">
      <w:pPr>
        <w:pStyle w:val="Kop2"/>
        <w:rPr>
          <w:rFonts w:ascii="Frutiger LT Std 45 Light" w:hAnsi="Frutiger LT Std 45 Light"/>
          <w:lang w:val="nl-NL"/>
        </w:rPr>
      </w:pPr>
      <w:bookmarkStart w:id="127" w:name="_Toc107168790"/>
      <w:bookmarkStart w:id="128" w:name="_Toc107227743"/>
      <w:r w:rsidRPr="00D80AFC">
        <w:rPr>
          <w:rFonts w:ascii="Frutiger LT Std 45 Light" w:hAnsi="Frutiger LT Std 45 Light"/>
          <w:lang w:val="nl-NL"/>
        </w:rPr>
        <w:t>DEELOPDRACHT 1: Download Intune prep tool &amp; msi Google chrome</w:t>
      </w:r>
      <w:bookmarkEnd w:id="127"/>
      <w:bookmarkEnd w:id="128"/>
    </w:p>
    <w:p w14:paraId="344669F3" w14:textId="77777777" w:rsidR="00690E41" w:rsidRPr="00D80AFC" w:rsidRDefault="00690E41" w:rsidP="00690E4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0C5B5ABC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69" w:history="1">
        <w:r w:rsidRPr="00D80AFC">
          <w:rPr>
            <w:rStyle w:val="Hyperlink"/>
            <w:rFonts w:ascii="Frutiger LT Std 45 Light" w:hAnsi="Frutiger LT Std 45 Light"/>
          </w:rPr>
          <w:t>https://github.com/Microsoft/Microsoft-Win32-Content-Prep-Tool</w:t>
        </w:r>
      </w:hyperlink>
      <w:r w:rsidRPr="00D80AFC">
        <w:rPr>
          <w:rFonts w:ascii="Frutiger LT Std 45 Light" w:hAnsi="Frutiger LT Std 45 Light"/>
        </w:rPr>
        <w:t xml:space="preserve"> </w:t>
      </w:r>
    </w:p>
    <w:p w14:paraId="27B48E67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Of zoek op google naar “win 32 content prep tool”</w:t>
      </w:r>
    </w:p>
    <w:p w14:paraId="54C7D06C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Zoek naar de github verwijzing</w:t>
      </w:r>
    </w:p>
    <w:p w14:paraId="10939242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Download deze tool, dit doe je door op code te duwen en dan op download zip</w:t>
      </w:r>
    </w:p>
    <w:p w14:paraId="085EAB59" w14:textId="77777777" w:rsidR="00690E41" w:rsidRPr="00D80AFC" w:rsidRDefault="00690E41" w:rsidP="00690E41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04DB73C8" wp14:editId="71F56A70">
            <wp:extent cx="5760720" cy="2026285"/>
            <wp:effectExtent l="0" t="0" r="0" b="0"/>
            <wp:docPr id="12" name="Afbeelding 12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monitor, schermafbeelding, scherm&#10;&#10;Automatisch gegenereerde beschrijvi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1FBE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Extract: “IntuneWinAppUtil.exe” uit deze zip. Deze gaan we nodig hebben.</w:t>
      </w:r>
    </w:p>
    <w:p w14:paraId="5B2E8E85" w14:textId="77777777" w:rsidR="00690E41" w:rsidRPr="00D80AFC" w:rsidRDefault="00690E41" w:rsidP="00690E41">
      <w:pPr>
        <w:pStyle w:val="Lijstalinea"/>
        <w:rPr>
          <w:rFonts w:ascii="Frutiger LT Std 45 Light" w:hAnsi="Frutiger LT Std 45 Light"/>
          <w:lang w:val="nl-NL"/>
        </w:rPr>
      </w:pPr>
    </w:p>
    <w:p w14:paraId="241E5DA2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We gaan ook de msi van chrome downloaden.</w:t>
      </w:r>
    </w:p>
    <w:p w14:paraId="3BFAD71C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Goodle &gt; google chrome msi</w:t>
      </w:r>
    </w:p>
    <w:p w14:paraId="211B1D0C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Open de verwijzing naar de google site. </w:t>
      </w:r>
      <w:hyperlink r:id="rId71" w:history="1">
        <w:r w:rsidRPr="00D80AFC">
          <w:rPr>
            <w:rStyle w:val="Hyperlink"/>
            <w:rFonts w:ascii="Frutiger LT Std 45 Light" w:hAnsi="Frutiger LT Std 45 Light"/>
            <w:lang w:val="nl-NL"/>
          </w:rPr>
          <w:t>https://Chromeenterprise.google</w:t>
        </w:r>
      </w:hyperlink>
    </w:p>
    <w:p w14:paraId="283620F7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file type selecteer je msi en download deze file.</w:t>
      </w:r>
    </w:p>
    <w:p w14:paraId="3F9B61C5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Accept and download</w:t>
      </w:r>
    </w:p>
    <w:p w14:paraId="4702ABB1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Verplaats dit bestand naar een (zelfgemaakte folder) C:\Software\Googlechrome</w:t>
      </w:r>
    </w:p>
    <w:p w14:paraId="4C817912" w14:textId="77777777" w:rsidR="00690E41" w:rsidRPr="00D80AFC" w:rsidRDefault="00690E41" w:rsidP="00690E41">
      <w:pPr>
        <w:pStyle w:val="Kop2"/>
        <w:rPr>
          <w:rFonts w:ascii="Frutiger LT Std 45 Light" w:hAnsi="Frutiger LT Std 45 Light"/>
          <w:lang w:val="nl-NL"/>
        </w:rPr>
      </w:pPr>
      <w:bookmarkStart w:id="129" w:name="_Toc107168791"/>
      <w:bookmarkStart w:id="130" w:name="_Toc107227744"/>
      <w:r w:rsidRPr="00D80AFC">
        <w:rPr>
          <w:rFonts w:ascii="Frutiger LT Std 45 Light" w:hAnsi="Frutiger LT Std 45 Light"/>
          <w:lang w:val="nl-NL"/>
        </w:rPr>
        <w:t>DEELOPDRACHT 2: Create IntuneWin file</w:t>
      </w:r>
      <w:bookmarkEnd w:id="129"/>
      <w:bookmarkEnd w:id="130"/>
    </w:p>
    <w:p w14:paraId="1E0E843A" w14:textId="77777777" w:rsidR="00690E41" w:rsidRPr="00D80AFC" w:rsidRDefault="00690E41" w:rsidP="00690E4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2DF372FF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</w:rPr>
        <w:t xml:space="preserve">Open </w:t>
      </w:r>
      <w:r w:rsidRPr="00D80AFC">
        <w:rPr>
          <w:rFonts w:ascii="Frutiger LT Std 45 Light" w:hAnsi="Frutiger LT Std 45 Light"/>
          <w:lang w:val="nl-NL"/>
        </w:rPr>
        <w:t>IntuneWinAppUtil.exe</w:t>
      </w:r>
    </w:p>
    <w:p w14:paraId="6F8F76E0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Je zal een CMD-venster krijgen met enkele vragen:</w:t>
      </w:r>
    </w:p>
    <w:p w14:paraId="6DD07233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Source folder: C:\Software\Googlechrome</w:t>
      </w:r>
    </w:p>
    <w:p w14:paraId="70B9EE0F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Setup file: googlechromestandaloneenterprise64.msi</w:t>
      </w:r>
    </w:p>
    <w:p w14:paraId="27EEA611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Output Folder: C:\Software\Googlechrome</w:t>
      </w:r>
    </w:p>
    <w:p w14:paraId="0965B451" w14:textId="77777777" w:rsidR="00690E41" w:rsidRPr="00D80AFC" w:rsidRDefault="00690E41" w:rsidP="00690E4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Catalog folder: N</w:t>
      </w:r>
    </w:p>
    <w:p w14:paraId="1DC34E9C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Het CMD-venster sluit automatisch af</w:t>
      </w:r>
    </w:p>
    <w:p w14:paraId="68AB7F93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Ga naar de folder: C:\Software\Googlechrome, je zal hier een INTUNEWIN file zien. Deze gaan we uploaden naar intune en deployen naar de devices.</w:t>
      </w:r>
    </w:p>
    <w:p w14:paraId="164A207E" w14:textId="77777777" w:rsidR="00690E41" w:rsidRPr="00D80AFC" w:rsidRDefault="00690E41" w:rsidP="00690E41">
      <w:pPr>
        <w:pStyle w:val="Kop2"/>
        <w:rPr>
          <w:rFonts w:ascii="Frutiger LT Std 45 Light" w:hAnsi="Frutiger LT Std 45 Light"/>
          <w:lang w:val="nl-NL"/>
        </w:rPr>
      </w:pPr>
      <w:bookmarkStart w:id="131" w:name="_Toc107168792"/>
      <w:bookmarkStart w:id="132" w:name="_Toc107227745"/>
      <w:r w:rsidRPr="00D80AFC">
        <w:rPr>
          <w:rFonts w:ascii="Frutiger LT Std 45 Light" w:hAnsi="Frutiger LT Std 45 Light"/>
          <w:lang w:val="nl-NL"/>
        </w:rPr>
        <w:t>DEELOPDRACHT 3: Add win32 App</w:t>
      </w:r>
      <w:bookmarkEnd w:id="131"/>
      <w:bookmarkEnd w:id="132"/>
    </w:p>
    <w:p w14:paraId="34CD3F71" w14:textId="77777777" w:rsidR="00690E41" w:rsidRPr="00D80AFC" w:rsidRDefault="00690E41" w:rsidP="00690E4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41079855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72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5B6BDD41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lastRenderedPageBreak/>
        <w:t>Navigeer naar apps &gt; All Apps</w:t>
      </w:r>
    </w:p>
    <w:p w14:paraId="5413E16D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Kies hier voor Add</w:t>
      </w:r>
    </w:p>
    <w:p w14:paraId="19BBF222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het type kies je voor een Other &gt; Windows app. Duw op select.</w:t>
      </w:r>
    </w:p>
    <w:p w14:paraId="5A44CC87" w14:textId="77777777" w:rsidR="00690E41" w:rsidRPr="00D80AFC" w:rsidRDefault="00690E41" w:rsidP="00690E4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select file, browse je naar je intunewin file, open deze en zorg dat deze is ingeladen in Intune. Je verkrijgt dan volgend scherm:</w:t>
      </w:r>
    </w:p>
    <w:p w14:paraId="1C675081" w14:textId="77777777" w:rsidR="00690E41" w:rsidRPr="00D80AFC" w:rsidRDefault="00690E41" w:rsidP="00690E41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6F014006" wp14:editId="1E021168">
            <wp:extent cx="5760720" cy="1039495"/>
            <wp:effectExtent l="0" t="0" r="0" b="825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2933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Publisher geef je nog Google Corporation mee. Zorg ook dat deze app zichtbaar is in het company portaal.</w:t>
      </w:r>
    </w:p>
    <w:p w14:paraId="7CA1562D" w14:textId="77777777" w:rsidR="00690E41" w:rsidRPr="00D80AFC" w:rsidRDefault="00690E41" w:rsidP="00690E41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Category en Logo mogen ingevuld worden.</w:t>
      </w:r>
    </w:p>
    <w:p w14:paraId="5473F595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7FA12B11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Program staat alles juist (dit is het voordeel van een msi)</w:t>
      </w:r>
    </w:p>
    <w:p w14:paraId="64FE387D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volgende requirements mee:</w:t>
      </w:r>
    </w:p>
    <w:p w14:paraId="07CA036F" w14:textId="77777777" w:rsidR="00690E41" w:rsidRPr="00D80AFC" w:rsidRDefault="00690E41" w:rsidP="00690E41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OS architecture: 64-bit</w:t>
      </w:r>
    </w:p>
    <w:p w14:paraId="6BF25BA4" w14:textId="77777777" w:rsidR="00690E41" w:rsidRPr="00D80AFC" w:rsidRDefault="00690E41" w:rsidP="00690E41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OS versie: Windows 10 1909</w:t>
      </w:r>
    </w:p>
    <w:p w14:paraId="4BB283C2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1A7599F2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detection rules:</w:t>
      </w:r>
    </w:p>
    <w:p w14:paraId="2C9FA50B" w14:textId="77777777" w:rsidR="00690E41" w:rsidRPr="00D80AFC" w:rsidRDefault="00690E41" w:rsidP="00690E41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Manually configure detection rules</w:t>
      </w:r>
    </w:p>
    <w:p w14:paraId="038B5F75" w14:textId="77777777" w:rsidR="00690E41" w:rsidRPr="00D80AFC" w:rsidRDefault="00690E41" w:rsidP="00690E41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Add</w:t>
      </w:r>
    </w:p>
    <w:p w14:paraId="14D9B16C" w14:textId="77777777" w:rsidR="00690E41" w:rsidRPr="00D80AFC" w:rsidRDefault="00690E41" w:rsidP="00690E41">
      <w:pPr>
        <w:pStyle w:val="Lijstalinea"/>
        <w:numPr>
          <w:ilvl w:val="2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voor MSi en laat de rest default staan.</w:t>
      </w:r>
    </w:p>
    <w:p w14:paraId="7E782C43" w14:textId="77777777" w:rsidR="00690E41" w:rsidRPr="00D80AFC" w:rsidRDefault="00690E41" w:rsidP="00690E41">
      <w:pPr>
        <w:pStyle w:val="Lijstalinea"/>
        <w:numPr>
          <w:ilvl w:val="2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OK</w:t>
      </w:r>
    </w:p>
    <w:p w14:paraId="6346F0BC" w14:textId="77777777" w:rsidR="00690E41" w:rsidRPr="00D80AFC" w:rsidRDefault="00690E41" w:rsidP="00690E41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338E59CE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dependencies duw je op next</w:t>
      </w:r>
    </w:p>
    <w:p w14:paraId="7717F0D3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Supersedence rules duw je op next</w:t>
      </w:r>
    </w:p>
    <w:p w14:paraId="6C7EC94F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Assignments: required en All devices. Duw op Next</w:t>
      </w:r>
    </w:p>
    <w:p w14:paraId="56FDC2E0" w14:textId="77777777" w:rsidR="00690E41" w:rsidRPr="00D80AFC" w:rsidRDefault="00690E41" w:rsidP="00690E41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create</w:t>
      </w:r>
    </w:p>
    <w:p w14:paraId="6029E9DC" w14:textId="77777777" w:rsidR="00690E41" w:rsidRPr="00D80AFC" w:rsidRDefault="00690E41" w:rsidP="00690E41">
      <w:pPr>
        <w:pStyle w:val="Kop2"/>
        <w:rPr>
          <w:rFonts w:ascii="Frutiger LT Std 45 Light" w:hAnsi="Frutiger LT Std 45 Light"/>
          <w:lang w:val="nl-NL"/>
        </w:rPr>
      </w:pPr>
      <w:bookmarkStart w:id="133" w:name="_Toc107168793"/>
      <w:bookmarkStart w:id="134" w:name="_Toc107227746"/>
      <w:r w:rsidRPr="00D80AFC">
        <w:rPr>
          <w:rFonts w:ascii="Frutiger LT Std 45 Light" w:hAnsi="Frutiger LT Std 45 Light"/>
          <w:lang w:val="nl-NL"/>
        </w:rPr>
        <w:t>DEELOPDRACHT 4: Test Windows 32 App</w:t>
      </w:r>
      <w:bookmarkEnd w:id="133"/>
      <w:bookmarkEnd w:id="134"/>
    </w:p>
    <w:p w14:paraId="42FD78A2" w14:textId="77777777" w:rsidR="00690E41" w:rsidRPr="00D80AFC" w:rsidRDefault="00690E41" w:rsidP="00690E4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1109C548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Login op CL01 met jouw azure AD user</w:t>
      </w:r>
    </w:p>
    <w:p w14:paraId="3EE21A3F" w14:textId="77777777" w:rsidR="00690E41" w:rsidRPr="00D80AFC" w:rsidRDefault="00690E41" w:rsidP="00690E41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Bekijk of je de app kan terugvinden onder geïnstalleerde apps. Indien niet:</w:t>
      </w:r>
    </w:p>
    <w:p w14:paraId="0315BA7B" w14:textId="77777777" w:rsidR="00690E41" w:rsidRPr="00D80AFC" w:rsidRDefault="00690E41" w:rsidP="00690E41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 uit en terug in</w:t>
      </w:r>
    </w:p>
    <w:p w14:paraId="739FC11E" w14:textId="77777777" w:rsidR="00690E41" w:rsidRPr="00D80AFC" w:rsidRDefault="00690E41" w:rsidP="00690E41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Normaal moet de installatie automatisch gebeuren, dit kan echter even duren</w:t>
      </w:r>
    </w:p>
    <w:p w14:paraId="4F98034D" w14:textId="77777777" w:rsidR="00F96B66" w:rsidRPr="00D80AFC" w:rsidRDefault="00F96B66" w:rsidP="00690E41">
      <w:pPr>
        <w:rPr>
          <w:rFonts w:ascii="Frutiger LT Std 45 Light" w:hAnsi="Frutiger LT Std 45 Light"/>
          <w:lang w:val="nl-NL"/>
        </w:rPr>
      </w:pPr>
    </w:p>
    <w:p w14:paraId="3ED8746C" w14:textId="77777777" w:rsidR="006608E2" w:rsidRPr="00D80AFC" w:rsidRDefault="006608E2" w:rsidP="006608E2">
      <w:pPr>
        <w:rPr>
          <w:rFonts w:ascii="Frutiger LT Std 45 Light" w:hAnsi="Frutiger LT Std 45 Light"/>
          <w:lang w:val="nl-NL"/>
        </w:rPr>
      </w:pPr>
    </w:p>
    <w:p w14:paraId="3328B986" w14:textId="54D70B66" w:rsidR="00A973E8" w:rsidRPr="00D80AFC" w:rsidRDefault="00A973E8" w:rsidP="00A973E8">
      <w:pPr>
        <w:pStyle w:val="Titel"/>
        <w:rPr>
          <w:rFonts w:ascii="Frutiger LT Std 45 Light" w:hAnsi="Frutiger LT Std 45 Light"/>
          <w:lang w:val="nl-NL"/>
        </w:rPr>
      </w:pPr>
      <w:bookmarkStart w:id="135" w:name="_Toc107168794"/>
      <w:bookmarkStart w:id="136" w:name="_Toc107227747"/>
      <w:bookmarkStart w:id="137" w:name="_Toc107227800"/>
      <w:r w:rsidRPr="00D80AFC">
        <w:rPr>
          <w:rFonts w:ascii="Frutiger LT Std 45 Light" w:hAnsi="Frutiger LT Std 45 Light"/>
          <w:lang w:val="nl-NL"/>
        </w:rPr>
        <w:lastRenderedPageBreak/>
        <w:t>Labo 1</w:t>
      </w:r>
      <w:r w:rsidR="00075129" w:rsidRPr="00D80AFC">
        <w:rPr>
          <w:rFonts w:ascii="Frutiger LT Std 45 Light" w:hAnsi="Frutiger LT Std 45 Light"/>
          <w:lang w:val="nl-NL"/>
        </w:rPr>
        <w:t>9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1014965935"/>
          <w:placeholder>
            <w:docPart w:val="4CABFFA71D104E7D9673556AA0F60CAE"/>
          </w:placeholder>
        </w:sdtPr>
        <w:sdtContent>
          <w:r w:rsidR="00FF06B9" w:rsidRPr="00D80AFC">
            <w:rPr>
              <w:rFonts w:ascii="Frutiger LT Std 45 Light" w:hAnsi="Frutiger LT Std 45 Light"/>
              <w:lang w:val="nl-NL"/>
            </w:rPr>
            <w:t>Winget</w:t>
          </w:r>
          <w:r w:rsidR="00AA672D" w:rsidRPr="00D80AFC">
            <w:rPr>
              <w:rFonts w:ascii="Frutiger LT Std 45 Light" w:hAnsi="Frutiger LT Std 45 Light"/>
              <w:lang w:val="nl-NL"/>
            </w:rPr>
            <w:t xml:space="preserve"> </w:t>
          </w:r>
        </w:sdtContent>
      </w:sdt>
      <w:bookmarkEnd w:id="135"/>
      <w:bookmarkEnd w:id="136"/>
      <w:bookmarkEnd w:id="137"/>
    </w:p>
    <w:p w14:paraId="3C6218F4" w14:textId="6A64CC01" w:rsidR="00A973E8" w:rsidRPr="00D80AFC" w:rsidRDefault="00A973E8" w:rsidP="00A973E8">
      <w:pPr>
        <w:pStyle w:val="Kop2"/>
        <w:rPr>
          <w:rFonts w:ascii="Frutiger LT Std 45 Light" w:hAnsi="Frutiger LT Std 45 Light"/>
          <w:lang w:val="nl-NL"/>
        </w:rPr>
      </w:pPr>
      <w:bookmarkStart w:id="138" w:name="_Toc107168795"/>
      <w:bookmarkStart w:id="139" w:name="_Toc107227748"/>
      <w:r w:rsidRPr="00D80AFC">
        <w:rPr>
          <w:rFonts w:ascii="Frutiger LT Std 45 Light" w:hAnsi="Frutiger LT Std 45 Light"/>
          <w:lang w:val="nl-NL"/>
        </w:rPr>
        <w:t xml:space="preserve">DEELOPDRACHT 1: </w:t>
      </w:r>
      <w:r w:rsidR="00FF06B9" w:rsidRPr="00D80AFC">
        <w:rPr>
          <w:rFonts w:ascii="Frutiger LT Std 45 Light" w:hAnsi="Frutiger LT Std 45 Light"/>
          <w:lang w:val="nl-NL"/>
        </w:rPr>
        <w:t>Create ps1 script</w:t>
      </w:r>
      <w:r w:rsidR="00302D89" w:rsidRPr="00D80AFC">
        <w:rPr>
          <w:rFonts w:ascii="Frutiger LT Std 45 Light" w:hAnsi="Frutiger LT Std 45 Light"/>
          <w:lang w:val="nl-NL"/>
        </w:rPr>
        <w:t>s</w:t>
      </w:r>
      <w:bookmarkEnd w:id="138"/>
      <w:bookmarkEnd w:id="139"/>
    </w:p>
    <w:p w14:paraId="1A64293A" w14:textId="77777777" w:rsidR="00A973E8" w:rsidRPr="00D80AFC" w:rsidRDefault="00A973E8" w:rsidP="00A973E8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390F7ECE" w14:textId="77777777" w:rsidR="00B5169E" w:rsidRPr="00D80AFC" w:rsidRDefault="00B5169E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Login op CL01 met jouw azure AD user</w:t>
      </w:r>
    </w:p>
    <w:p w14:paraId="76BA5D86" w14:textId="2E03CED0" w:rsidR="00B5169E" w:rsidRPr="00D80AFC" w:rsidRDefault="00B5169E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Open Powershell</w:t>
      </w:r>
      <w:r w:rsidR="00065E74" w:rsidRPr="00D80AFC">
        <w:rPr>
          <w:rFonts w:ascii="Frutiger LT Std 45 Light" w:hAnsi="Frutiger LT Std 45 Light"/>
          <w:lang w:val="nl-NL"/>
        </w:rPr>
        <w:t xml:space="preserve"> en geef volgende CMD-Let in:</w:t>
      </w:r>
    </w:p>
    <w:p w14:paraId="237AE0A5" w14:textId="3CFBE2A9" w:rsidR="00065E74" w:rsidRPr="00D80AFC" w:rsidRDefault="00065E74" w:rsidP="00DF1230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winget search keeper</w:t>
      </w:r>
    </w:p>
    <w:p w14:paraId="19157FB3" w14:textId="23F52A4C" w:rsidR="00065E74" w:rsidRPr="00D80AFC" w:rsidRDefault="00FB5653" w:rsidP="00065E74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0F645DF5" wp14:editId="33E51515">
            <wp:extent cx="5760720" cy="800100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4357" w14:textId="12AD63E1" w:rsidR="00065E74" w:rsidRPr="00D80AFC" w:rsidRDefault="00686CEB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Kopieer </w:t>
      </w:r>
      <w:r w:rsidR="00A30F88" w:rsidRPr="00D80AFC">
        <w:rPr>
          <w:rFonts w:ascii="Frutiger LT Std 45 Light" w:hAnsi="Frutiger LT Std 45 Light"/>
          <w:lang w:val="nl-NL"/>
        </w:rPr>
        <w:t>de</w:t>
      </w:r>
      <w:r w:rsidRPr="00D80AFC">
        <w:rPr>
          <w:rFonts w:ascii="Frutiger LT Std 45 Light" w:hAnsi="Frutiger LT Std 45 Light"/>
          <w:lang w:val="nl-NL"/>
        </w:rPr>
        <w:t xml:space="preserve"> ID </w:t>
      </w:r>
      <w:r w:rsidR="00A30F88" w:rsidRPr="00D80AFC">
        <w:rPr>
          <w:rFonts w:ascii="Frutiger LT Std 45 Light" w:hAnsi="Frutiger LT Std 45 Light"/>
          <w:lang w:val="nl-NL"/>
        </w:rPr>
        <w:t>van keeper password manager (niet het cijfer)</w:t>
      </w:r>
    </w:p>
    <w:p w14:paraId="20B67F44" w14:textId="1EDC441E" w:rsidR="00686CEB" w:rsidRPr="00D80AFC" w:rsidRDefault="00686CEB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Open notepad en </w:t>
      </w:r>
      <w:r w:rsidR="004132D1" w:rsidRPr="00D80AFC">
        <w:rPr>
          <w:rFonts w:ascii="Frutiger LT Std 45 Light" w:hAnsi="Frutiger LT Std 45 Light"/>
          <w:lang w:val="nl-NL"/>
        </w:rPr>
        <w:t>type het volgende:</w:t>
      </w:r>
    </w:p>
    <w:p w14:paraId="01B3D22C" w14:textId="20DD6C42" w:rsidR="004132D1" w:rsidRPr="00D80AFC" w:rsidRDefault="004132D1" w:rsidP="00DF1230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winget install --id "JouwID" --exact --accept-package-agreements --accept-source-agreements</w:t>
      </w:r>
    </w:p>
    <w:p w14:paraId="7D7C4B96" w14:textId="3362A51B" w:rsidR="00F77912" w:rsidRPr="00D80AFC" w:rsidRDefault="00F77912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Bewaar dit</w:t>
      </w:r>
      <w:r w:rsidR="00D24449" w:rsidRPr="00D80AFC">
        <w:rPr>
          <w:rFonts w:ascii="Frutiger LT Std 45 Light" w:hAnsi="Frutiger LT Std 45 Light"/>
          <w:lang w:val="nl-NL"/>
        </w:rPr>
        <w:t xml:space="preserve"> als InstallKeeper.ps1 onde</w:t>
      </w:r>
      <w:r w:rsidR="00302D89" w:rsidRPr="00D80AFC">
        <w:rPr>
          <w:rFonts w:ascii="Frutiger LT Std 45 Light" w:hAnsi="Frutiger LT Std 45 Light"/>
          <w:lang w:val="nl-NL"/>
        </w:rPr>
        <w:t>r</w:t>
      </w:r>
      <w:r w:rsidR="00D24449" w:rsidRPr="00D80AFC">
        <w:rPr>
          <w:rFonts w:ascii="Frutiger LT Std 45 Light" w:hAnsi="Frutiger LT Std 45 Light"/>
          <w:lang w:val="nl-NL"/>
        </w:rPr>
        <w:t xml:space="preserve"> de folder c:\software\keeper</w:t>
      </w:r>
    </w:p>
    <w:p w14:paraId="6E78A581" w14:textId="1C76C7A4" w:rsidR="00A63738" w:rsidRPr="00D80AFC" w:rsidRDefault="00A63738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Open terug notepad en type het volgende:</w:t>
      </w:r>
    </w:p>
    <w:p w14:paraId="02FAB8A4" w14:textId="115B0810" w:rsidR="00A63738" w:rsidRPr="00D80AFC" w:rsidRDefault="00A63738" w:rsidP="00DF1230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en-US"/>
        </w:rPr>
        <w:t>winget install --id "JouwID"</w:t>
      </w:r>
    </w:p>
    <w:p w14:paraId="79CB5AD9" w14:textId="53A65EC9" w:rsidR="00302D89" w:rsidRPr="00D80AFC" w:rsidRDefault="00302D89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Bewaar dit als UnInstallKeeper.ps1 onder de folder c:\software\keeper</w:t>
      </w:r>
    </w:p>
    <w:p w14:paraId="09EEE641" w14:textId="77777777" w:rsidR="00302D89" w:rsidRPr="00D80AFC" w:rsidRDefault="00302D89" w:rsidP="00A30F88">
      <w:pPr>
        <w:rPr>
          <w:rFonts w:ascii="Frutiger LT Std 45 Light" w:hAnsi="Frutiger LT Std 45 Light"/>
          <w:lang w:val="nl-NL"/>
        </w:rPr>
      </w:pPr>
    </w:p>
    <w:p w14:paraId="427FCB5D" w14:textId="6078BC4E" w:rsidR="0032606B" w:rsidRPr="00D80AFC" w:rsidRDefault="0032606B" w:rsidP="0032606B">
      <w:pPr>
        <w:pStyle w:val="Kop2"/>
        <w:rPr>
          <w:rFonts w:ascii="Frutiger LT Std 45 Light" w:hAnsi="Frutiger LT Std 45 Light"/>
          <w:lang w:val="nl-NL"/>
        </w:rPr>
      </w:pPr>
      <w:bookmarkStart w:id="140" w:name="_Toc107168796"/>
      <w:bookmarkStart w:id="141" w:name="_Toc107227749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CE13CA" w:rsidRPr="00D80AFC">
        <w:rPr>
          <w:rFonts w:ascii="Frutiger LT Std 45 Light" w:hAnsi="Frutiger LT Std 45 Light"/>
          <w:lang w:val="nl-NL"/>
        </w:rPr>
        <w:t>2</w:t>
      </w:r>
      <w:r w:rsidRPr="00D80AFC">
        <w:rPr>
          <w:rFonts w:ascii="Frutiger LT Std 45 Light" w:hAnsi="Frutiger LT Std 45 Light"/>
          <w:lang w:val="nl-NL"/>
        </w:rPr>
        <w:t xml:space="preserve">: Create </w:t>
      </w:r>
      <w:r w:rsidR="00CE13CA" w:rsidRPr="00D80AFC">
        <w:rPr>
          <w:rFonts w:ascii="Frutiger LT Std 45 Light" w:hAnsi="Frutiger LT Std 45 Light"/>
          <w:lang w:val="nl-NL"/>
        </w:rPr>
        <w:t>intunewin file</w:t>
      </w:r>
      <w:bookmarkEnd w:id="140"/>
      <w:bookmarkEnd w:id="141"/>
    </w:p>
    <w:p w14:paraId="3BA986AD" w14:textId="77777777" w:rsidR="0032606B" w:rsidRPr="00D80AFC" w:rsidRDefault="0032606B" w:rsidP="0032606B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5272DED7" w14:textId="41CA29D6" w:rsidR="0032606B" w:rsidRPr="00D80AFC" w:rsidRDefault="0032606B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Zorg dat je d</w:t>
      </w:r>
      <w:r w:rsidR="00302D89" w:rsidRPr="00D80AFC">
        <w:rPr>
          <w:rFonts w:ascii="Frutiger LT Std 45 Light" w:hAnsi="Frutiger LT Std 45 Light"/>
          <w:lang w:val="nl-NL"/>
        </w:rPr>
        <w:t>eze 2 scripts</w:t>
      </w:r>
      <w:r w:rsidRPr="00D80AFC">
        <w:rPr>
          <w:rFonts w:ascii="Frutiger LT Std 45 Light" w:hAnsi="Frutiger LT Std 45 Light"/>
          <w:lang w:val="nl-NL"/>
        </w:rPr>
        <w:t xml:space="preserve"> wrapped </w:t>
      </w:r>
      <w:r w:rsidR="00485773" w:rsidRPr="00D80AFC">
        <w:rPr>
          <w:rFonts w:ascii="Frutiger LT Std 45 Light" w:hAnsi="Frutiger LT Std 45 Light"/>
          <w:lang w:val="nl-NL"/>
        </w:rPr>
        <w:t>naar een intunewin file zoals in labo 10</w:t>
      </w:r>
    </w:p>
    <w:p w14:paraId="2814EE1E" w14:textId="77777777" w:rsidR="00CE13CA" w:rsidRPr="00D80AFC" w:rsidRDefault="00CE13CA" w:rsidP="00CE13CA">
      <w:pPr>
        <w:pStyle w:val="Kop2"/>
        <w:rPr>
          <w:rFonts w:ascii="Frutiger LT Std 45 Light" w:hAnsi="Frutiger LT Std 45 Light"/>
          <w:lang w:val="nl-NL"/>
        </w:rPr>
      </w:pPr>
      <w:bookmarkStart w:id="142" w:name="_Toc107168797"/>
      <w:bookmarkStart w:id="143" w:name="_Toc107227750"/>
      <w:r w:rsidRPr="00D80AFC">
        <w:rPr>
          <w:rFonts w:ascii="Frutiger LT Std 45 Light" w:hAnsi="Frutiger LT Std 45 Light"/>
          <w:lang w:val="nl-NL"/>
        </w:rPr>
        <w:t>DEELOPDRACHT 3: Add win32 App</w:t>
      </w:r>
      <w:bookmarkEnd w:id="142"/>
      <w:bookmarkEnd w:id="143"/>
    </w:p>
    <w:p w14:paraId="45FFB4AA" w14:textId="77777777" w:rsidR="00CE13CA" w:rsidRPr="00D80AFC" w:rsidRDefault="00CE13CA" w:rsidP="00CE13CA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7DC2A755" w14:textId="77777777" w:rsidR="00CE13CA" w:rsidRPr="00D80AFC" w:rsidRDefault="00CE13C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75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2F9A7652" w14:textId="77777777" w:rsidR="00CE13CA" w:rsidRPr="00D80AFC" w:rsidRDefault="00CE13C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Navigeer naar apps &gt; All Apps</w:t>
      </w:r>
    </w:p>
    <w:p w14:paraId="53B9E6CE" w14:textId="77777777" w:rsidR="00CE13CA" w:rsidRPr="00D80AFC" w:rsidRDefault="00CE13C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Kies hier voor Add</w:t>
      </w:r>
    </w:p>
    <w:p w14:paraId="1DD83D76" w14:textId="77777777" w:rsidR="00CE13CA" w:rsidRPr="00D80AFC" w:rsidRDefault="00CE13C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het type kies je voor een Other &gt; Windows app. Duw op select.</w:t>
      </w:r>
    </w:p>
    <w:p w14:paraId="43AC3FE0" w14:textId="77777777" w:rsidR="00CE13CA" w:rsidRPr="00D80AFC" w:rsidRDefault="00CE13CA" w:rsidP="00DF123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select file, browse je naar je intunewin file, open deze en zorg dat deze is ingeladen in Intune. Je verkrijgt dan volgend scherm:</w:t>
      </w:r>
    </w:p>
    <w:p w14:paraId="421B59FA" w14:textId="2C754339" w:rsidR="00CE13CA" w:rsidRPr="00D80AFC" w:rsidRDefault="00C57646" w:rsidP="00CE13CA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29A0B242" wp14:editId="5DC09B20">
            <wp:extent cx="4198620" cy="1432862"/>
            <wp:effectExtent l="0" t="0" r="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16982" cy="143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B159" w14:textId="5EA6E357" w:rsidR="00CE13CA" w:rsidRPr="00D80AFC" w:rsidRDefault="00C57646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lastRenderedPageBreak/>
        <w:t>Volgende informatie geef je op:</w:t>
      </w:r>
    </w:p>
    <w:p w14:paraId="3057C7C2" w14:textId="40B445CA" w:rsidR="00C57646" w:rsidRPr="00D80AFC" w:rsidRDefault="00C57646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Name: Keeper</w:t>
      </w:r>
    </w:p>
    <w:p w14:paraId="3C87B267" w14:textId="3C53C630" w:rsidR="00C57646" w:rsidRPr="00D80AFC" w:rsidRDefault="00C57646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Description: Keeper install</w:t>
      </w:r>
    </w:p>
    <w:p w14:paraId="548EFDB8" w14:textId="48D99C1A" w:rsidR="0068396A" w:rsidRPr="00D80AFC" w:rsidRDefault="0068396A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Publisher: Keeper Security Inc.</w:t>
      </w:r>
    </w:p>
    <w:p w14:paraId="13E8A572" w14:textId="3FC2AEF3" w:rsidR="006A0209" w:rsidRPr="00D80AFC" w:rsidRDefault="006A0209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Company portal: Yes</w:t>
      </w:r>
    </w:p>
    <w:p w14:paraId="753B81E3" w14:textId="77777777" w:rsidR="00CE13CA" w:rsidRPr="00D80AFC" w:rsidRDefault="00CE13CA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Category en Logo mogen ingevuld worden.</w:t>
      </w:r>
    </w:p>
    <w:p w14:paraId="06F2EA83" w14:textId="77777777" w:rsidR="00CE13CA" w:rsidRPr="00D80AFC" w:rsidRDefault="00CE13CA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301B5F9C" w14:textId="1145AB0E" w:rsidR="00CE13CA" w:rsidRPr="00D80AFC" w:rsidRDefault="00CE13CA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Bij Program </w:t>
      </w:r>
      <w:r w:rsidR="00B659ED" w:rsidRPr="00D80AFC">
        <w:rPr>
          <w:rFonts w:ascii="Frutiger LT Std 45 Light" w:hAnsi="Frutiger LT Std 45 Light"/>
          <w:lang w:val="nl-NL"/>
        </w:rPr>
        <w:t>geef je het volgende op:</w:t>
      </w:r>
    </w:p>
    <w:p w14:paraId="34DC8F13" w14:textId="192F9D1A" w:rsidR="00B659ED" w:rsidRPr="00D80AFC" w:rsidRDefault="00B659ED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Install: powershell.exe -executionpolicy Bypass -file .\installkeeper.ps1</w:t>
      </w:r>
    </w:p>
    <w:p w14:paraId="0586C547" w14:textId="3EAD4566" w:rsidR="00B659ED" w:rsidRPr="00D80AFC" w:rsidRDefault="00B659ED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Uninstall: powershell.exe -executionpolicy Bypass -file .\Uninstallkeeper.ps1</w:t>
      </w:r>
    </w:p>
    <w:p w14:paraId="23EF8789" w14:textId="7B21C63C" w:rsidR="00E76287" w:rsidRPr="00D80AFC" w:rsidRDefault="00E76287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b/>
          <w:bCs/>
          <w:lang w:val="nl-NL"/>
        </w:rPr>
        <w:t>Zorg dat het user-based install is.</w:t>
      </w:r>
    </w:p>
    <w:p w14:paraId="2F66603D" w14:textId="2B3B30BC" w:rsidR="00B659ED" w:rsidRPr="00D80AFC" w:rsidRDefault="00C3302C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next</w:t>
      </w:r>
    </w:p>
    <w:p w14:paraId="252FAA1B" w14:textId="77777777" w:rsidR="00CE13CA" w:rsidRPr="00D80AFC" w:rsidRDefault="00CE13CA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volgende requirements mee:</w:t>
      </w:r>
    </w:p>
    <w:p w14:paraId="309D9DC2" w14:textId="77777777" w:rsidR="00CE13CA" w:rsidRPr="00D80AFC" w:rsidRDefault="00CE13CA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OS architecture: 64-bit</w:t>
      </w:r>
    </w:p>
    <w:p w14:paraId="29B9EE0D" w14:textId="77777777" w:rsidR="00CE13CA" w:rsidRPr="00D80AFC" w:rsidRDefault="00CE13CA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OS versie: Windows 10 1909</w:t>
      </w:r>
    </w:p>
    <w:p w14:paraId="5CEE22A4" w14:textId="77777777" w:rsidR="00CE13CA" w:rsidRPr="00D80AFC" w:rsidRDefault="00CE13CA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36B3D714" w14:textId="77777777" w:rsidR="00CE13CA" w:rsidRPr="00D80AFC" w:rsidRDefault="00CE13CA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detection rules:</w:t>
      </w:r>
    </w:p>
    <w:p w14:paraId="3285FE2D" w14:textId="75E42EBC" w:rsidR="00CE13CA" w:rsidRPr="00D80AFC" w:rsidRDefault="00A30F88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voor custom</w:t>
      </w:r>
    </w:p>
    <w:p w14:paraId="6D3C9FEF" w14:textId="610A3300" w:rsidR="00A30F88" w:rsidRPr="00D80AFC" w:rsidRDefault="00A30F88" w:rsidP="00DF1230">
      <w:pPr>
        <w:pStyle w:val="Lijstalinea"/>
        <w:numPr>
          <w:ilvl w:val="2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Vraag het detection script aan de trainer</w:t>
      </w:r>
    </w:p>
    <w:p w14:paraId="1E017AE8" w14:textId="0E3BA63B" w:rsidR="00A30F88" w:rsidRPr="00D80AFC" w:rsidRDefault="00A30F88" w:rsidP="00DF1230">
      <w:pPr>
        <w:pStyle w:val="Lijstalinea"/>
        <w:numPr>
          <w:ilvl w:val="2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Verander</w:t>
      </w:r>
      <w:r w:rsidR="00E76287" w:rsidRPr="00D80AFC">
        <w:rPr>
          <w:rFonts w:ascii="Frutiger LT Std 45 Light" w:hAnsi="Frutiger LT Std 45 Light"/>
          <w:lang w:val="nl-NL"/>
        </w:rPr>
        <w:t xml:space="preserve"> het software programma naar de opgegeven ID</w:t>
      </w:r>
    </w:p>
    <w:p w14:paraId="34219CFB" w14:textId="458201CF" w:rsidR="00E76287" w:rsidRPr="00D80AFC" w:rsidRDefault="00E76287" w:rsidP="00E76287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278C32F9" wp14:editId="0DBCA7D7">
            <wp:extent cx="5760720" cy="2185670"/>
            <wp:effectExtent l="0" t="0" r="0" b="508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83BA" w14:textId="5EEAB07F" w:rsidR="00E76287" w:rsidRPr="00D80AFC" w:rsidRDefault="00E76287" w:rsidP="00DF1230">
      <w:pPr>
        <w:pStyle w:val="Lijstalinea"/>
        <w:numPr>
          <w:ilvl w:val="0"/>
          <w:numId w:val="1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Laad dit aangepast script op</w:t>
      </w:r>
    </w:p>
    <w:p w14:paraId="5974C682" w14:textId="77777777" w:rsidR="00CE13CA" w:rsidRPr="00D80AFC" w:rsidRDefault="00CE13CA" w:rsidP="00DF1230">
      <w:pPr>
        <w:pStyle w:val="Lijstalinea"/>
        <w:numPr>
          <w:ilvl w:val="1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6FF051F9" w14:textId="77777777" w:rsidR="00CE13CA" w:rsidRPr="00D80AFC" w:rsidRDefault="00CE13CA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dependencies duw je op next</w:t>
      </w:r>
    </w:p>
    <w:p w14:paraId="7185BB1C" w14:textId="77777777" w:rsidR="00CE13CA" w:rsidRPr="00D80AFC" w:rsidRDefault="00CE13CA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Supersedence rules duw je op next</w:t>
      </w:r>
    </w:p>
    <w:p w14:paraId="3268128A" w14:textId="77777777" w:rsidR="00CE13CA" w:rsidRPr="00D80AFC" w:rsidRDefault="00CE13CA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Assignments: required en All devices. Duw op Next</w:t>
      </w:r>
    </w:p>
    <w:p w14:paraId="5D9C0B3A" w14:textId="77777777" w:rsidR="00CE13CA" w:rsidRPr="00D80AFC" w:rsidRDefault="00CE13CA" w:rsidP="00DF1230">
      <w:pPr>
        <w:pStyle w:val="Lijstalinea"/>
        <w:numPr>
          <w:ilvl w:val="0"/>
          <w:numId w:val="13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create</w:t>
      </w:r>
    </w:p>
    <w:p w14:paraId="0E1611DA" w14:textId="1B4D1DD9" w:rsidR="00453393" w:rsidRPr="00D80AFC" w:rsidRDefault="00453393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D80AFC"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  <w:br w:type="page"/>
      </w:r>
    </w:p>
    <w:p w14:paraId="1589DF6B" w14:textId="655FA237" w:rsidR="00453393" w:rsidRPr="00D80AFC" w:rsidRDefault="00453393" w:rsidP="00453393">
      <w:pPr>
        <w:pStyle w:val="Titel"/>
        <w:rPr>
          <w:rFonts w:ascii="Frutiger LT Std 45 Light" w:hAnsi="Frutiger LT Std 45 Light"/>
          <w:lang w:val="nl-NL"/>
        </w:rPr>
      </w:pPr>
      <w:bookmarkStart w:id="144" w:name="_Toc107227751"/>
      <w:bookmarkStart w:id="145" w:name="_Toc107227801"/>
      <w:r w:rsidRPr="00D80AFC">
        <w:rPr>
          <w:rFonts w:ascii="Frutiger LT Std 45 Light" w:hAnsi="Frutiger LT Std 45 Light"/>
          <w:lang w:val="nl-NL"/>
        </w:rPr>
        <w:lastRenderedPageBreak/>
        <w:t xml:space="preserve">Labo </w:t>
      </w:r>
      <w:r w:rsidR="00075129" w:rsidRPr="00D80AFC">
        <w:rPr>
          <w:rFonts w:ascii="Frutiger LT Std 45 Light" w:hAnsi="Frutiger LT Std 45 Light"/>
          <w:lang w:val="nl-NL"/>
        </w:rPr>
        <w:t>20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1680538705"/>
          <w:placeholder>
            <w:docPart w:val="9254DA96BF6748689200F04140EE0EA5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Windows Update rings</w:t>
          </w:r>
        </w:sdtContent>
      </w:sdt>
      <w:bookmarkEnd w:id="144"/>
      <w:bookmarkEnd w:id="145"/>
    </w:p>
    <w:p w14:paraId="654CC8F0" w14:textId="6310B191" w:rsidR="00453393" w:rsidRPr="00D80AFC" w:rsidRDefault="00453393" w:rsidP="00453393">
      <w:pPr>
        <w:pStyle w:val="Kop2"/>
        <w:rPr>
          <w:rFonts w:ascii="Frutiger LT Std 45 Light" w:hAnsi="Frutiger LT Std 45 Light"/>
          <w:lang w:val="nl-NL"/>
        </w:rPr>
      </w:pPr>
      <w:bookmarkStart w:id="146" w:name="_Toc107227752"/>
      <w:r w:rsidRPr="00D80AFC">
        <w:rPr>
          <w:rFonts w:ascii="Frutiger LT Std 45 Light" w:hAnsi="Frutiger LT Std 45 Light"/>
          <w:lang w:val="nl-NL"/>
        </w:rPr>
        <w:t>DEELOPDRACHT 1: Create User groups</w:t>
      </w:r>
      <w:bookmarkEnd w:id="146"/>
    </w:p>
    <w:p w14:paraId="4DC57A73" w14:textId="77777777" w:rsidR="00453393" w:rsidRPr="00D80AFC" w:rsidRDefault="00453393" w:rsidP="00453393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2BF770C2" w14:textId="2EE2C28B" w:rsidR="00453393" w:rsidRPr="00D80AFC" w:rsidRDefault="003B0190" w:rsidP="00453393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Maak 3 user groups aan:</w:t>
      </w:r>
    </w:p>
    <w:p w14:paraId="69778A90" w14:textId="2119B24A" w:rsidR="003B0190" w:rsidRPr="00D80AFC" w:rsidRDefault="003B0190" w:rsidP="003B0190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Test update </w:t>
      </w:r>
      <w:r w:rsidR="000D484E" w:rsidRPr="00D80AFC">
        <w:rPr>
          <w:rFonts w:ascii="Frutiger LT Std 45 Light" w:hAnsi="Frutiger LT Std 45 Light"/>
          <w:lang w:val="nl-NL"/>
        </w:rPr>
        <w:t>users:</w:t>
      </w:r>
    </w:p>
    <w:p w14:paraId="0ED573D1" w14:textId="13812EA1" w:rsidR="000D484E" w:rsidRPr="00D80AFC" w:rsidRDefault="000D484E" w:rsidP="000D484E">
      <w:pPr>
        <w:pStyle w:val="Lijstalinea"/>
        <w:numPr>
          <w:ilvl w:val="2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Voeg jezelf toe</w:t>
      </w:r>
    </w:p>
    <w:p w14:paraId="71A64A9F" w14:textId="6FBE637E" w:rsidR="000D484E" w:rsidRPr="00D80AFC" w:rsidRDefault="000D484E" w:rsidP="000D484E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Acceptation users</w:t>
      </w:r>
    </w:p>
    <w:p w14:paraId="3431E7B5" w14:textId="18A092DC" w:rsidR="000D484E" w:rsidRPr="00D80AFC" w:rsidRDefault="000D484E" w:rsidP="000D484E">
      <w:pPr>
        <w:pStyle w:val="Lijstalinea"/>
        <w:numPr>
          <w:ilvl w:val="2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Voeg van elk departement 1 user toe</w:t>
      </w:r>
    </w:p>
    <w:p w14:paraId="3F4C19AF" w14:textId="40D807B4" w:rsidR="000610C1" w:rsidRPr="00D80AFC" w:rsidRDefault="000610C1" w:rsidP="000610C1">
      <w:pPr>
        <w:pStyle w:val="Kop2"/>
        <w:rPr>
          <w:rFonts w:ascii="Frutiger LT Std 45 Light" w:hAnsi="Frutiger LT Std 45 Light"/>
          <w:lang w:val="nl-NL"/>
        </w:rPr>
      </w:pPr>
      <w:bookmarkStart w:id="147" w:name="_Toc107227753"/>
      <w:r w:rsidRPr="00D80AFC">
        <w:rPr>
          <w:rFonts w:ascii="Frutiger LT Std 45 Light" w:hAnsi="Frutiger LT Std 45 Light"/>
          <w:lang w:val="nl-NL"/>
        </w:rPr>
        <w:t>DEELOPDRACHT 2: Create update rings</w:t>
      </w:r>
      <w:bookmarkEnd w:id="147"/>
    </w:p>
    <w:p w14:paraId="6582130F" w14:textId="77777777" w:rsidR="000610C1" w:rsidRPr="00D80AFC" w:rsidRDefault="000610C1" w:rsidP="000610C1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7E97831D" w14:textId="77777777" w:rsidR="001C2B61" w:rsidRPr="00D80AFC" w:rsidRDefault="001C2B61" w:rsidP="001C2B61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78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158DDE35" w14:textId="220E36B3" w:rsidR="001C2B61" w:rsidRPr="00D80AFC" w:rsidRDefault="001C2B61" w:rsidP="001C2B6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Navigeer naar devices &gt; </w:t>
      </w:r>
      <w:r w:rsidR="00535618" w:rsidRPr="00D80AFC">
        <w:rPr>
          <w:rFonts w:ascii="Frutiger LT Std 45 Light" w:hAnsi="Frutiger LT Std 45 Light"/>
          <w:lang w:val="en-US"/>
        </w:rPr>
        <w:t>update rings for windows 10</w:t>
      </w:r>
    </w:p>
    <w:p w14:paraId="7E9255AA" w14:textId="05145630" w:rsidR="001C2B61" w:rsidRPr="00D80AFC" w:rsidRDefault="001C2B61" w:rsidP="001C2B6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Kies hier voor </w:t>
      </w:r>
      <w:r w:rsidR="00535618" w:rsidRPr="00D80AFC">
        <w:rPr>
          <w:rFonts w:ascii="Frutiger LT Std 45 Light" w:hAnsi="Frutiger LT Std 45 Light"/>
          <w:lang w:val="nl-NL"/>
        </w:rPr>
        <w:t xml:space="preserve">create profile. </w:t>
      </w:r>
    </w:p>
    <w:p w14:paraId="56F192BE" w14:textId="575C3ECC" w:rsidR="008725A5" w:rsidRPr="00D80AFC" w:rsidRDefault="0077275B" w:rsidP="008725A5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Name: </w:t>
      </w:r>
      <w:r w:rsidR="008412B9" w:rsidRPr="00D80AFC">
        <w:rPr>
          <w:rFonts w:ascii="Frutiger LT Std 45 Light" w:hAnsi="Frutiger LT Std 45 Light"/>
          <w:lang w:val="nl-NL"/>
        </w:rPr>
        <w:t>Test update ring</w:t>
      </w:r>
    </w:p>
    <w:p w14:paraId="5F790409" w14:textId="728598E5" w:rsidR="0077275B" w:rsidRPr="00D80AFC" w:rsidRDefault="0077275B" w:rsidP="008725A5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2BA2F6CD" w14:textId="77777777" w:rsidR="00753099" w:rsidRPr="00D80AFC" w:rsidRDefault="0077275B" w:rsidP="00753099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Controleer </w:t>
      </w:r>
      <w:r w:rsidR="00753099" w:rsidRPr="00D80AFC">
        <w:rPr>
          <w:rFonts w:ascii="Frutiger LT Std 45 Light" w:hAnsi="Frutiger LT Std 45 Light"/>
          <w:lang w:val="nl-NL"/>
        </w:rPr>
        <w:t>volgende gegevens</w:t>
      </w:r>
    </w:p>
    <w:p w14:paraId="79D537A8" w14:textId="47C066AD" w:rsidR="0077275B" w:rsidRPr="00D80AFC" w:rsidRDefault="0077275B" w:rsidP="0077275B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updates voor microsoft producten en drivers worden geüpdate</w:t>
      </w:r>
    </w:p>
    <w:p w14:paraId="475F7E8A" w14:textId="4AEBBDFD" w:rsidR="0077275B" w:rsidRPr="00D80AFC" w:rsidRDefault="0077275B" w:rsidP="0077275B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Quality update defferal period: 0</w:t>
      </w:r>
    </w:p>
    <w:p w14:paraId="687CF8C7" w14:textId="34EE3D43" w:rsidR="0077275B" w:rsidRPr="00D80AFC" w:rsidRDefault="0077275B" w:rsidP="0077275B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Feature update defferal: 0</w:t>
      </w:r>
    </w:p>
    <w:p w14:paraId="73B57820" w14:textId="77777777" w:rsidR="0077275B" w:rsidRPr="00D80AFC" w:rsidRDefault="008725A5" w:rsidP="0077275B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De rest laat je default staan</w:t>
      </w:r>
    </w:p>
    <w:p w14:paraId="53F6209B" w14:textId="72AC0CC6" w:rsidR="00753099" w:rsidRPr="00D80AFC" w:rsidRDefault="00753099" w:rsidP="00753099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3926243E" w14:textId="45F6A2BA" w:rsidR="008725A5" w:rsidRPr="00D80AFC" w:rsidRDefault="008725A5" w:rsidP="0077275B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Assigned aan de groep: Test update users</w:t>
      </w:r>
      <w:r w:rsidR="00753099" w:rsidRPr="00D80AFC">
        <w:rPr>
          <w:rFonts w:ascii="Frutiger LT Std 45 Light" w:hAnsi="Frutiger LT Std 45 Light"/>
          <w:lang w:val="nl-NL"/>
        </w:rPr>
        <w:t>. Duw op next</w:t>
      </w:r>
    </w:p>
    <w:p w14:paraId="685A80C5" w14:textId="75AA18C8" w:rsidR="00753099" w:rsidRPr="00D80AFC" w:rsidRDefault="00753099" w:rsidP="0077275B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5CA003F4" w14:textId="77777777" w:rsidR="00753099" w:rsidRPr="00D80AFC" w:rsidRDefault="00753099" w:rsidP="00753099">
      <w:pPr>
        <w:pStyle w:val="Lijstalinea"/>
        <w:ind w:left="1440"/>
        <w:rPr>
          <w:rFonts w:ascii="Frutiger LT Std 45 Light" w:hAnsi="Frutiger LT Std 45 Light"/>
          <w:lang w:val="nl-NL"/>
        </w:rPr>
      </w:pPr>
    </w:p>
    <w:p w14:paraId="36F90687" w14:textId="0145B62B" w:rsidR="00753099" w:rsidRPr="00D80AFC" w:rsidRDefault="00753099" w:rsidP="00753099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Zorg dat ook volgende profiles worden aangemaakt:</w:t>
      </w:r>
    </w:p>
    <w:p w14:paraId="283ABC9D" w14:textId="38091878" w:rsidR="008412B9" w:rsidRPr="00D80AFC" w:rsidRDefault="008412B9" w:rsidP="008412B9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Acceptation ring</w:t>
      </w:r>
    </w:p>
    <w:p w14:paraId="54CE448C" w14:textId="525E64AD" w:rsidR="00753099" w:rsidRPr="00D80AFC" w:rsidRDefault="00753099" w:rsidP="00753099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Quality update defferal period: 15</w:t>
      </w:r>
    </w:p>
    <w:p w14:paraId="6CBAC96D" w14:textId="7FA253E6" w:rsidR="00753099" w:rsidRPr="00D80AFC" w:rsidRDefault="00753099" w:rsidP="00753099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Feature update defferal: 90</w:t>
      </w:r>
    </w:p>
    <w:p w14:paraId="27C4C1BF" w14:textId="6445C54C" w:rsidR="008412B9" w:rsidRPr="00D80AFC" w:rsidRDefault="008412B9" w:rsidP="008412B9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Production ring</w:t>
      </w:r>
    </w:p>
    <w:p w14:paraId="713712EA" w14:textId="1EBC9FDD" w:rsidR="00753099" w:rsidRPr="00D80AFC" w:rsidRDefault="00753099" w:rsidP="00753099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Quality update defferal period: 30</w:t>
      </w:r>
    </w:p>
    <w:p w14:paraId="68DD9909" w14:textId="059E3287" w:rsidR="00753099" w:rsidRDefault="00753099" w:rsidP="00753099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Feature update defferal: 180</w:t>
      </w:r>
    </w:p>
    <w:p w14:paraId="65A768DD" w14:textId="357DFA83" w:rsidR="00F3521C" w:rsidRPr="00F3521C" w:rsidRDefault="00F3521C" w:rsidP="00753099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en-US"/>
        </w:rPr>
      </w:pPr>
      <w:r w:rsidRPr="00F3521C">
        <w:rPr>
          <w:rFonts w:ascii="Frutiger LT Std 45 Light" w:hAnsi="Frutiger LT Std 45 Light"/>
          <w:lang w:val="en-US"/>
        </w:rPr>
        <w:t>Group: All users (exclude t</w:t>
      </w:r>
      <w:r>
        <w:rPr>
          <w:rFonts w:ascii="Frutiger LT Std 45 Light" w:hAnsi="Frutiger LT Std 45 Light"/>
          <w:lang w:val="en-US"/>
        </w:rPr>
        <w:t>est update users en acceptance users)</w:t>
      </w:r>
    </w:p>
    <w:p w14:paraId="17D6DF92" w14:textId="77777777" w:rsidR="008725A5" w:rsidRPr="00F3521C" w:rsidRDefault="008725A5" w:rsidP="00EB18D5">
      <w:pPr>
        <w:rPr>
          <w:rFonts w:ascii="Frutiger LT Std 45 Light" w:hAnsi="Frutiger LT Std 45 Light"/>
          <w:lang w:val="en-US"/>
        </w:rPr>
      </w:pPr>
    </w:p>
    <w:p w14:paraId="34AB64BB" w14:textId="77777777" w:rsidR="00783A1C" w:rsidRPr="00F3521C" w:rsidRDefault="00783A1C">
      <w:pPr>
        <w:jc w:val="left"/>
        <w:rPr>
          <w:rFonts w:ascii="Frutiger LT Std 45 Light" w:hAnsi="Frutiger LT Std 45 Light" w:cs="Calibri"/>
          <w:color w:val="000000"/>
          <w:shd w:val="clear" w:color="auto" w:fill="FFFFFF"/>
          <w:lang w:val="en-US"/>
        </w:rPr>
      </w:pPr>
      <w:r w:rsidRPr="00F3521C">
        <w:rPr>
          <w:rFonts w:ascii="Frutiger LT Std 45 Light" w:hAnsi="Frutiger LT Std 45 Light" w:cs="Calibri"/>
          <w:color w:val="000000"/>
          <w:shd w:val="clear" w:color="auto" w:fill="FFFFFF"/>
          <w:lang w:val="en-US"/>
        </w:rPr>
        <w:br w:type="page"/>
      </w:r>
    </w:p>
    <w:p w14:paraId="7CDDEF5B" w14:textId="25D5A11B" w:rsidR="00783A1C" w:rsidRPr="009B4AF3" w:rsidRDefault="00783A1C" w:rsidP="00783A1C">
      <w:pPr>
        <w:pStyle w:val="Titel"/>
        <w:rPr>
          <w:rFonts w:ascii="Frutiger LT Std 45 Light" w:hAnsi="Frutiger LT Std 45 Light"/>
          <w:lang w:val="nl-BE"/>
        </w:rPr>
      </w:pPr>
      <w:bookmarkStart w:id="148" w:name="_Toc107227754"/>
      <w:bookmarkStart w:id="149" w:name="_Toc107227802"/>
      <w:r w:rsidRPr="009B4AF3">
        <w:rPr>
          <w:rFonts w:ascii="Frutiger LT Std 45 Light" w:hAnsi="Frutiger LT Std 45 Light"/>
          <w:lang w:val="nl-BE"/>
        </w:rPr>
        <w:lastRenderedPageBreak/>
        <w:t>Labo 2</w:t>
      </w:r>
      <w:r w:rsidR="00075129" w:rsidRPr="009B4AF3">
        <w:rPr>
          <w:rFonts w:ascii="Frutiger LT Std 45 Light" w:hAnsi="Frutiger LT Std 45 Light"/>
          <w:lang w:val="nl-BE"/>
        </w:rPr>
        <w:t>1</w:t>
      </w:r>
      <w:r w:rsidRPr="009B4AF3">
        <w:rPr>
          <w:rFonts w:ascii="Frutiger LT Std 45 Light" w:hAnsi="Frutiger LT Std 45 Light"/>
          <w:lang w:val="nl-BE"/>
        </w:rPr>
        <w:t xml:space="preserve"> – </w:t>
      </w:r>
      <w:sdt>
        <w:sdtPr>
          <w:rPr>
            <w:rFonts w:ascii="Frutiger LT Std 45 Light" w:hAnsi="Frutiger LT Std 45 Light"/>
          </w:rPr>
          <w:id w:val="1552354733"/>
          <w:placeholder>
            <w:docPart w:val="F5F58E69856D4721BA044EA883D692B7"/>
          </w:placeholder>
        </w:sdtPr>
        <w:sdtContent>
          <w:r w:rsidRPr="009B4AF3">
            <w:rPr>
              <w:rFonts w:ascii="Frutiger LT Std 45 Light" w:hAnsi="Frutiger LT Std 45 Light"/>
              <w:lang w:val="nl-BE"/>
            </w:rPr>
            <w:t>Autopilot</w:t>
          </w:r>
        </w:sdtContent>
      </w:sdt>
      <w:bookmarkEnd w:id="148"/>
      <w:bookmarkEnd w:id="149"/>
    </w:p>
    <w:p w14:paraId="69345E35" w14:textId="3164B55E" w:rsidR="00783A1C" w:rsidRPr="009B4AF3" w:rsidRDefault="00783A1C" w:rsidP="00783A1C">
      <w:pPr>
        <w:pStyle w:val="Kop2"/>
        <w:rPr>
          <w:rFonts w:ascii="Frutiger LT Std 45 Light" w:hAnsi="Frutiger LT Std 45 Light"/>
          <w:lang w:val="nl-BE"/>
        </w:rPr>
      </w:pPr>
      <w:bookmarkStart w:id="150" w:name="_Toc107227755"/>
      <w:r w:rsidRPr="009B4AF3">
        <w:rPr>
          <w:rFonts w:ascii="Frutiger LT Std 45 Light" w:hAnsi="Frutiger LT Std 45 Light"/>
          <w:lang w:val="nl-BE"/>
        </w:rPr>
        <w:t>DEELOPDRACHT 1: Capture hardware ID</w:t>
      </w:r>
      <w:bookmarkEnd w:id="150"/>
    </w:p>
    <w:p w14:paraId="190F03AE" w14:textId="77777777" w:rsidR="00783A1C" w:rsidRPr="009B4AF3" w:rsidRDefault="00783A1C" w:rsidP="00783A1C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</w:rPr>
      </w:pPr>
    </w:p>
    <w:p w14:paraId="2C8FEF6C" w14:textId="5D24D768" w:rsidR="00783A1C" w:rsidRPr="00D80AFC" w:rsidRDefault="00783A1C" w:rsidP="00783A1C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Login op </w:t>
      </w:r>
      <w:r w:rsidR="002F537D">
        <w:rPr>
          <w:rFonts w:ascii="Frutiger LT Std 45 Light" w:hAnsi="Frutiger LT Std 45 Light"/>
          <w:lang w:val="nl-NL"/>
        </w:rPr>
        <w:t>de laptop</w:t>
      </w:r>
    </w:p>
    <w:p w14:paraId="28E0CDEA" w14:textId="2B155726" w:rsidR="00783A1C" w:rsidRDefault="00783A1C" w:rsidP="00783A1C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Open Powershell als admin en geef volgende CMD-Let in:</w:t>
      </w:r>
    </w:p>
    <w:p w14:paraId="05232A5B" w14:textId="4CFDD030" w:rsidR="00231A0D" w:rsidRPr="00D80AFC" w:rsidRDefault="00231A0D" w:rsidP="00231A0D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(Je kan dit script ook vinden door in google:</w:t>
      </w:r>
      <w:r w:rsidR="002F537D">
        <w:rPr>
          <w:rFonts w:ascii="Frutiger LT Std 45 Light" w:hAnsi="Frutiger LT Std 45 Light"/>
          <w:lang w:val="nl-NL"/>
        </w:rPr>
        <w:t xml:space="preserve"> “</w:t>
      </w:r>
      <w:r>
        <w:rPr>
          <w:rFonts w:ascii="Frutiger LT Std 45 Light" w:hAnsi="Frutiger LT Std 45 Light"/>
          <w:lang w:val="nl-NL"/>
        </w:rPr>
        <w:t>manually register device in intune</w:t>
      </w:r>
      <w:r w:rsidR="002F537D">
        <w:rPr>
          <w:rFonts w:ascii="Frutiger LT Std 45 Light" w:hAnsi="Frutiger LT Std 45 Light"/>
          <w:lang w:val="nl-NL"/>
        </w:rPr>
        <w:t>”</w:t>
      </w:r>
      <w:r>
        <w:rPr>
          <w:rFonts w:ascii="Frutiger LT Std 45 Light" w:hAnsi="Frutiger LT Std 45 Light"/>
          <w:lang w:val="nl-NL"/>
        </w:rPr>
        <w:t xml:space="preserve"> op te zoeken)</w:t>
      </w:r>
    </w:p>
    <w:p w14:paraId="3D76973C" w14:textId="77777777" w:rsidR="00FE4125" w:rsidRPr="00D80AFC" w:rsidRDefault="00FE4125" w:rsidP="00FE4125">
      <w:pPr>
        <w:pStyle w:val="Geenafstand"/>
        <w:rPr>
          <w:rFonts w:ascii="Frutiger LT Std 45 Light" w:hAnsi="Frutiger LT Std 45 Light"/>
          <w:sz w:val="18"/>
          <w:szCs w:val="18"/>
          <w:lang w:val="en-US"/>
        </w:rPr>
      </w:pPr>
      <w:r w:rsidRPr="00D80AFC">
        <w:rPr>
          <w:rStyle w:val="normaltextrun"/>
          <w:rFonts w:ascii="Frutiger LT Std 45 Light" w:hAnsi="Frutiger LT Std 45 Light" w:cs="Segoe UI"/>
          <w:color w:val="000000"/>
          <w:sz w:val="21"/>
          <w:szCs w:val="21"/>
          <w:shd w:val="clear" w:color="auto" w:fill="FAFAFA"/>
          <w:lang w:val="en-US"/>
        </w:rPr>
        <w:t>md c:\HWID</w:t>
      </w:r>
      <w:r w:rsidRPr="00D80AFC">
        <w:rPr>
          <w:rStyle w:val="eop"/>
          <w:rFonts w:ascii="Frutiger LT Std 45 Light" w:hAnsi="Frutiger LT Std 45 Light" w:cs="Segoe UI"/>
          <w:color w:val="000000"/>
          <w:sz w:val="21"/>
          <w:szCs w:val="21"/>
          <w:lang w:val="en-US"/>
        </w:rPr>
        <w:t> </w:t>
      </w:r>
    </w:p>
    <w:p w14:paraId="09949D6F" w14:textId="77777777" w:rsidR="00FE4125" w:rsidRPr="00D80AFC" w:rsidRDefault="00FE4125" w:rsidP="00FE4125">
      <w:pPr>
        <w:pStyle w:val="Geenafstand"/>
        <w:rPr>
          <w:rFonts w:ascii="Frutiger LT Std 45 Light" w:hAnsi="Frutiger LT Std 45 Light"/>
          <w:sz w:val="18"/>
          <w:szCs w:val="18"/>
          <w:lang w:val="en-US"/>
        </w:rPr>
      </w:pPr>
      <w:r w:rsidRPr="00D80AFC">
        <w:rPr>
          <w:rStyle w:val="normaltextrun"/>
          <w:rFonts w:ascii="Frutiger LT Std 45 Light" w:hAnsi="Frutiger LT Std 45 Light" w:cs="Segoe UI"/>
          <w:color w:val="0101FD"/>
          <w:sz w:val="21"/>
          <w:szCs w:val="21"/>
          <w:shd w:val="clear" w:color="auto" w:fill="FAFAFA"/>
          <w:lang w:val="en-US"/>
        </w:rPr>
        <w:t>Set-Location</w:t>
      </w:r>
      <w:r w:rsidRPr="00D80AFC">
        <w:rPr>
          <w:rStyle w:val="normaltextrun"/>
          <w:rFonts w:ascii="Frutiger LT Std 45 Light" w:hAnsi="Frutiger LT Std 45 Light" w:cs="Segoe UI"/>
          <w:color w:val="000000"/>
          <w:sz w:val="21"/>
          <w:szCs w:val="21"/>
          <w:shd w:val="clear" w:color="auto" w:fill="FAFAFA"/>
          <w:lang w:val="en-US"/>
        </w:rPr>
        <w:t xml:space="preserve"> c:\HWID</w:t>
      </w:r>
      <w:r w:rsidRPr="00D80AFC">
        <w:rPr>
          <w:rStyle w:val="eop"/>
          <w:rFonts w:ascii="Frutiger LT Std 45 Light" w:hAnsi="Frutiger LT Std 45 Light" w:cs="Segoe UI"/>
          <w:color w:val="000000"/>
          <w:sz w:val="21"/>
          <w:szCs w:val="21"/>
          <w:lang w:val="en-US"/>
        </w:rPr>
        <w:t> </w:t>
      </w:r>
    </w:p>
    <w:p w14:paraId="25686D7D" w14:textId="77777777" w:rsidR="00FE4125" w:rsidRPr="00D80AFC" w:rsidRDefault="00FE4125" w:rsidP="00FE4125">
      <w:pPr>
        <w:pStyle w:val="Geenafstand"/>
        <w:rPr>
          <w:rFonts w:ascii="Frutiger LT Std 45 Light" w:hAnsi="Frutiger LT Std 45 Light"/>
          <w:sz w:val="18"/>
          <w:szCs w:val="18"/>
          <w:lang w:val="en-US"/>
        </w:rPr>
      </w:pPr>
      <w:r w:rsidRPr="00D80AFC">
        <w:rPr>
          <w:rStyle w:val="normaltextrun"/>
          <w:rFonts w:ascii="Frutiger LT Std 45 Light" w:hAnsi="Frutiger LT Std 45 Light" w:cs="Segoe UI"/>
          <w:color w:val="0101FD"/>
          <w:sz w:val="21"/>
          <w:szCs w:val="21"/>
          <w:shd w:val="clear" w:color="auto" w:fill="FAFAFA"/>
          <w:lang w:val="en-US"/>
        </w:rPr>
        <w:t>Set-ExecutionPolicy</w:t>
      </w:r>
      <w:r w:rsidRPr="00D80AFC">
        <w:rPr>
          <w:rStyle w:val="normaltextrun"/>
          <w:rFonts w:ascii="Frutiger LT Std 45 Light" w:hAnsi="Frutiger LT Std 45 Light" w:cs="Segoe UI"/>
          <w:color w:val="007D9A"/>
          <w:sz w:val="21"/>
          <w:szCs w:val="21"/>
          <w:shd w:val="clear" w:color="auto" w:fill="FAFAFA"/>
          <w:lang w:val="en-US"/>
        </w:rPr>
        <w:t xml:space="preserve"> -Scope</w:t>
      </w:r>
      <w:r w:rsidRPr="00D80AFC">
        <w:rPr>
          <w:rStyle w:val="normaltextrun"/>
          <w:rFonts w:ascii="Frutiger LT Std 45 Light" w:hAnsi="Frutiger LT Std 45 Light" w:cs="Segoe UI"/>
          <w:color w:val="000000"/>
          <w:sz w:val="21"/>
          <w:szCs w:val="21"/>
          <w:shd w:val="clear" w:color="auto" w:fill="FAFAFA"/>
          <w:lang w:val="en-US"/>
        </w:rPr>
        <w:t xml:space="preserve"> </w:t>
      </w:r>
      <w:r w:rsidRPr="00D80AFC">
        <w:rPr>
          <w:rStyle w:val="normaltextrun"/>
          <w:rFonts w:ascii="Frutiger LT Std 45 Light" w:hAnsi="Frutiger LT Std 45 Light" w:cs="Segoe UI"/>
          <w:color w:val="0101FD"/>
          <w:sz w:val="21"/>
          <w:szCs w:val="21"/>
          <w:shd w:val="clear" w:color="auto" w:fill="FAFAFA"/>
          <w:lang w:val="en-US"/>
        </w:rPr>
        <w:t>Process</w:t>
      </w:r>
      <w:r w:rsidRPr="00D80AFC">
        <w:rPr>
          <w:rStyle w:val="normaltextrun"/>
          <w:rFonts w:ascii="Frutiger LT Std 45 Light" w:hAnsi="Frutiger LT Std 45 Light" w:cs="Segoe UI"/>
          <w:color w:val="007D9A"/>
          <w:sz w:val="21"/>
          <w:szCs w:val="21"/>
          <w:shd w:val="clear" w:color="auto" w:fill="FAFAFA"/>
          <w:lang w:val="en-US"/>
        </w:rPr>
        <w:t xml:space="preserve"> -ExecutionPolicy</w:t>
      </w:r>
      <w:r w:rsidRPr="00D80AFC">
        <w:rPr>
          <w:rStyle w:val="normaltextrun"/>
          <w:rFonts w:ascii="Frutiger LT Std 45 Light" w:hAnsi="Frutiger LT Std 45 Light" w:cs="Segoe UI"/>
          <w:color w:val="000000"/>
          <w:sz w:val="21"/>
          <w:szCs w:val="21"/>
          <w:shd w:val="clear" w:color="auto" w:fill="FAFAFA"/>
          <w:lang w:val="en-US"/>
        </w:rPr>
        <w:t xml:space="preserve"> Unrestricted</w:t>
      </w:r>
      <w:r w:rsidRPr="00D80AFC">
        <w:rPr>
          <w:rStyle w:val="normaltextrun"/>
          <w:rFonts w:ascii="Frutiger LT Std 45 Light" w:hAnsi="Frutiger LT Std 45 Light" w:cs="Segoe UI"/>
          <w:color w:val="007D9A"/>
          <w:sz w:val="21"/>
          <w:szCs w:val="21"/>
          <w:shd w:val="clear" w:color="auto" w:fill="FAFAFA"/>
          <w:lang w:val="en-US"/>
        </w:rPr>
        <w:t xml:space="preserve"> -Force</w:t>
      </w:r>
      <w:r w:rsidRPr="00D80AFC">
        <w:rPr>
          <w:rStyle w:val="eop"/>
          <w:rFonts w:ascii="Frutiger LT Std 45 Light" w:hAnsi="Frutiger LT Std 45 Light" w:cs="Segoe UI"/>
          <w:color w:val="007D9A"/>
          <w:sz w:val="21"/>
          <w:szCs w:val="21"/>
          <w:lang w:val="en-US"/>
        </w:rPr>
        <w:t> </w:t>
      </w:r>
    </w:p>
    <w:p w14:paraId="323D16CC" w14:textId="77777777" w:rsidR="00FE4125" w:rsidRPr="00D80AFC" w:rsidRDefault="00FE4125" w:rsidP="00FE4125">
      <w:pPr>
        <w:pStyle w:val="Geenafstand"/>
        <w:rPr>
          <w:rFonts w:ascii="Frutiger LT Std 45 Light" w:hAnsi="Frutiger LT Std 45 Light"/>
          <w:sz w:val="18"/>
          <w:szCs w:val="18"/>
          <w:lang w:val="en-US"/>
        </w:rPr>
      </w:pPr>
      <w:r w:rsidRPr="00D80AFC">
        <w:rPr>
          <w:rStyle w:val="normaltextrun"/>
          <w:rFonts w:ascii="Frutiger LT Std 45 Light" w:hAnsi="Frutiger LT Std 45 Light" w:cs="Segoe UI"/>
          <w:color w:val="0101FD"/>
          <w:sz w:val="21"/>
          <w:szCs w:val="21"/>
          <w:shd w:val="clear" w:color="auto" w:fill="FAFAFA"/>
          <w:lang w:val="en-US"/>
        </w:rPr>
        <w:t>Install-Script</w:t>
      </w:r>
      <w:r w:rsidRPr="00D80AFC">
        <w:rPr>
          <w:rStyle w:val="normaltextrun"/>
          <w:rFonts w:ascii="Frutiger LT Std 45 Light" w:hAnsi="Frutiger LT Std 45 Light" w:cs="Segoe UI"/>
          <w:color w:val="007D9A"/>
          <w:sz w:val="21"/>
          <w:szCs w:val="21"/>
          <w:shd w:val="clear" w:color="auto" w:fill="FAFAFA"/>
          <w:lang w:val="en-US"/>
        </w:rPr>
        <w:t xml:space="preserve"> -Name</w:t>
      </w:r>
      <w:r w:rsidRPr="00D80AFC">
        <w:rPr>
          <w:rStyle w:val="normaltextrun"/>
          <w:rFonts w:ascii="Frutiger LT Std 45 Light" w:hAnsi="Frutiger LT Std 45 Light" w:cs="Segoe UI"/>
          <w:color w:val="000000"/>
          <w:sz w:val="21"/>
          <w:szCs w:val="21"/>
          <w:shd w:val="clear" w:color="auto" w:fill="FAFAFA"/>
          <w:lang w:val="en-US"/>
        </w:rPr>
        <w:t xml:space="preserve"> </w:t>
      </w:r>
      <w:r w:rsidRPr="00D80AFC">
        <w:rPr>
          <w:rStyle w:val="normaltextrun"/>
          <w:rFonts w:ascii="Frutiger LT Std 45 Light" w:hAnsi="Frutiger LT Std 45 Light" w:cs="Segoe UI"/>
          <w:color w:val="0101FD"/>
          <w:sz w:val="21"/>
          <w:szCs w:val="21"/>
          <w:shd w:val="clear" w:color="auto" w:fill="FAFAFA"/>
          <w:lang w:val="en-US"/>
        </w:rPr>
        <w:t>Get-WindowsAutopilotInfo</w:t>
      </w:r>
      <w:r w:rsidRPr="00D80AFC">
        <w:rPr>
          <w:rStyle w:val="normaltextrun"/>
          <w:rFonts w:ascii="Frutiger LT Std 45 Light" w:hAnsi="Frutiger LT Std 45 Light" w:cs="Segoe UI"/>
          <w:color w:val="007D9A"/>
          <w:sz w:val="21"/>
          <w:szCs w:val="21"/>
          <w:shd w:val="clear" w:color="auto" w:fill="FAFAFA"/>
          <w:lang w:val="en-US"/>
        </w:rPr>
        <w:t xml:space="preserve"> -Force</w:t>
      </w:r>
      <w:r w:rsidRPr="00D80AFC">
        <w:rPr>
          <w:rStyle w:val="eop"/>
          <w:rFonts w:ascii="Frutiger LT Std 45 Light" w:hAnsi="Frutiger LT Std 45 Light" w:cs="Segoe UI"/>
          <w:color w:val="007D9A"/>
          <w:sz w:val="21"/>
          <w:szCs w:val="21"/>
          <w:lang w:val="en-US"/>
        </w:rPr>
        <w:t> </w:t>
      </w:r>
    </w:p>
    <w:p w14:paraId="6CA06766" w14:textId="77777777" w:rsidR="00FE4125" w:rsidRPr="00D80AFC" w:rsidRDefault="00FE4125" w:rsidP="00FE4125">
      <w:pPr>
        <w:pStyle w:val="Geenafstand"/>
        <w:rPr>
          <w:rFonts w:ascii="Frutiger LT Std 45 Light" w:hAnsi="Frutiger LT Std 45 Light"/>
          <w:sz w:val="18"/>
          <w:szCs w:val="18"/>
          <w:lang w:val="en-US"/>
        </w:rPr>
      </w:pPr>
      <w:r w:rsidRPr="00D80AFC">
        <w:rPr>
          <w:rStyle w:val="normaltextrun"/>
          <w:rFonts w:ascii="Frutiger LT Std 45 Light" w:hAnsi="Frutiger LT Std 45 Light" w:cs="Segoe UI"/>
          <w:color w:val="000000"/>
          <w:sz w:val="21"/>
          <w:szCs w:val="21"/>
          <w:shd w:val="clear" w:color="auto" w:fill="FAFAFA"/>
          <w:lang w:val="en-US"/>
        </w:rPr>
        <w:t xml:space="preserve">$env:Path += </w:t>
      </w:r>
      <w:r w:rsidRPr="00D80AFC">
        <w:rPr>
          <w:rStyle w:val="normaltextrun"/>
          <w:rFonts w:ascii="Frutiger LT Std 45 Light" w:hAnsi="Frutiger LT Std 45 Light" w:cs="Segoe UI"/>
          <w:color w:val="A31515"/>
          <w:sz w:val="21"/>
          <w:szCs w:val="21"/>
          <w:shd w:val="clear" w:color="auto" w:fill="FAFAFA"/>
          <w:lang w:val="en-US"/>
        </w:rPr>
        <w:t>";C:\Program Files\WindowsPowerShell\Scripts"</w:t>
      </w:r>
      <w:r w:rsidRPr="00D80AFC">
        <w:rPr>
          <w:rStyle w:val="eop"/>
          <w:rFonts w:ascii="Frutiger LT Std 45 Light" w:hAnsi="Frutiger LT Std 45 Light" w:cs="Segoe UI"/>
          <w:color w:val="A31515"/>
          <w:sz w:val="21"/>
          <w:szCs w:val="21"/>
          <w:lang w:val="en-US"/>
        </w:rPr>
        <w:t> </w:t>
      </w:r>
    </w:p>
    <w:p w14:paraId="60ABA558" w14:textId="77777777" w:rsidR="00FE4125" w:rsidRPr="00D80AFC" w:rsidRDefault="00FE4125" w:rsidP="00FE4125">
      <w:pPr>
        <w:pStyle w:val="Geenafstand"/>
        <w:rPr>
          <w:rStyle w:val="eop"/>
          <w:rFonts w:ascii="Frutiger LT Std 45 Light" w:hAnsi="Frutiger LT Std 45 Light" w:cs="Segoe UI"/>
          <w:color w:val="000000"/>
          <w:sz w:val="21"/>
          <w:szCs w:val="21"/>
          <w:lang w:val="en-US"/>
        </w:rPr>
      </w:pPr>
      <w:r w:rsidRPr="00D80AFC">
        <w:rPr>
          <w:rStyle w:val="normaltextrun"/>
          <w:rFonts w:ascii="Frutiger LT Std 45 Light" w:hAnsi="Frutiger LT Std 45 Light" w:cs="Segoe UI"/>
          <w:color w:val="0101FD"/>
          <w:sz w:val="21"/>
          <w:szCs w:val="21"/>
          <w:shd w:val="clear" w:color="auto" w:fill="FAFAFA"/>
          <w:lang w:val="en-US"/>
        </w:rPr>
        <w:t>Get-WindowsAutopilotInfo</w:t>
      </w:r>
      <w:r w:rsidRPr="00D80AFC">
        <w:rPr>
          <w:rStyle w:val="normaltextrun"/>
          <w:rFonts w:ascii="Frutiger LT Std 45 Light" w:hAnsi="Frutiger LT Std 45 Light" w:cs="Segoe UI"/>
          <w:color w:val="000000"/>
          <w:sz w:val="21"/>
          <w:szCs w:val="21"/>
          <w:shd w:val="clear" w:color="auto" w:fill="FAFAFA"/>
          <w:lang w:val="en-US"/>
        </w:rPr>
        <w:t>.ps1</w:t>
      </w:r>
      <w:r w:rsidRPr="00D80AFC">
        <w:rPr>
          <w:rStyle w:val="normaltextrun"/>
          <w:rFonts w:ascii="Frutiger LT Std 45 Light" w:hAnsi="Frutiger LT Std 45 Light" w:cs="Segoe UI"/>
          <w:color w:val="007D9A"/>
          <w:sz w:val="21"/>
          <w:szCs w:val="21"/>
          <w:shd w:val="clear" w:color="auto" w:fill="FAFAFA"/>
          <w:lang w:val="en-US"/>
        </w:rPr>
        <w:t xml:space="preserve"> -OutputFile</w:t>
      </w:r>
      <w:r w:rsidRPr="00D80AFC">
        <w:rPr>
          <w:rStyle w:val="normaltextrun"/>
          <w:rFonts w:ascii="Frutiger LT Std 45 Light" w:hAnsi="Frutiger LT Std 45 Light" w:cs="Segoe UI"/>
          <w:color w:val="000000"/>
          <w:sz w:val="21"/>
          <w:szCs w:val="21"/>
          <w:shd w:val="clear" w:color="auto" w:fill="FAFAFA"/>
          <w:lang w:val="en-US"/>
        </w:rPr>
        <w:t xml:space="preserve"> AutopilotHWID.csv</w:t>
      </w:r>
      <w:r w:rsidRPr="00D80AFC">
        <w:rPr>
          <w:rStyle w:val="eop"/>
          <w:rFonts w:ascii="Frutiger LT Std 45 Light" w:hAnsi="Frutiger LT Std 45 Light" w:cs="Segoe UI"/>
          <w:color w:val="000000"/>
          <w:sz w:val="21"/>
          <w:szCs w:val="21"/>
          <w:lang w:val="en-US"/>
        </w:rPr>
        <w:t> </w:t>
      </w:r>
    </w:p>
    <w:p w14:paraId="6B2A45A2" w14:textId="77777777" w:rsidR="00FE4125" w:rsidRPr="00D80AFC" w:rsidRDefault="00FE4125" w:rsidP="00FE4125">
      <w:pPr>
        <w:pStyle w:val="Geenafstand"/>
        <w:rPr>
          <w:rFonts w:ascii="Frutiger LT Std 45 Light" w:hAnsi="Frutiger LT Std 45 Light"/>
          <w:sz w:val="18"/>
          <w:szCs w:val="18"/>
          <w:lang w:val="en-US"/>
        </w:rPr>
      </w:pPr>
    </w:p>
    <w:p w14:paraId="4538DDD6" w14:textId="69AAC7F7" w:rsidR="006801DE" w:rsidRPr="00D80AFC" w:rsidRDefault="006801DE" w:rsidP="00FE4125">
      <w:pPr>
        <w:pStyle w:val="Lijstalinea"/>
        <w:numPr>
          <w:ilvl w:val="0"/>
          <w:numId w:val="18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Bij vragen over nuget repository geef “Y” op.</w:t>
      </w:r>
    </w:p>
    <w:p w14:paraId="5A90F7E1" w14:textId="1AD2B3E9" w:rsidR="00FE4125" w:rsidRPr="00D80AFC" w:rsidRDefault="00FE4125" w:rsidP="00FE4125">
      <w:pPr>
        <w:pStyle w:val="Lijstalinea"/>
        <w:numPr>
          <w:ilvl w:val="0"/>
          <w:numId w:val="18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Kopieer de CSV zodat je deze kan inladen</w:t>
      </w:r>
      <w:r w:rsidR="001B6354" w:rsidRPr="00D80AFC">
        <w:rPr>
          <w:rFonts w:ascii="Frutiger LT Std 45 Light" w:hAnsi="Frutiger LT Std 45 Light"/>
          <w:lang w:val="nl-NL"/>
        </w:rPr>
        <w:t xml:space="preserve"> (C:\HWD)</w:t>
      </w:r>
    </w:p>
    <w:p w14:paraId="6E06A7EB" w14:textId="1439F74F" w:rsidR="00FB2C5E" w:rsidRPr="00D80AFC" w:rsidRDefault="00FB2C5E" w:rsidP="00FB2C5E">
      <w:pPr>
        <w:pStyle w:val="Kop2"/>
        <w:rPr>
          <w:rFonts w:ascii="Frutiger LT Std 45 Light" w:hAnsi="Frutiger LT Std 45 Light"/>
          <w:lang w:val="nl-NL"/>
        </w:rPr>
      </w:pPr>
      <w:bookmarkStart w:id="151" w:name="_Toc107227756"/>
      <w:r w:rsidRPr="00D80AFC">
        <w:rPr>
          <w:rFonts w:ascii="Frutiger LT Std 45 Light" w:hAnsi="Frutiger LT Std 45 Light"/>
          <w:lang w:val="nl-NL"/>
        </w:rPr>
        <w:t>DEELOPDRACHT 2: import CSV</w:t>
      </w:r>
      <w:bookmarkEnd w:id="151"/>
    </w:p>
    <w:p w14:paraId="1064DD2F" w14:textId="77777777" w:rsidR="00FB2C5E" w:rsidRPr="00D80AFC" w:rsidRDefault="00FB2C5E" w:rsidP="00FB2C5E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0885FC77" w14:textId="77777777" w:rsidR="00FB2C5E" w:rsidRPr="00D80AFC" w:rsidRDefault="00FB2C5E" w:rsidP="00FB2C5E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79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1733110A" w14:textId="77777777" w:rsidR="00FB2C5E" w:rsidRPr="00D80AFC" w:rsidRDefault="00FB2C5E" w:rsidP="00FB2C5E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Navigeer naar devices&gt; enroll devices</w:t>
      </w:r>
    </w:p>
    <w:p w14:paraId="1D215BC4" w14:textId="2C2D58CB" w:rsidR="00FB2C5E" w:rsidRPr="00D80AFC" w:rsidRDefault="00FB2C5E" w:rsidP="00FB2C5E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hier voor de optie “devices”</w:t>
      </w:r>
    </w:p>
    <w:p w14:paraId="152CCBDD" w14:textId="6D03E774" w:rsidR="00622124" w:rsidRPr="00D80AFC" w:rsidRDefault="00FE3BFD" w:rsidP="001C5EB2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voor import en importeer hier je CSV</w:t>
      </w:r>
    </w:p>
    <w:p w14:paraId="17C6B314" w14:textId="26453F5B" w:rsidR="00721258" w:rsidRPr="00D80AFC" w:rsidRDefault="00721258" w:rsidP="001C5EB2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het even tijd om te importeren. Je kan wel al verder werken aan</w:t>
      </w:r>
      <w:r w:rsidR="00F656E0" w:rsidRPr="00D80AFC">
        <w:rPr>
          <w:rFonts w:ascii="Frutiger LT Std 45 Light" w:hAnsi="Frutiger LT Std 45 Light"/>
          <w:lang w:val="nl-NL"/>
        </w:rPr>
        <w:t xml:space="preserve"> de</w:t>
      </w:r>
      <w:r w:rsidRPr="00D80AFC">
        <w:rPr>
          <w:rFonts w:ascii="Frutiger LT Std 45 Light" w:hAnsi="Frutiger LT Std 45 Light"/>
          <w:lang w:val="nl-NL"/>
        </w:rPr>
        <w:t xml:space="preserve"> volgende</w:t>
      </w:r>
      <w:r w:rsidR="00F656E0" w:rsidRPr="00D80AFC">
        <w:rPr>
          <w:rFonts w:ascii="Frutiger LT Std 45 Light" w:hAnsi="Frutiger LT Std 45 Light"/>
          <w:lang w:val="nl-NL"/>
        </w:rPr>
        <w:t xml:space="preserve"> deelopdrachten</w:t>
      </w:r>
    </w:p>
    <w:p w14:paraId="0406491D" w14:textId="20AB3CBE" w:rsidR="00A4243A" w:rsidRPr="00D80AFC" w:rsidRDefault="00A4243A" w:rsidP="00A4243A">
      <w:pPr>
        <w:pStyle w:val="Kop2"/>
        <w:rPr>
          <w:rFonts w:ascii="Frutiger LT Std 45 Light" w:hAnsi="Frutiger LT Std 45 Light"/>
          <w:lang w:val="nl-NL"/>
        </w:rPr>
      </w:pPr>
      <w:bookmarkStart w:id="152" w:name="_Toc107227757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FB2C5E" w:rsidRPr="00D80AFC">
        <w:rPr>
          <w:rFonts w:ascii="Frutiger LT Std 45 Light" w:hAnsi="Frutiger LT Std 45 Light"/>
          <w:lang w:val="nl-NL"/>
        </w:rPr>
        <w:t>3</w:t>
      </w:r>
      <w:r w:rsidRPr="00D80AFC">
        <w:rPr>
          <w:rFonts w:ascii="Frutiger LT Std 45 Light" w:hAnsi="Frutiger LT Std 45 Light"/>
          <w:lang w:val="nl-NL"/>
        </w:rPr>
        <w:t>: Maak autopilot device group</w:t>
      </w:r>
      <w:bookmarkEnd w:id="152"/>
    </w:p>
    <w:p w14:paraId="002FA0E6" w14:textId="77777777" w:rsidR="00A4243A" w:rsidRPr="00D80AFC" w:rsidRDefault="00A4243A" w:rsidP="00A4243A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66D6E985" w14:textId="77777777" w:rsidR="00A4243A" w:rsidRPr="00D80AFC" w:rsidRDefault="00A4243A" w:rsidP="00A4243A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80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5DC9891A" w14:textId="77777777" w:rsidR="00A4243A" w:rsidRPr="00D80AFC" w:rsidRDefault="00A4243A" w:rsidP="00A4243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Navigeer naar groups&gt; All groups</w:t>
      </w:r>
    </w:p>
    <w:p w14:paraId="179D98F8" w14:textId="77777777" w:rsidR="00A4243A" w:rsidRPr="00D80AFC" w:rsidRDefault="00A4243A" w:rsidP="00A4243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Kies voor new group</w:t>
      </w:r>
    </w:p>
    <w:p w14:paraId="14021280" w14:textId="77777777" w:rsidR="00A4243A" w:rsidRPr="00D80AFC" w:rsidRDefault="00A4243A" w:rsidP="00A4243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Geef volgende info:</w:t>
      </w:r>
    </w:p>
    <w:p w14:paraId="2E8C7904" w14:textId="77777777" w:rsidR="00A4243A" w:rsidRPr="00D80AFC" w:rsidRDefault="00A4243A" w:rsidP="00A4243A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Type: Security</w:t>
      </w:r>
    </w:p>
    <w:p w14:paraId="5E0B50FD" w14:textId="09FA1C49" w:rsidR="00A4243A" w:rsidRPr="00D80AFC" w:rsidRDefault="00A4243A" w:rsidP="00A4243A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Name: Autopilot devices</w:t>
      </w:r>
    </w:p>
    <w:p w14:paraId="732EDF23" w14:textId="2E088F45" w:rsidR="00A4243A" w:rsidRPr="00D80AFC" w:rsidRDefault="00A4243A" w:rsidP="00A4243A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Description: Oplijsting van alle autopilot devices</w:t>
      </w:r>
    </w:p>
    <w:p w14:paraId="68332AC3" w14:textId="77777777" w:rsidR="00A4243A" w:rsidRPr="00D80AFC" w:rsidRDefault="00A4243A" w:rsidP="00A4243A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Membership Type: Dynamic Device</w:t>
      </w:r>
    </w:p>
    <w:p w14:paraId="0DFC6E28" w14:textId="77777777" w:rsidR="00A4243A" w:rsidRPr="00D80AFC" w:rsidRDefault="00A4243A" w:rsidP="00A4243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het blauwe “Add dynamic Query”</w:t>
      </w:r>
    </w:p>
    <w:p w14:paraId="180ACD8B" w14:textId="6A4CF782" w:rsidR="00905F9F" w:rsidRPr="00D80AFC" w:rsidRDefault="00905F9F" w:rsidP="00A4243A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bij rule syntax op de knop edit</w:t>
      </w:r>
    </w:p>
    <w:p w14:paraId="4F42F9F6" w14:textId="3330DF02" w:rsidR="006255B5" w:rsidRPr="00D80AFC" w:rsidRDefault="006255B5" w:rsidP="006255B5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lastRenderedPageBreak/>
        <w:drawing>
          <wp:inline distT="0" distB="0" distL="0" distR="0" wp14:anchorId="74E825BE" wp14:editId="2953D963">
            <wp:extent cx="5760720" cy="1192530"/>
            <wp:effectExtent l="0" t="0" r="0" b="762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EE05" w14:textId="27B8D900" w:rsidR="006255B5" w:rsidRPr="00D80AFC" w:rsidRDefault="006255B5" w:rsidP="006255B5">
      <w:pPr>
        <w:pStyle w:val="Lijstalinea"/>
        <w:numPr>
          <w:ilvl w:val="0"/>
          <w:numId w:val="19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volgende info mee</w:t>
      </w:r>
    </w:p>
    <w:p w14:paraId="7FF0DB9C" w14:textId="77777777" w:rsidR="00975C85" w:rsidRPr="00975C85" w:rsidRDefault="00975C85" w:rsidP="00AD082B">
      <w:pPr>
        <w:pStyle w:val="Lijstalinea"/>
        <w:numPr>
          <w:ilvl w:val="1"/>
          <w:numId w:val="19"/>
        </w:numPr>
        <w:rPr>
          <w:rStyle w:val="normaltextrun"/>
          <w:rFonts w:ascii="Frutiger LT Std 45 Light" w:hAnsi="Frutiger LT Std 45 Light"/>
          <w:lang w:val="en-US"/>
        </w:rPr>
      </w:pPr>
      <w:r w:rsidRPr="00975C85">
        <w:rPr>
          <w:rStyle w:val="normaltextrun"/>
          <w:rFonts w:ascii="Frutiger LT Std 45 Light" w:hAnsi="Frutiger LT Std 45 Light"/>
          <w:color w:val="000000"/>
          <w:sz w:val="20"/>
          <w:szCs w:val="20"/>
          <w:shd w:val="clear" w:color="auto" w:fill="F2F2F2"/>
          <w:lang w:val="en-US"/>
        </w:rPr>
        <w:t>(device.devicePhysicalIDs -any (_ -contains "[ZTDID]"))</w:t>
      </w:r>
    </w:p>
    <w:p w14:paraId="6519FB37" w14:textId="28EBFA5F" w:rsidR="00AD082B" w:rsidRPr="00D80AFC" w:rsidRDefault="00AD082B" w:rsidP="00AD082B">
      <w:pPr>
        <w:pStyle w:val="Lijstalinea"/>
        <w:numPr>
          <w:ilvl w:val="1"/>
          <w:numId w:val="19"/>
        </w:numPr>
        <w:rPr>
          <w:rStyle w:val="eop"/>
          <w:rFonts w:ascii="Frutiger LT Std 45 Light" w:hAnsi="Frutiger LT Std 45 Light"/>
          <w:lang w:val="en-US"/>
        </w:rPr>
      </w:pPr>
      <w:r w:rsidRPr="00D80AFC">
        <w:rPr>
          <w:rStyle w:val="eop"/>
          <w:rFonts w:ascii="Frutiger LT Std 45 Light" w:hAnsi="Frutiger LT Std 45 Light"/>
          <w:color w:val="000000"/>
          <w:sz w:val="20"/>
          <w:szCs w:val="20"/>
          <w:shd w:val="clear" w:color="auto" w:fill="FFFFFF"/>
          <w:lang w:val="en-US"/>
        </w:rPr>
        <w:t>Duw op OK</w:t>
      </w:r>
    </w:p>
    <w:p w14:paraId="2B83A987" w14:textId="75E1C108" w:rsidR="006255B5" w:rsidRPr="00D80AFC" w:rsidRDefault="00AD082B" w:rsidP="006255B5">
      <w:pPr>
        <w:pStyle w:val="Lijstalinea"/>
        <w:numPr>
          <w:ilvl w:val="0"/>
          <w:numId w:val="19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save</w:t>
      </w:r>
    </w:p>
    <w:p w14:paraId="52E6329C" w14:textId="4303054B" w:rsidR="00FE4125" w:rsidRPr="00D80AFC" w:rsidRDefault="00254D00" w:rsidP="00FE4125">
      <w:pPr>
        <w:pStyle w:val="Lijstalinea"/>
        <w:numPr>
          <w:ilvl w:val="0"/>
          <w:numId w:val="19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create</w:t>
      </w:r>
    </w:p>
    <w:p w14:paraId="104502DD" w14:textId="6FF2C346" w:rsidR="002F061B" w:rsidRPr="00D80AFC" w:rsidRDefault="002F061B" w:rsidP="002F061B">
      <w:pPr>
        <w:pStyle w:val="Kop2"/>
        <w:rPr>
          <w:rFonts w:ascii="Frutiger LT Std 45 Light" w:hAnsi="Frutiger LT Std 45 Light"/>
          <w:lang w:val="nl-NL"/>
        </w:rPr>
      </w:pPr>
      <w:bookmarkStart w:id="153" w:name="_Toc107227758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FB2C5E" w:rsidRPr="00D80AFC">
        <w:rPr>
          <w:rFonts w:ascii="Frutiger LT Std 45 Light" w:hAnsi="Frutiger LT Std 45 Light"/>
          <w:lang w:val="nl-NL"/>
        </w:rPr>
        <w:t>4</w:t>
      </w:r>
      <w:r w:rsidRPr="00D80AFC">
        <w:rPr>
          <w:rFonts w:ascii="Frutiger LT Std 45 Light" w:hAnsi="Frutiger LT Std 45 Light"/>
          <w:lang w:val="nl-NL"/>
        </w:rPr>
        <w:t xml:space="preserve">: Maak autopilot </w:t>
      </w:r>
      <w:r w:rsidR="00821B46" w:rsidRPr="00D80AFC">
        <w:rPr>
          <w:rFonts w:ascii="Frutiger LT Std 45 Light" w:hAnsi="Frutiger LT Std 45 Light"/>
          <w:lang w:val="nl-NL"/>
        </w:rPr>
        <w:t>profile aan</w:t>
      </w:r>
      <w:bookmarkEnd w:id="153"/>
    </w:p>
    <w:p w14:paraId="428B8611" w14:textId="77777777" w:rsidR="002F061B" w:rsidRPr="00D80AFC" w:rsidRDefault="002F061B" w:rsidP="002F061B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7DA31356" w14:textId="77777777" w:rsidR="002F061B" w:rsidRPr="00D80AFC" w:rsidRDefault="002F061B" w:rsidP="002F061B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82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7429D049" w14:textId="30FE9A1B" w:rsidR="002F061B" w:rsidRPr="00D80AFC" w:rsidRDefault="002F061B" w:rsidP="002F061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 xml:space="preserve">Navigeer naar devices&gt; </w:t>
      </w:r>
      <w:r w:rsidR="001C1327" w:rsidRPr="00D80AFC">
        <w:rPr>
          <w:rFonts w:ascii="Frutiger LT Std 45 Light" w:hAnsi="Frutiger LT Std 45 Light"/>
          <w:lang w:val="fr-BE"/>
        </w:rPr>
        <w:t>enroll devices</w:t>
      </w:r>
    </w:p>
    <w:p w14:paraId="45C64529" w14:textId="599CDDE2" w:rsidR="001C1327" w:rsidRPr="00D80AFC" w:rsidRDefault="001C1327" w:rsidP="002F061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hier voor de optie “deployment profiles”</w:t>
      </w:r>
    </w:p>
    <w:p w14:paraId="2DE0D55A" w14:textId="46DEE376" w:rsidR="000D7058" w:rsidRPr="00D80AFC" w:rsidRDefault="000D7058" w:rsidP="002F061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Maak een nieuw profiel aan door op “+create profile” te kiezen</w:t>
      </w:r>
    </w:p>
    <w:p w14:paraId="027FBDAE" w14:textId="774C8020" w:rsidR="000D7058" w:rsidRPr="00D80AFC" w:rsidRDefault="000D7058" w:rsidP="000D7058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Windows PC</w:t>
      </w:r>
    </w:p>
    <w:p w14:paraId="5BE2D8BD" w14:textId="77777777" w:rsidR="00020DCB" w:rsidRPr="00D80AFC" w:rsidRDefault="00020DCB" w:rsidP="002F061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Eerste stap:</w:t>
      </w:r>
    </w:p>
    <w:p w14:paraId="0CC75746" w14:textId="75E48C2F" w:rsidR="000D7058" w:rsidRPr="00D80AFC" w:rsidRDefault="00020DCB" w:rsidP="00020DCB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Name: autopilot profile</w:t>
      </w:r>
    </w:p>
    <w:p w14:paraId="5F5B2FB3" w14:textId="5241E35D" w:rsidR="00020DCB" w:rsidRPr="00D80AFC" w:rsidRDefault="00020DCB" w:rsidP="00020DCB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Description: profiel voor autopilot</w:t>
      </w:r>
    </w:p>
    <w:p w14:paraId="06395EB5" w14:textId="4DF8C103" w:rsidR="00FA192B" w:rsidRPr="00D80AFC" w:rsidRDefault="00FA192B" w:rsidP="00020DCB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Convert all… : No</w:t>
      </w:r>
    </w:p>
    <w:p w14:paraId="4880C575" w14:textId="56903905" w:rsidR="00FA192B" w:rsidRPr="00D80AFC" w:rsidRDefault="00FA192B" w:rsidP="00020DCB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39EBDA55" w14:textId="5E862FA2" w:rsidR="00020DCB" w:rsidRPr="00D80AFC" w:rsidRDefault="002C1433" w:rsidP="002F061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Stap 2:</w:t>
      </w:r>
    </w:p>
    <w:p w14:paraId="54B3D07D" w14:textId="79558F48" w:rsidR="002C1433" w:rsidRPr="00D80AFC" w:rsidRDefault="002C1433" w:rsidP="002C1433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Verander keyboard naar no</w:t>
      </w:r>
    </w:p>
    <w:p w14:paraId="1B869812" w14:textId="2F758853" w:rsidR="00B5462F" w:rsidRPr="00D80AFC" w:rsidRDefault="00B5462F" w:rsidP="002C1433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Verander </w:t>
      </w:r>
      <w:r w:rsidR="00143FAC" w:rsidRPr="00D80AFC">
        <w:rPr>
          <w:rFonts w:ascii="Frutiger LT Std 45 Light" w:hAnsi="Frutiger LT Std 45 Light"/>
          <w:lang w:val="nl-NL"/>
        </w:rPr>
        <w:t>device name template naar yes:</w:t>
      </w:r>
    </w:p>
    <w:p w14:paraId="5A1858EF" w14:textId="6D8056B0" w:rsidR="00FE011D" w:rsidRPr="00D80AFC" w:rsidRDefault="00143FAC" w:rsidP="00FE011D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AP-%RAND</w:t>
      </w:r>
      <w:r w:rsidR="00FE011D" w:rsidRPr="00D80AFC">
        <w:rPr>
          <w:rFonts w:ascii="Frutiger LT Std 45 Light" w:hAnsi="Frutiger LT Std 45 Light"/>
          <w:lang w:val="nl-NL"/>
        </w:rPr>
        <w:t>:</w:t>
      </w:r>
      <w:r w:rsidR="00327006">
        <w:rPr>
          <w:rFonts w:ascii="Frutiger LT Std 45 Light" w:hAnsi="Frutiger LT Std 45 Light"/>
          <w:lang w:val="nl-NL"/>
        </w:rPr>
        <w:t>6</w:t>
      </w:r>
      <w:r w:rsidR="00FE011D" w:rsidRPr="00D80AFC">
        <w:rPr>
          <w:rFonts w:ascii="Frutiger LT Std 45 Light" w:hAnsi="Frutiger LT Std 45 Light"/>
          <w:lang w:val="nl-NL"/>
        </w:rPr>
        <w:t>%</w:t>
      </w:r>
    </w:p>
    <w:p w14:paraId="1ED408AA" w14:textId="102AEED0" w:rsidR="002D6663" w:rsidRPr="00D80AFC" w:rsidRDefault="002D6663" w:rsidP="00FE011D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2D65C107" w14:textId="52916E4C" w:rsidR="002D6663" w:rsidRPr="00D80AFC" w:rsidRDefault="002D6663" w:rsidP="002D6663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Stap 3:</w:t>
      </w:r>
    </w:p>
    <w:p w14:paraId="5068340F" w14:textId="44A15D5C" w:rsidR="002D6663" w:rsidRPr="00D80AFC" w:rsidRDefault="002D6663" w:rsidP="002D6663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Voeg de groep autopilot devices mee</w:t>
      </w:r>
    </w:p>
    <w:p w14:paraId="3D742F4E" w14:textId="6FE30910" w:rsidR="00E51840" w:rsidRPr="00D80AFC" w:rsidRDefault="00E51840" w:rsidP="002D6663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next</w:t>
      </w:r>
    </w:p>
    <w:p w14:paraId="6485C33C" w14:textId="377D7D4B" w:rsidR="00E51840" w:rsidRPr="00D80AFC" w:rsidRDefault="004F7C0B" w:rsidP="004F7C0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create</w:t>
      </w:r>
    </w:p>
    <w:p w14:paraId="4BE0AD7E" w14:textId="0C1B392F" w:rsidR="00821B46" w:rsidRPr="00D80AFC" w:rsidRDefault="00821B46" w:rsidP="00821B46">
      <w:pPr>
        <w:pStyle w:val="Kop2"/>
        <w:rPr>
          <w:rFonts w:ascii="Frutiger LT Std 45 Light" w:hAnsi="Frutiger LT Std 45 Light"/>
          <w:lang w:val="nl-NL"/>
        </w:rPr>
      </w:pPr>
      <w:bookmarkStart w:id="154" w:name="_Toc107227759"/>
      <w:r w:rsidRPr="00D80AFC">
        <w:rPr>
          <w:rFonts w:ascii="Frutiger LT Std 45 Light" w:hAnsi="Frutiger LT Std 45 Light"/>
          <w:lang w:val="nl-NL"/>
        </w:rPr>
        <w:t xml:space="preserve">DEELOPDRACHT </w:t>
      </w:r>
      <w:r w:rsidR="00FB2C5E" w:rsidRPr="00D80AFC">
        <w:rPr>
          <w:rFonts w:ascii="Frutiger LT Std 45 Light" w:hAnsi="Frutiger LT Std 45 Light"/>
          <w:lang w:val="nl-NL"/>
        </w:rPr>
        <w:t>5</w:t>
      </w:r>
      <w:r w:rsidRPr="00D80AFC">
        <w:rPr>
          <w:rFonts w:ascii="Frutiger LT Std 45 Light" w:hAnsi="Frutiger LT Std 45 Light"/>
          <w:lang w:val="nl-NL"/>
        </w:rPr>
        <w:t>: Maak enrollment status page</w:t>
      </w:r>
      <w:bookmarkEnd w:id="154"/>
    </w:p>
    <w:p w14:paraId="056C900C" w14:textId="77777777" w:rsidR="00821B46" w:rsidRPr="00D80AFC" w:rsidRDefault="00821B46" w:rsidP="00821B46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30DEC499" w14:textId="77777777" w:rsidR="00821B46" w:rsidRPr="00D80AFC" w:rsidRDefault="00821B46" w:rsidP="00821B46">
      <w:pPr>
        <w:pStyle w:val="Lijstalinea"/>
        <w:numPr>
          <w:ilvl w:val="0"/>
          <w:numId w:val="12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83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6D28E9CF" w14:textId="77777777" w:rsidR="00821B46" w:rsidRPr="00D80AFC" w:rsidRDefault="00821B46" w:rsidP="00821B46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>Navigeer naar devices&gt; enroll devices</w:t>
      </w:r>
    </w:p>
    <w:p w14:paraId="559EAE4C" w14:textId="429ED044" w:rsidR="00821B46" w:rsidRPr="00D80AFC" w:rsidRDefault="00821B46" w:rsidP="00E9661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hier voor de optie “Enrollment status page”</w:t>
      </w:r>
    </w:p>
    <w:p w14:paraId="1E48C0A2" w14:textId="44721ACE" w:rsidR="00E9661B" w:rsidRPr="00D80AFC" w:rsidRDefault="00E9661B" w:rsidP="00E9661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voor create</w:t>
      </w:r>
    </w:p>
    <w:p w14:paraId="5904164D" w14:textId="4B98E725" w:rsidR="00E9661B" w:rsidRPr="00D80AFC" w:rsidRDefault="00E9661B" w:rsidP="00E9661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Stap 1:</w:t>
      </w:r>
    </w:p>
    <w:p w14:paraId="41DB51A6" w14:textId="3A1DDF22" w:rsidR="00E9661B" w:rsidRPr="00D80AFC" w:rsidRDefault="00E9661B" w:rsidP="00E9661B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Name: Autopilot status</w:t>
      </w:r>
    </w:p>
    <w:p w14:paraId="28D5FEE8" w14:textId="49A07617" w:rsidR="00E9661B" w:rsidRPr="00D80AFC" w:rsidRDefault="00E9661B" w:rsidP="00E9661B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Description: Status van autopilot deployment</w:t>
      </w:r>
    </w:p>
    <w:p w14:paraId="58D7A160" w14:textId="66526E59" w:rsidR="007F2E76" w:rsidRPr="00D80AFC" w:rsidRDefault="00F55194" w:rsidP="007F2E76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next</w:t>
      </w:r>
    </w:p>
    <w:p w14:paraId="297FA790" w14:textId="7EFC69ED" w:rsidR="00E9661B" w:rsidRPr="00D80AFC" w:rsidRDefault="00E9661B" w:rsidP="00E9661B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lastRenderedPageBreak/>
        <w:t>Stap 2:</w:t>
      </w:r>
    </w:p>
    <w:p w14:paraId="113DC097" w14:textId="45C1A3A1" w:rsidR="00E9661B" w:rsidRPr="00D80AFC" w:rsidRDefault="008C25C5" w:rsidP="008C25C5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Show app and profile configuration: yes</w:t>
      </w:r>
    </w:p>
    <w:p w14:paraId="3A4976DF" w14:textId="215994E1" w:rsidR="006C6E42" w:rsidRPr="00D80AFC" w:rsidRDefault="006C6E42" w:rsidP="008C25C5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Laat alles default staan</w:t>
      </w:r>
    </w:p>
    <w:p w14:paraId="33E9EA93" w14:textId="2F2430E9" w:rsidR="00F55194" w:rsidRPr="00D80AFC" w:rsidRDefault="00F55194" w:rsidP="008C25C5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next</w:t>
      </w:r>
    </w:p>
    <w:p w14:paraId="20EDCECB" w14:textId="641ABF01" w:rsidR="006C6E42" w:rsidRPr="00D80AFC" w:rsidRDefault="006C6E42" w:rsidP="006C6E42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Stap 3</w:t>
      </w:r>
      <w:r w:rsidR="00F55194" w:rsidRPr="00D80AFC">
        <w:rPr>
          <w:rFonts w:ascii="Frutiger LT Std 45 Light" w:hAnsi="Frutiger LT Std 45 Light"/>
          <w:lang w:val="en-US"/>
        </w:rPr>
        <w:t>:</w:t>
      </w:r>
    </w:p>
    <w:p w14:paraId="3A627EED" w14:textId="26BC28C8" w:rsidR="00F55194" w:rsidRPr="00D80AFC" w:rsidRDefault="00F55194" w:rsidP="00F55194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Voeg alle users toe</w:t>
      </w:r>
    </w:p>
    <w:p w14:paraId="30D239EB" w14:textId="40535CA4" w:rsidR="00F55194" w:rsidRPr="00D80AFC" w:rsidRDefault="00F55194" w:rsidP="00F55194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next</w:t>
      </w:r>
    </w:p>
    <w:p w14:paraId="7F8B0967" w14:textId="057F1D7E" w:rsidR="00F55194" w:rsidRPr="00D80AFC" w:rsidRDefault="00F55194" w:rsidP="00F55194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Stap 4:</w:t>
      </w:r>
    </w:p>
    <w:p w14:paraId="726E48B6" w14:textId="2E276E6D" w:rsidR="00F55194" w:rsidRPr="00D80AFC" w:rsidRDefault="00F55194" w:rsidP="00F55194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next</w:t>
      </w:r>
    </w:p>
    <w:p w14:paraId="1C96984A" w14:textId="421AEDDF" w:rsidR="007F2E76" w:rsidRPr="00D80AFC" w:rsidRDefault="007F2E76" w:rsidP="007F2E76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Stap5:</w:t>
      </w:r>
    </w:p>
    <w:p w14:paraId="75287ABE" w14:textId="103FAA8A" w:rsidR="007F2E76" w:rsidRPr="00D80AFC" w:rsidRDefault="007F2E76" w:rsidP="007F2E76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Duw op create</w:t>
      </w:r>
    </w:p>
    <w:p w14:paraId="53AD8E0B" w14:textId="7944CB11" w:rsidR="00296A10" w:rsidRPr="00D80AFC" w:rsidRDefault="00296A10" w:rsidP="00296A10">
      <w:pPr>
        <w:pStyle w:val="Kop2"/>
        <w:rPr>
          <w:rFonts w:ascii="Frutiger LT Std 45 Light" w:hAnsi="Frutiger LT Std 45 Light"/>
          <w:lang w:val="nl-NL"/>
        </w:rPr>
      </w:pPr>
      <w:bookmarkStart w:id="155" w:name="_Toc107227760"/>
      <w:r w:rsidRPr="00D80AFC">
        <w:rPr>
          <w:rFonts w:ascii="Frutiger LT Std 45 Light" w:hAnsi="Frutiger LT Std 45 Light"/>
          <w:lang w:val="nl-NL"/>
        </w:rPr>
        <w:t>DEELOPDRACHT 4: Test autopilot</w:t>
      </w:r>
      <w:bookmarkEnd w:id="155"/>
    </w:p>
    <w:p w14:paraId="442F24F8" w14:textId="77777777" w:rsidR="00296A10" w:rsidRPr="00D80AFC" w:rsidRDefault="00296A10" w:rsidP="00296A10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15C121BE" w14:textId="4165DA48" w:rsidR="00296A10" w:rsidRPr="00D80AFC" w:rsidRDefault="00296A10" w:rsidP="00DC1BCE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Login op CL01 met jouw azure AD user</w:t>
      </w:r>
    </w:p>
    <w:p w14:paraId="0A01C839" w14:textId="4365046F" w:rsidR="00DC1BCE" w:rsidRPr="00D80AFC" w:rsidRDefault="00DC1BCE" w:rsidP="00DC1BCE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Ga naar settings &gt; Update en security</w:t>
      </w:r>
    </w:p>
    <w:p w14:paraId="7D66C5F1" w14:textId="77777777" w:rsidR="00CC0440" w:rsidRPr="00D80AFC" w:rsidRDefault="00DC1BCE" w:rsidP="00DC1BCE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Kies voor recovery </w:t>
      </w:r>
    </w:p>
    <w:p w14:paraId="1337F8E8" w14:textId="71023CFC" w:rsidR="00CC0440" w:rsidRPr="00D80AFC" w:rsidRDefault="00CC0440" w:rsidP="00DC1BCE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Bij reset PC kies je voor </w:t>
      </w:r>
      <w:r w:rsidR="005A2E97" w:rsidRPr="00D80AFC">
        <w:rPr>
          <w:rFonts w:ascii="Frutiger LT Std 45 Light" w:hAnsi="Frutiger LT Std 45 Light"/>
          <w:lang w:val="nl-NL"/>
        </w:rPr>
        <w:t>“Get started”</w:t>
      </w:r>
    </w:p>
    <w:p w14:paraId="503BA401" w14:textId="299F75AD" w:rsidR="00DC1BCE" w:rsidRPr="00D80AFC" w:rsidRDefault="005A2E97" w:rsidP="00DC1BCE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</w:t>
      </w:r>
      <w:r w:rsidR="00DC1BCE" w:rsidRPr="00D80AFC">
        <w:rPr>
          <w:rFonts w:ascii="Frutiger LT Std 45 Light" w:hAnsi="Frutiger LT Std 45 Light"/>
          <w:lang w:val="nl-NL"/>
        </w:rPr>
        <w:t>oorloop de stappen om je PC te resetten</w:t>
      </w:r>
    </w:p>
    <w:p w14:paraId="60A131FE" w14:textId="57206073" w:rsidR="00DC1BCE" w:rsidRPr="00D80AFC" w:rsidRDefault="00DC1BCE" w:rsidP="00DC1BCE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Alle bestanden mogen verwijderd worden</w:t>
      </w:r>
    </w:p>
    <w:p w14:paraId="6863A894" w14:textId="5DEEC229" w:rsidR="005A2E97" w:rsidRPr="00D80AFC" w:rsidRDefault="005A2E97" w:rsidP="00DC1BCE">
      <w:pPr>
        <w:pStyle w:val="Lijstalinea"/>
        <w:numPr>
          <w:ilvl w:val="1"/>
          <w:numId w:val="5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voor local reinstall</w:t>
      </w:r>
    </w:p>
    <w:p w14:paraId="63050C16" w14:textId="7819B4B9" w:rsidR="00296A10" w:rsidRPr="00D80AFC" w:rsidRDefault="009D29C6" w:rsidP="00296A1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Dit</w:t>
      </w:r>
      <w:r w:rsidR="00DC6D93" w:rsidRPr="00D80AFC">
        <w:rPr>
          <w:rFonts w:ascii="Frutiger LT Std 45 Light" w:hAnsi="Frutiger LT Std 45 Light"/>
          <w:lang w:val="nl-NL"/>
        </w:rPr>
        <w:t xml:space="preserve"> kan even duren.</w:t>
      </w:r>
    </w:p>
    <w:p w14:paraId="2E3B883A" w14:textId="77777777" w:rsidR="00783A1C" w:rsidRPr="00D80AFC" w:rsidRDefault="00783A1C" w:rsidP="00783A1C">
      <w:pPr>
        <w:rPr>
          <w:rFonts w:ascii="Frutiger LT Std 45 Light" w:hAnsi="Frutiger LT Std 45 Light"/>
          <w:lang w:val="nl-NL"/>
        </w:rPr>
      </w:pPr>
    </w:p>
    <w:p w14:paraId="2F5B8C24" w14:textId="28E357C8" w:rsidR="00247E0E" w:rsidRPr="00D80AFC" w:rsidRDefault="00247E0E" w:rsidP="008412B9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 w:cs="Calibri"/>
          <w:color w:val="000000"/>
          <w:shd w:val="clear" w:color="auto" w:fill="FFFFFF"/>
          <w:lang w:val="nl-NL"/>
        </w:rPr>
        <w:br/>
      </w:r>
    </w:p>
    <w:p w14:paraId="4EDE48E9" w14:textId="77777777" w:rsidR="000610C1" w:rsidRPr="00D80AFC" w:rsidRDefault="000610C1" w:rsidP="000610C1">
      <w:pPr>
        <w:rPr>
          <w:rFonts w:ascii="Frutiger LT Std 45 Light" w:hAnsi="Frutiger LT Std 45 Light"/>
          <w:lang w:val="nl-NL"/>
        </w:rPr>
      </w:pPr>
    </w:p>
    <w:p w14:paraId="787EC341" w14:textId="77777777" w:rsidR="00A83F68" w:rsidRPr="00D80AFC" w:rsidRDefault="00A83F68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</w:p>
    <w:p w14:paraId="521074F4" w14:textId="77777777" w:rsidR="00783A1C" w:rsidRPr="00D80AFC" w:rsidRDefault="00783A1C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bookmarkStart w:id="156" w:name="_Toc107168798"/>
      <w:r w:rsidRPr="00D80AFC">
        <w:rPr>
          <w:rFonts w:ascii="Frutiger LT Std 45 Light" w:hAnsi="Frutiger LT Std 45 Light"/>
          <w:lang w:val="nl-NL"/>
        </w:rPr>
        <w:br w:type="page"/>
      </w:r>
    </w:p>
    <w:p w14:paraId="70722CB7" w14:textId="045BD53F" w:rsidR="00895914" w:rsidRPr="00D80AFC" w:rsidRDefault="008E65FF" w:rsidP="00390DC7">
      <w:pPr>
        <w:pStyle w:val="Titel"/>
        <w:rPr>
          <w:rFonts w:ascii="Frutiger LT Std 45 Light" w:hAnsi="Frutiger LT Std 45 Light"/>
          <w:lang w:val="nl-NL"/>
        </w:rPr>
      </w:pPr>
      <w:bookmarkStart w:id="157" w:name="_Toc107227761"/>
      <w:bookmarkStart w:id="158" w:name="_Toc107227803"/>
      <w:r w:rsidRPr="00D80AFC">
        <w:rPr>
          <w:rFonts w:ascii="Frutiger LT Std 45 Light" w:hAnsi="Frutiger LT Std 45 Light"/>
          <w:lang w:val="nl-NL"/>
        </w:rPr>
        <w:lastRenderedPageBreak/>
        <w:t xml:space="preserve">EXTRA </w:t>
      </w:r>
      <w:r w:rsidR="00C74577" w:rsidRPr="00D80AFC">
        <w:rPr>
          <w:rFonts w:ascii="Frutiger LT Std 45 Light" w:hAnsi="Frutiger LT Std 45 Light"/>
          <w:lang w:val="nl-NL"/>
        </w:rPr>
        <w:t>0</w:t>
      </w:r>
      <w:r w:rsidR="00EB18D5" w:rsidRPr="00D80AFC">
        <w:rPr>
          <w:rFonts w:ascii="Frutiger LT Std 45 Light" w:hAnsi="Frutiger LT Std 45 Light"/>
          <w:lang w:val="nl-NL"/>
        </w:rPr>
        <w:t>1</w:t>
      </w:r>
      <w:r w:rsidR="00895914"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1810516095"/>
          <w:placeholder>
            <w:docPart w:val="324BA3CE62EE4277ADEF5D8727A3F20E"/>
          </w:placeholder>
        </w:sdtPr>
        <w:sdtContent>
          <w:r w:rsidR="00895914" w:rsidRPr="00D80AFC">
            <w:rPr>
              <w:rFonts w:ascii="Frutiger LT Std 45 Light" w:hAnsi="Frutiger LT Std 45 Light"/>
              <w:lang w:val="nl-NL"/>
            </w:rPr>
            <w:t>BULK-USERS</w:t>
          </w:r>
        </w:sdtContent>
      </w:sdt>
      <w:bookmarkEnd w:id="156"/>
      <w:bookmarkEnd w:id="157"/>
      <w:bookmarkEnd w:id="158"/>
    </w:p>
    <w:p w14:paraId="6252919F" w14:textId="77777777" w:rsidR="00895914" w:rsidRPr="00D80AFC" w:rsidRDefault="00895914" w:rsidP="00390DC7">
      <w:pPr>
        <w:pStyle w:val="Kop2"/>
        <w:rPr>
          <w:rFonts w:ascii="Frutiger LT Std 45 Light" w:hAnsi="Frutiger LT Std 45 Light"/>
          <w:lang w:val="nl-NL"/>
        </w:rPr>
      </w:pPr>
      <w:bookmarkStart w:id="159" w:name="_Toc107168799"/>
      <w:bookmarkStart w:id="160" w:name="_Toc107227762"/>
      <w:r w:rsidRPr="00D80AFC">
        <w:rPr>
          <w:rFonts w:ascii="Frutiger LT Std 45 Light" w:hAnsi="Frutiger LT Std 45 Light"/>
          <w:lang w:val="nl-NL"/>
        </w:rPr>
        <w:t>DEELOPDRACHT 1: BULK IMPORT USERS</w:t>
      </w:r>
      <w:bookmarkEnd w:id="159"/>
      <w:bookmarkEnd w:id="160"/>
    </w:p>
    <w:p w14:paraId="14A96F22" w14:textId="77777777" w:rsidR="00895914" w:rsidRPr="00D80AFC" w:rsidRDefault="00895914" w:rsidP="00895914">
      <w:pPr>
        <w:pStyle w:val="Geenafstand"/>
        <w:spacing w:after="60"/>
        <w:rPr>
          <w:rFonts w:ascii="Frutiger LT Std 45 Light" w:hAnsi="Frutiger LT Std 45 Light"/>
        </w:rPr>
      </w:pPr>
    </w:p>
    <w:p w14:paraId="4319342F" w14:textId="68A6AE26" w:rsidR="00895914" w:rsidRPr="00D80AFC" w:rsidRDefault="00895914" w:rsidP="00DF1230">
      <w:pPr>
        <w:pStyle w:val="Lijstalinea"/>
        <w:numPr>
          <w:ilvl w:val="0"/>
          <w:numId w:val="8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Open een browser en surf naar de URL </w:t>
      </w:r>
      <w:r w:rsidR="0051193C" w:rsidRPr="00D80AFC">
        <w:rPr>
          <w:rFonts w:ascii="Frutiger LT Std 45 Light" w:hAnsi="Frutiger LT Std 45 Light"/>
        </w:rPr>
        <w:t>https://endpoint.microsoft.com</w:t>
      </w:r>
    </w:p>
    <w:p w14:paraId="50348B7A" w14:textId="6D206BC5" w:rsidR="00895914" w:rsidRPr="00D80AFC" w:rsidRDefault="00170E22" w:rsidP="00DF1230">
      <w:pPr>
        <w:pStyle w:val="Lijstalinea"/>
        <w:numPr>
          <w:ilvl w:val="0"/>
          <w:numId w:val="8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Navigeer naar users&gt; All users</w:t>
      </w:r>
    </w:p>
    <w:p w14:paraId="3B942DE6" w14:textId="0654C3DE" w:rsidR="00170E22" w:rsidRPr="00D80AFC" w:rsidRDefault="00170E22" w:rsidP="00DF1230">
      <w:pPr>
        <w:pStyle w:val="Lijstalinea"/>
        <w:numPr>
          <w:ilvl w:val="0"/>
          <w:numId w:val="8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Kies hier voor Bulk operations</w:t>
      </w:r>
      <w:r w:rsidR="000A1621" w:rsidRPr="00D80AFC">
        <w:rPr>
          <w:rFonts w:ascii="Frutiger LT Std 45 Light" w:hAnsi="Frutiger LT Std 45 Light"/>
          <w:lang w:val="nl-NL"/>
        </w:rPr>
        <w:t xml:space="preserve"> &gt; Bulk create</w:t>
      </w:r>
    </w:p>
    <w:p w14:paraId="0AD7A0DD" w14:textId="689FDB9E" w:rsidR="00895914" w:rsidRPr="00D80AFC" w:rsidRDefault="00895914" w:rsidP="00DF1230">
      <w:pPr>
        <w:pStyle w:val="Lijstalinea"/>
        <w:numPr>
          <w:ilvl w:val="0"/>
          <w:numId w:val="8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Klik op het </w:t>
      </w:r>
      <w:r w:rsidR="007E50BE" w:rsidRPr="00D80AFC">
        <w:rPr>
          <w:rFonts w:ascii="Frutiger LT Std 45 Light" w:hAnsi="Frutiger LT Std 45 Light"/>
        </w:rPr>
        <w:t xml:space="preserve">Add Multiple users </w:t>
      </w:r>
      <w:r w:rsidRPr="00D80AFC">
        <w:rPr>
          <w:rFonts w:ascii="Frutiger LT Std 45 Light" w:hAnsi="Frutiger LT Std 45 Light"/>
        </w:rPr>
        <w:t>icoon.</w:t>
      </w:r>
    </w:p>
    <w:p w14:paraId="580A456F" w14:textId="2144BC8C" w:rsidR="000A1621" w:rsidRPr="00D80AFC" w:rsidRDefault="000A1621" w:rsidP="00DF1230">
      <w:pPr>
        <w:pStyle w:val="Lijstalinea"/>
        <w:numPr>
          <w:ilvl w:val="0"/>
          <w:numId w:val="8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Download CSV template, open deze met notepad (geen excel)</w:t>
      </w:r>
    </w:p>
    <w:p w14:paraId="18C51D38" w14:textId="0E977B4C" w:rsidR="000A1621" w:rsidRPr="00D80AFC" w:rsidRDefault="000A1621" w:rsidP="00DF1230">
      <w:pPr>
        <w:pStyle w:val="Lijstalinea"/>
        <w:numPr>
          <w:ilvl w:val="0"/>
          <w:numId w:val="8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Pas het volgende aan:</w:t>
      </w:r>
    </w:p>
    <w:p w14:paraId="153B5434" w14:textId="3B0ECD2C" w:rsidR="000A1621" w:rsidRPr="00D80AFC" w:rsidRDefault="00E70F40" w:rsidP="00E70F40">
      <w:pPr>
        <w:pStyle w:val="Lijstalinea"/>
        <w:numPr>
          <w:ilvl w:val="1"/>
          <w:numId w:val="8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Verwijder alles na Last name</w:t>
      </w:r>
    </w:p>
    <w:p w14:paraId="317D7E52" w14:textId="151C81D6" w:rsidR="00E70F40" w:rsidRPr="00D80AFC" w:rsidRDefault="00E70F40" w:rsidP="00E70F40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01ADA272" wp14:editId="2DA927F5">
            <wp:extent cx="5760720" cy="1219835"/>
            <wp:effectExtent l="0" t="0" r="0" b="0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297D" w14:textId="3660933B" w:rsidR="00E70F40" w:rsidRPr="00D80AFC" w:rsidRDefault="004B39EC" w:rsidP="00E70F40">
      <w:pPr>
        <w:pStyle w:val="Lijstalinea"/>
        <w:numPr>
          <w:ilvl w:val="1"/>
          <w:numId w:val="8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Maak nieuwe users aan als volgt:</w:t>
      </w:r>
    </w:p>
    <w:p w14:paraId="53AD7D37" w14:textId="6D9143C6" w:rsidR="004B39EC" w:rsidRPr="00D80AFC" w:rsidRDefault="004B39EC" w:rsidP="00C10A2F">
      <w:pPr>
        <w:pStyle w:val="Lijstalinea"/>
        <w:numPr>
          <w:ilvl w:val="2"/>
          <w:numId w:val="8"/>
        </w:numPr>
        <w:jc w:val="left"/>
        <w:rPr>
          <w:rFonts w:ascii="Frutiger LT Std 45 Light" w:hAnsi="Frutiger LT Std 45 Light"/>
          <w:lang w:val="fr-BE"/>
        </w:rPr>
      </w:pPr>
      <w:r w:rsidRPr="00D80AFC">
        <w:rPr>
          <w:rFonts w:ascii="Frutiger LT Std 45 Light" w:hAnsi="Frutiger LT Std 45 Light"/>
          <w:lang w:val="fr-BE"/>
        </w:rPr>
        <w:t xml:space="preserve">Bv.: </w:t>
      </w:r>
      <w:r w:rsidR="00C10A2F" w:rsidRPr="00D80AFC">
        <w:rPr>
          <w:rFonts w:ascii="Frutiger LT Std 45 Light" w:hAnsi="Frutiger LT Std 45 Light"/>
          <w:lang w:val="fr-BE"/>
        </w:rPr>
        <w:br/>
      </w:r>
      <w:r w:rsidRPr="00D80AFC">
        <w:rPr>
          <w:rFonts w:ascii="Frutiger LT Std 45 Light" w:hAnsi="Frutiger LT Std 45 Light"/>
          <w:lang w:val="fr-BE"/>
        </w:rPr>
        <w:t>Bas Schutte,B.Schutte@intunetest062022.onmicrosoft.com,Azerty01,</w:t>
      </w:r>
      <w:r w:rsidR="00C10A2F" w:rsidRPr="00D80AFC">
        <w:rPr>
          <w:rFonts w:ascii="Frutiger LT Std 45 Light" w:hAnsi="Frutiger LT Std 45 Light"/>
          <w:lang w:val="fr-BE"/>
        </w:rPr>
        <w:t xml:space="preserve"> </w:t>
      </w:r>
      <w:r w:rsidRPr="00D80AFC">
        <w:rPr>
          <w:rFonts w:ascii="Frutiger LT Std 45 Light" w:hAnsi="Frutiger LT Std 45 Light"/>
          <w:lang w:val="fr-BE"/>
        </w:rPr>
        <w:t>No,Bas,Schutte</w:t>
      </w:r>
    </w:p>
    <w:p w14:paraId="1005E08A" w14:textId="71205370" w:rsidR="004B39EC" w:rsidRPr="00D80AFC" w:rsidRDefault="004B39EC" w:rsidP="004B39EC">
      <w:pPr>
        <w:pStyle w:val="Lijstalinea"/>
        <w:numPr>
          <w:ilvl w:val="2"/>
          <w:numId w:val="8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Zorg dat het gedeelte voor .onmicrosoft.com aangepast is naar jouw omgeving</w:t>
      </w:r>
    </w:p>
    <w:p w14:paraId="7B12788A" w14:textId="6593F404" w:rsidR="00066039" w:rsidRPr="00D80AFC" w:rsidRDefault="00066039" w:rsidP="00066039">
      <w:pPr>
        <w:rPr>
          <w:rFonts w:ascii="Frutiger LT Std 45 Light" w:hAnsi="Frutiger LT Std 45 Light"/>
        </w:rPr>
      </w:pPr>
    </w:p>
    <w:p w14:paraId="22650DBD" w14:textId="2FC1E385" w:rsidR="004B39EC" w:rsidRPr="00D80AFC" w:rsidRDefault="004B39EC" w:rsidP="00DF1230">
      <w:pPr>
        <w:pStyle w:val="Lijstalinea"/>
        <w:numPr>
          <w:ilvl w:val="0"/>
          <w:numId w:val="8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Bewaar het CSV bestand en keer terug naar je webbrowser</w:t>
      </w:r>
    </w:p>
    <w:p w14:paraId="35E52897" w14:textId="7432E332" w:rsidR="00895914" w:rsidRPr="00D80AFC" w:rsidRDefault="00895914" w:rsidP="00DF1230">
      <w:pPr>
        <w:pStyle w:val="Lijstalinea"/>
        <w:numPr>
          <w:ilvl w:val="0"/>
          <w:numId w:val="8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Bij het onderdeel </w:t>
      </w:r>
      <w:r w:rsidR="004B39EC" w:rsidRPr="00D80AFC">
        <w:rPr>
          <w:rFonts w:ascii="Frutiger LT Std 45 Light" w:hAnsi="Frutiger LT Std 45 Light"/>
        </w:rPr>
        <w:t>upload your csv file</w:t>
      </w:r>
      <w:r w:rsidRPr="00D80AFC">
        <w:rPr>
          <w:rFonts w:ascii="Frutiger LT Std 45 Light" w:hAnsi="Frutiger LT Std 45 Light"/>
        </w:rPr>
        <w:t xml:space="preserve"> browse je naar de opgeslagen csv-file en klik je op </w:t>
      </w:r>
      <w:r w:rsidR="00865E95" w:rsidRPr="00D80AFC">
        <w:rPr>
          <w:rFonts w:ascii="Frutiger LT Std 45 Light" w:hAnsi="Frutiger LT Std 45 Light"/>
        </w:rPr>
        <w:t>sumbit</w:t>
      </w:r>
      <w:r w:rsidRPr="00D80AFC">
        <w:rPr>
          <w:rFonts w:ascii="Frutiger LT Std 45 Light" w:hAnsi="Frutiger LT Std 45 Light"/>
        </w:rPr>
        <w:t>.</w:t>
      </w:r>
    </w:p>
    <w:p w14:paraId="5641E9AB" w14:textId="77777777" w:rsidR="005B1D83" w:rsidRPr="00D80AFC" w:rsidRDefault="005B1D83" w:rsidP="005B1D83">
      <w:pPr>
        <w:pStyle w:val="Lijstalinea"/>
        <w:rPr>
          <w:rFonts w:ascii="Frutiger LT Std 45 Light" w:hAnsi="Frutiger LT Std 45 Light"/>
        </w:rPr>
      </w:pPr>
    </w:p>
    <w:p w14:paraId="5CE005C4" w14:textId="2F8825DD" w:rsidR="005B1D83" w:rsidRPr="00D80AFC" w:rsidRDefault="005B1D83" w:rsidP="005B1D83">
      <w:pPr>
        <w:pStyle w:val="Lijstalinea"/>
        <w:numPr>
          <w:ilvl w:val="0"/>
          <w:numId w:val="8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Ga nu naar admin.microsoft.com</w:t>
      </w:r>
    </w:p>
    <w:p w14:paraId="77B7AFCB" w14:textId="4493513C" w:rsidR="005B1D83" w:rsidRPr="00D80AFC" w:rsidRDefault="005B1D83" w:rsidP="00DF1230">
      <w:pPr>
        <w:pStyle w:val="Lijstalinea"/>
        <w:numPr>
          <w:ilvl w:val="0"/>
          <w:numId w:val="8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Navigeer naar users &gt; Active users</w:t>
      </w:r>
    </w:p>
    <w:p w14:paraId="7F374478" w14:textId="616A184E" w:rsidR="00037B50" w:rsidRPr="00D80AFC" w:rsidRDefault="005B1D83" w:rsidP="0004108B">
      <w:pPr>
        <w:pStyle w:val="Lijstalinea"/>
        <w:numPr>
          <w:ilvl w:val="0"/>
          <w:numId w:val="8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Open </w:t>
      </w:r>
      <w:r w:rsidR="0004108B" w:rsidRPr="00D80AFC">
        <w:rPr>
          <w:rFonts w:ascii="Frutiger LT Std 45 Light" w:hAnsi="Frutiger LT Std 45 Light"/>
        </w:rPr>
        <w:t>een user en zorg dat deze de juiste licenties bevat</w:t>
      </w:r>
      <w:r w:rsidR="00037B50" w:rsidRPr="00D80AFC">
        <w:rPr>
          <w:rFonts w:ascii="Frutiger LT Std 45 Light" w:hAnsi="Frutiger LT Std 45 Light"/>
          <w:lang w:val="nl-NL"/>
        </w:rPr>
        <w:br w:type="page"/>
      </w:r>
    </w:p>
    <w:p w14:paraId="2BC2C3E0" w14:textId="2C98DDF0" w:rsidR="00DD1E3A" w:rsidRPr="00D80AFC" w:rsidRDefault="00DD1E3A" w:rsidP="00DD1E3A">
      <w:pPr>
        <w:pStyle w:val="Titel"/>
        <w:rPr>
          <w:rFonts w:ascii="Frutiger LT Std 45 Light" w:hAnsi="Frutiger LT Std 45 Light"/>
          <w:lang w:val="nl-NL"/>
        </w:rPr>
      </w:pPr>
      <w:bookmarkStart w:id="161" w:name="_Toc107168808"/>
      <w:bookmarkStart w:id="162" w:name="_Toc107227763"/>
      <w:bookmarkStart w:id="163" w:name="_Toc107227804"/>
      <w:bookmarkStart w:id="164" w:name="_Toc107168800"/>
      <w:r w:rsidRPr="00D80AFC">
        <w:rPr>
          <w:rFonts w:ascii="Frutiger LT Std 45 Light" w:hAnsi="Frutiger LT Std 45 Light"/>
          <w:lang w:val="nl-NL"/>
        </w:rPr>
        <w:lastRenderedPageBreak/>
        <w:t>EXTRA 0</w:t>
      </w:r>
      <w:r>
        <w:rPr>
          <w:rFonts w:ascii="Frutiger LT Std 45 Light" w:hAnsi="Frutiger LT Std 45 Light"/>
          <w:lang w:val="nl-NL"/>
        </w:rPr>
        <w:t>2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-860658283"/>
          <w:placeholder>
            <w:docPart w:val="B79D879908A04538A28C313B5F937E36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USERS</w:t>
          </w:r>
          <w:r>
            <w:rPr>
              <w:rFonts w:ascii="Frutiger LT Std 45 Light" w:hAnsi="Frutiger LT Std 45 Light"/>
              <w:lang w:val="nl-NL"/>
            </w:rPr>
            <w:t xml:space="preserve"> Script</w:t>
          </w:r>
        </w:sdtContent>
      </w:sdt>
    </w:p>
    <w:p w14:paraId="69E13387" w14:textId="1E6C72CE" w:rsidR="00DD1E3A" w:rsidRPr="00D80AFC" w:rsidRDefault="00DD1E3A" w:rsidP="00DD1E3A">
      <w:pPr>
        <w:pStyle w:val="Kop2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 xml:space="preserve">DEELOPDRACHT 1: </w:t>
      </w:r>
      <w:r>
        <w:rPr>
          <w:rFonts w:ascii="Frutiger LT Std 45 Light" w:hAnsi="Frutiger LT Std 45 Light"/>
          <w:lang w:val="nl-NL"/>
        </w:rPr>
        <w:t xml:space="preserve">Add users </w:t>
      </w:r>
      <w:r w:rsidR="00FC5B11">
        <w:rPr>
          <w:rFonts w:ascii="Frutiger LT Std 45 Light" w:hAnsi="Frutiger LT Std 45 Light"/>
          <w:lang w:val="nl-NL"/>
        </w:rPr>
        <w:t>with script</w:t>
      </w:r>
    </w:p>
    <w:p w14:paraId="7F82A2FF" w14:textId="77777777" w:rsidR="00DD1E3A" w:rsidRPr="00D80AFC" w:rsidRDefault="00DD1E3A" w:rsidP="00DD1E3A">
      <w:pPr>
        <w:pStyle w:val="Geenafstand"/>
        <w:spacing w:after="60"/>
        <w:rPr>
          <w:rFonts w:ascii="Frutiger LT Std 45 Light" w:hAnsi="Frutiger LT Std 45 Light"/>
        </w:rPr>
      </w:pPr>
    </w:p>
    <w:p w14:paraId="114E400A" w14:textId="3569BE4B" w:rsidR="00C86F15" w:rsidRPr="00C86F15" w:rsidRDefault="00DD1E3A" w:rsidP="00C86F15">
      <w:pPr>
        <w:pStyle w:val="Lijstalinea"/>
        <w:numPr>
          <w:ilvl w:val="0"/>
          <w:numId w:val="8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</w:rPr>
        <w:t xml:space="preserve">Open een browser en surf naar de URL </w:t>
      </w:r>
      <w:hyperlink r:id="rId85" w:history="1">
        <w:r w:rsidR="00C86F15" w:rsidRPr="00915EC1">
          <w:rPr>
            <w:rStyle w:val="Hyperlink"/>
            <w:rFonts w:ascii="Frutiger LT Std 45 Light" w:hAnsi="Frutiger LT Std 45 Light"/>
          </w:rPr>
          <w:t>https://github.com/TuurHousiaux/TrainingIntune</w:t>
        </w:r>
      </w:hyperlink>
      <w:r w:rsidR="00C86F15">
        <w:rPr>
          <w:rFonts w:ascii="Frutiger LT Std 45 Light" w:hAnsi="Frutiger LT Std 45 Light"/>
        </w:rPr>
        <w:t xml:space="preserve"> </w:t>
      </w:r>
    </w:p>
    <w:p w14:paraId="5A458A8C" w14:textId="77777777" w:rsidR="000E2511" w:rsidRDefault="00C86F15" w:rsidP="000E2511">
      <w:pPr>
        <w:pStyle w:val="Lijstalinea"/>
        <w:numPr>
          <w:ilvl w:val="0"/>
          <w:numId w:val="8"/>
        </w:numPr>
        <w:rPr>
          <w:rFonts w:ascii="Frutiger LT Std 45 Light" w:hAnsi="Frutiger LT Std 45 Light"/>
          <w:lang w:val="nl-NL"/>
        </w:rPr>
      </w:pPr>
      <w:r w:rsidRPr="000E2511">
        <w:rPr>
          <w:rFonts w:ascii="Frutiger LT Std 45 Light" w:hAnsi="Frutiger LT Std 45 Light"/>
          <w:lang w:val="nl-NL"/>
        </w:rPr>
        <w:t>Download het script: “Users MS365.ps1”</w:t>
      </w:r>
      <w:r w:rsidR="000E2511" w:rsidRPr="000E2511">
        <w:rPr>
          <w:rFonts w:ascii="Frutiger LT Std 45 Light" w:hAnsi="Frutiger LT Std 45 Light"/>
          <w:lang w:val="nl-NL"/>
        </w:rPr>
        <w:t>, dit voe</w:t>
      </w:r>
      <w:r w:rsidR="000E2511">
        <w:rPr>
          <w:rFonts w:ascii="Frutiger LT Std 45 Light" w:hAnsi="Frutiger LT Std 45 Light"/>
          <w:lang w:val="nl-NL"/>
        </w:rPr>
        <w:t>rt het volgende uit:</w:t>
      </w:r>
    </w:p>
    <w:p w14:paraId="766F9C3F" w14:textId="77777777" w:rsidR="000E2511" w:rsidRDefault="000E2511" w:rsidP="000E2511">
      <w:pPr>
        <w:pStyle w:val="Lijstalinea"/>
        <w:numPr>
          <w:ilvl w:val="1"/>
          <w:numId w:val="8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Openen powershell als admin</w:t>
      </w:r>
    </w:p>
    <w:p w14:paraId="3037B19F" w14:textId="77777777" w:rsidR="000E2511" w:rsidRDefault="000E2511" w:rsidP="000E2511">
      <w:pPr>
        <w:pStyle w:val="Lijstalinea"/>
        <w:numPr>
          <w:ilvl w:val="1"/>
          <w:numId w:val="8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Installeren module Msonline (indien nog niet geïnstalleerd)</w:t>
      </w:r>
    </w:p>
    <w:p w14:paraId="29E239F1" w14:textId="1C4DDA3A" w:rsidR="00DD1E3A" w:rsidRPr="000E2511" w:rsidRDefault="000E2511" w:rsidP="000E2511">
      <w:pPr>
        <w:pStyle w:val="Lijstalinea"/>
        <w:numPr>
          <w:ilvl w:val="1"/>
          <w:numId w:val="8"/>
        </w:numPr>
        <w:rPr>
          <w:rFonts w:ascii="Frutiger LT Std 45 Light" w:hAnsi="Frutiger LT Std 45 Light"/>
          <w:lang w:val="nl-NL"/>
        </w:rPr>
      </w:pPr>
      <w:r>
        <w:rPr>
          <w:rFonts w:ascii="Frutiger LT Std 45 Light" w:hAnsi="Frutiger LT Std 45 Light"/>
          <w:lang w:val="nl-NL"/>
        </w:rPr>
        <w:t>Aanmaken users met departementen</w:t>
      </w:r>
    </w:p>
    <w:p w14:paraId="6B9F7868" w14:textId="56FBE192" w:rsidR="00652C80" w:rsidRDefault="00DD1E3A">
      <w:pPr>
        <w:jc w:val="left"/>
        <w:rPr>
          <w:rFonts w:ascii="Frutiger LT Std 45 Light" w:hAnsi="Frutiger LT Std 45 Light"/>
          <w:lang w:val="nl-NL"/>
        </w:rPr>
      </w:pPr>
      <w:r w:rsidRPr="000E2511">
        <w:rPr>
          <w:rFonts w:ascii="Frutiger LT Std 45 Light" w:hAnsi="Frutiger LT Std 45 Light"/>
          <w:lang w:val="nl-NL"/>
        </w:rPr>
        <w:br w:type="page"/>
      </w:r>
    </w:p>
    <w:p w14:paraId="2223B9E6" w14:textId="20668ED8" w:rsidR="00652C80" w:rsidRPr="00D80AFC" w:rsidRDefault="00652C80" w:rsidP="00652C80">
      <w:pPr>
        <w:pStyle w:val="Titel"/>
        <w:rPr>
          <w:rFonts w:ascii="Frutiger LT Std 45 Light" w:hAnsi="Frutiger LT Std 45 Light"/>
          <w:lang w:val="en-US"/>
        </w:rPr>
      </w:pPr>
      <w:r>
        <w:rPr>
          <w:rFonts w:ascii="Frutiger LT Std 45 Light" w:hAnsi="Frutiger LT Std 45 Light"/>
          <w:lang w:val="en-US"/>
        </w:rPr>
        <w:lastRenderedPageBreak/>
        <w:t>Extra 03</w:t>
      </w:r>
      <w:r w:rsidRPr="00D80AFC">
        <w:rPr>
          <w:rFonts w:ascii="Frutiger LT Std 45 Light" w:hAnsi="Frutiger LT Std 45 Light"/>
          <w:lang w:val="en-US"/>
        </w:rPr>
        <w:t xml:space="preserve"> – </w:t>
      </w:r>
      <w:sdt>
        <w:sdtPr>
          <w:rPr>
            <w:rFonts w:ascii="Frutiger LT Std 45 Light" w:hAnsi="Frutiger LT Std 45 Light"/>
          </w:rPr>
          <w:id w:val="1509952854"/>
          <w:placeholder>
            <w:docPart w:val="BB50EE4CCD584DEF887018AFEF252DBE"/>
          </w:placeholder>
        </w:sdtPr>
        <w:sdtContent>
          <w:r w:rsidRPr="00D80AFC">
            <w:rPr>
              <w:rFonts w:ascii="Frutiger LT Std 45 Light" w:hAnsi="Frutiger LT Std 45 Light"/>
              <w:lang w:val="en-US"/>
            </w:rPr>
            <w:t>Multifactor Authentication</w:t>
          </w:r>
        </w:sdtContent>
      </w:sdt>
    </w:p>
    <w:p w14:paraId="4F9F8019" w14:textId="77777777" w:rsidR="00652C80" w:rsidRPr="00D80AFC" w:rsidRDefault="00652C80" w:rsidP="00652C80">
      <w:pPr>
        <w:pStyle w:val="Geenafstand"/>
        <w:spacing w:after="120"/>
        <w:contextualSpacing/>
        <w:rPr>
          <w:rFonts w:ascii="Frutiger LT Std 45 Light" w:hAnsi="Frutiger LT Std 45 Light"/>
          <w:lang w:val="en-US"/>
        </w:rPr>
      </w:pPr>
    </w:p>
    <w:p w14:paraId="35022D3A" w14:textId="77777777" w:rsidR="00652C80" w:rsidRPr="00D80AFC" w:rsidRDefault="00652C80" w:rsidP="00652C80">
      <w:pPr>
        <w:pStyle w:val="Kop2"/>
        <w:rPr>
          <w:rFonts w:ascii="Frutiger LT Std 45 Light" w:hAnsi="Frutiger LT Std 45 Light"/>
          <w:lang w:val="en-US"/>
        </w:rPr>
      </w:pPr>
      <w:bookmarkStart w:id="165" w:name="_Toc107168749"/>
      <w:bookmarkStart w:id="166" w:name="_Toc107227702"/>
      <w:r w:rsidRPr="00D80AFC">
        <w:rPr>
          <w:rFonts w:ascii="Frutiger LT Std 45 Light" w:hAnsi="Frutiger LT Std 45 Light"/>
          <w:lang w:val="en-US"/>
        </w:rPr>
        <w:t>DEELOPDRACHT 1: Multifactor Authentication</w:t>
      </w:r>
      <w:bookmarkEnd w:id="165"/>
      <w:bookmarkEnd w:id="166"/>
    </w:p>
    <w:p w14:paraId="2F8DE45C" w14:textId="77777777" w:rsidR="00652C80" w:rsidRPr="00D80AFC" w:rsidRDefault="00652C80" w:rsidP="00652C80">
      <w:pPr>
        <w:pStyle w:val="Ondertitel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In deze oefening gaan we multifactor authentication uitvoeren voor de omgeving</w:t>
      </w:r>
    </w:p>
    <w:p w14:paraId="717E728A" w14:textId="77777777" w:rsidR="00652C80" w:rsidRPr="00D80AFC" w:rsidRDefault="00652C80" w:rsidP="00652C80">
      <w:pPr>
        <w:pStyle w:val="Geenafstand"/>
        <w:spacing w:after="60"/>
        <w:jc w:val="right"/>
        <w:rPr>
          <w:rFonts w:ascii="Frutiger LT Std 45 Light" w:hAnsi="Frutiger LT Std 45 Light"/>
          <w:sz w:val="22"/>
        </w:rPr>
      </w:pPr>
    </w:p>
    <w:p w14:paraId="1AFCFF29" w14:textId="77777777" w:rsidR="00652C80" w:rsidRPr="00D80AFC" w:rsidRDefault="00652C80" w:rsidP="00652C80">
      <w:pPr>
        <w:pStyle w:val="Lijstalinea"/>
        <w:numPr>
          <w:ilvl w:val="0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86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76D59870" w14:textId="77777777" w:rsidR="00652C80" w:rsidRPr="00D80AFC" w:rsidRDefault="00652C80" w:rsidP="00652C80">
      <w:pPr>
        <w:pStyle w:val="Lijstalinea"/>
        <w:numPr>
          <w:ilvl w:val="0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Browse naar “Users” en kies voor “per user multifactor authentication”</w:t>
      </w:r>
    </w:p>
    <w:p w14:paraId="7B460B00" w14:textId="77777777" w:rsidR="00652C80" w:rsidRPr="00D80AFC" w:rsidRDefault="00652C80" w:rsidP="00652C80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4F77A10F" wp14:editId="3B6A8B33">
            <wp:extent cx="5760720" cy="14128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0B31" w14:textId="77777777" w:rsidR="00652C80" w:rsidRPr="00D80AFC" w:rsidRDefault="00652C80" w:rsidP="00652C80">
      <w:pPr>
        <w:pStyle w:val="Lijstalinea"/>
        <w:numPr>
          <w:ilvl w:val="0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Selecteer de global administrator</w:t>
      </w:r>
    </w:p>
    <w:p w14:paraId="13B72AF3" w14:textId="77777777" w:rsidR="00652C80" w:rsidRPr="00D80AFC" w:rsidRDefault="00652C80" w:rsidP="00652C80">
      <w:pPr>
        <w:pStyle w:val="Lijstalinea"/>
        <w:numPr>
          <w:ilvl w:val="0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Kies voor enable</w:t>
      </w:r>
    </w:p>
    <w:p w14:paraId="74F75F13" w14:textId="77777777" w:rsidR="00652C80" w:rsidRPr="00D80AFC" w:rsidRDefault="00652C80" w:rsidP="00652C80">
      <w:pPr>
        <w:pStyle w:val="Lijstalinea"/>
        <w:numPr>
          <w:ilvl w:val="0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Bij de popup duw je op enable multifactor auth</w:t>
      </w:r>
    </w:p>
    <w:p w14:paraId="510761F3" w14:textId="77777777" w:rsidR="00652C80" w:rsidRPr="00D80AFC" w:rsidRDefault="00652C80" w:rsidP="00652C80">
      <w:pPr>
        <w:pStyle w:val="Lijstalinea"/>
        <w:numPr>
          <w:ilvl w:val="0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Selecteer daarna terug de administrator en kies voor enforce</w:t>
      </w:r>
    </w:p>
    <w:p w14:paraId="23457F78" w14:textId="77777777" w:rsidR="00652C80" w:rsidRPr="00D80AFC" w:rsidRDefault="00652C80" w:rsidP="00652C80">
      <w:pPr>
        <w:pStyle w:val="Lijstalinea"/>
        <w:numPr>
          <w:ilvl w:val="0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Bij de popup duw je op enforce</w:t>
      </w:r>
    </w:p>
    <w:p w14:paraId="3C37F06A" w14:textId="77777777" w:rsidR="00652C80" w:rsidRPr="00D80AFC" w:rsidRDefault="00652C80" w:rsidP="00652C80">
      <w:pPr>
        <w:pStyle w:val="Kop2"/>
        <w:rPr>
          <w:rFonts w:ascii="Frutiger LT Std 45 Light" w:hAnsi="Frutiger LT Std 45 Light"/>
          <w:lang w:val="en-US"/>
        </w:rPr>
      </w:pPr>
      <w:bookmarkStart w:id="167" w:name="_Toc107168750"/>
      <w:bookmarkStart w:id="168" w:name="_Toc107227703"/>
      <w:r w:rsidRPr="00D80AFC">
        <w:rPr>
          <w:rFonts w:ascii="Frutiger LT Std 45 Light" w:hAnsi="Frutiger LT Std 45 Light"/>
          <w:lang w:val="en-US"/>
        </w:rPr>
        <w:t>DEELOPDRACHT 2: Multifactor Authentication testen</w:t>
      </w:r>
      <w:bookmarkEnd w:id="167"/>
      <w:bookmarkEnd w:id="168"/>
    </w:p>
    <w:p w14:paraId="490EF9D5" w14:textId="77777777" w:rsidR="00652C80" w:rsidRPr="00D80AFC" w:rsidRDefault="00652C80" w:rsidP="00652C80">
      <w:pPr>
        <w:pStyle w:val="Lijstalinea"/>
        <w:numPr>
          <w:ilvl w:val="0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Log uit en terug in op </w:t>
      </w:r>
      <w:hyperlink r:id="rId88" w:history="1">
        <w:r w:rsidRPr="00D80AFC">
          <w:rPr>
            <w:rStyle w:val="Hyperlink"/>
            <w:rFonts w:ascii="Frutiger LT Std 45 Light" w:hAnsi="Frutiger LT Std 45 Light"/>
          </w:rPr>
          <w:t>https://portal.office.com</w:t>
        </w:r>
      </w:hyperlink>
      <w:r w:rsidRPr="00D80AFC">
        <w:rPr>
          <w:rFonts w:ascii="Frutiger LT Std 45 Light" w:hAnsi="Frutiger LT Std 45 Light"/>
        </w:rPr>
        <w:t xml:space="preserve"> </w:t>
      </w:r>
    </w:p>
    <w:p w14:paraId="5E934CB9" w14:textId="77777777" w:rsidR="00652C80" w:rsidRPr="00D80AFC" w:rsidRDefault="00652C80" w:rsidP="00652C80">
      <w:pPr>
        <w:pStyle w:val="Lijstalinea"/>
        <w:numPr>
          <w:ilvl w:val="1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Als er gevraagd wordt voor multifactor auhtentication:</w:t>
      </w:r>
    </w:p>
    <w:p w14:paraId="53F34812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Installeer Microsoft Authenticator op jouw smartphone</w:t>
      </w:r>
    </w:p>
    <w:p w14:paraId="3720C5D6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Duw op next</w:t>
      </w:r>
    </w:p>
    <w:p w14:paraId="7F5280C6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Scan de QR-code vanuit de authenticator app (add account &gt; work/school account)</w:t>
      </w:r>
    </w:p>
    <w:p w14:paraId="1B232A90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next en aansluitend approve op je smartphone</w:t>
      </w:r>
    </w:p>
    <w:p w14:paraId="2F2488E4" w14:textId="77777777" w:rsidR="00652C80" w:rsidRPr="00D80AFC" w:rsidRDefault="00652C80" w:rsidP="00652C80">
      <w:pPr>
        <w:pStyle w:val="Lijstalinea"/>
        <w:numPr>
          <w:ilvl w:val="1"/>
          <w:numId w:val="4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Voor de 2</w:t>
      </w:r>
      <w:r w:rsidRPr="00D80AFC">
        <w:rPr>
          <w:rFonts w:ascii="Frutiger LT Std 45 Light" w:hAnsi="Frutiger LT Std 45 Light"/>
          <w:vertAlign w:val="superscript"/>
          <w:lang w:val="nl-NL"/>
        </w:rPr>
        <w:t>e</w:t>
      </w:r>
      <w:r w:rsidRPr="00D80AFC">
        <w:rPr>
          <w:rFonts w:ascii="Frutiger LT Std 45 Light" w:hAnsi="Frutiger LT Std 45 Light"/>
          <w:lang w:val="nl-NL"/>
        </w:rPr>
        <w:t xml:space="preserve"> authenticatie</w:t>
      </w:r>
    </w:p>
    <w:p w14:paraId="27A45D9C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jouw gsm-nummer op</w:t>
      </w:r>
    </w:p>
    <w:p w14:paraId="67A7E7C9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next</w:t>
      </w:r>
    </w:p>
    <w:p w14:paraId="2F73FA1D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de verificatie-code op</w:t>
      </w:r>
    </w:p>
    <w:p w14:paraId="0F4EFA30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Next</w:t>
      </w:r>
    </w:p>
    <w:p w14:paraId="63E0BA22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bij App Password een naam op</w:t>
      </w:r>
    </w:p>
    <w:p w14:paraId="3F519B1E" w14:textId="77777777" w:rsidR="00652C80" w:rsidRPr="00D80AFC" w:rsidRDefault="00652C80" w:rsidP="00652C80">
      <w:pPr>
        <w:pStyle w:val="Lijstalinea"/>
        <w:numPr>
          <w:ilvl w:val="2"/>
          <w:numId w:val="4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op done</w:t>
      </w:r>
    </w:p>
    <w:p w14:paraId="38B8B5E6" w14:textId="77777777" w:rsidR="00652C80" w:rsidRPr="00D80AFC" w:rsidRDefault="00652C80" w:rsidP="00652C80">
      <w:pPr>
        <w:rPr>
          <w:rFonts w:ascii="Frutiger LT Std 45 Light" w:hAnsi="Frutiger LT Std 45 Light"/>
        </w:rPr>
      </w:pPr>
    </w:p>
    <w:p w14:paraId="212716E4" w14:textId="49802AD0" w:rsidR="00652C80" w:rsidRPr="00D80AFC" w:rsidRDefault="00652C80" w:rsidP="00652C80">
      <w:pPr>
        <w:pStyle w:val="Titel"/>
        <w:rPr>
          <w:rFonts w:ascii="Frutiger LT Std 45 Light" w:hAnsi="Frutiger LT Std 45 Light"/>
          <w:lang w:val="en-US"/>
        </w:rPr>
      </w:pPr>
      <w:bookmarkStart w:id="169" w:name="_Toc107168751"/>
      <w:bookmarkStart w:id="170" w:name="_Toc107227704"/>
      <w:bookmarkStart w:id="171" w:name="_Toc107227788"/>
      <w:r>
        <w:rPr>
          <w:rFonts w:ascii="Frutiger LT Std 45 Light" w:hAnsi="Frutiger LT Std 45 Light"/>
          <w:lang w:val="en-US"/>
        </w:rPr>
        <w:lastRenderedPageBreak/>
        <w:t>Extra 04</w:t>
      </w:r>
      <w:r w:rsidRPr="00D80AFC">
        <w:rPr>
          <w:rFonts w:ascii="Frutiger LT Std 45 Light" w:hAnsi="Frutiger LT Std 45 Light"/>
          <w:lang w:val="en-US"/>
        </w:rPr>
        <w:t xml:space="preserve"> – </w:t>
      </w:r>
      <w:sdt>
        <w:sdtPr>
          <w:rPr>
            <w:rFonts w:ascii="Frutiger LT Std 45 Light" w:hAnsi="Frutiger LT Std 45 Light"/>
          </w:rPr>
          <w:id w:val="1265344868"/>
          <w:placeholder>
            <w:docPart w:val="BB640BFC4706495D9BA703BC42305E0D"/>
          </w:placeholder>
        </w:sdtPr>
        <w:sdtContent>
          <w:r w:rsidRPr="00D80AFC">
            <w:rPr>
              <w:rFonts w:ascii="Frutiger LT Std 45 Light" w:hAnsi="Frutiger LT Std 45 Light"/>
              <w:lang w:val="en-US"/>
            </w:rPr>
            <w:t>Azure AD Self Service Password Reset</w:t>
          </w:r>
        </w:sdtContent>
      </w:sdt>
      <w:bookmarkEnd w:id="169"/>
      <w:bookmarkEnd w:id="170"/>
      <w:bookmarkEnd w:id="171"/>
    </w:p>
    <w:p w14:paraId="73A5F69A" w14:textId="77777777" w:rsidR="00652C80" w:rsidRPr="00D80AFC" w:rsidRDefault="00652C80" w:rsidP="00652C80">
      <w:pPr>
        <w:pStyle w:val="Geenafstand"/>
        <w:spacing w:after="120"/>
        <w:contextualSpacing/>
        <w:rPr>
          <w:rFonts w:ascii="Frutiger LT Std 45 Light" w:hAnsi="Frutiger LT Std 45 Light"/>
          <w:lang w:val="en-US"/>
        </w:rPr>
      </w:pPr>
    </w:p>
    <w:p w14:paraId="40F2609D" w14:textId="77777777" w:rsidR="00652C80" w:rsidRPr="00D80AFC" w:rsidRDefault="00652C80" w:rsidP="00652C80">
      <w:pPr>
        <w:pStyle w:val="Kop2"/>
        <w:rPr>
          <w:rFonts w:ascii="Frutiger LT Std 45 Light" w:hAnsi="Frutiger LT Std 45 Light"/>
          <w:lang w:val="nl-NL"/>
        </w:rPr>
      </w:pPr>
      <w:bookmarkStart w:id="172" w:name="_Toc107168752"/>
      <w:bookmarkStart w:id="173" w:name="_Toc107227705"/>
      <w:r w:rsidRPr="00D80AFC">
        <w:rPr>
          <w:rFonts w:ascii="Frutiger LT Std 45 Light" w:hAnsi="Frutiger LT Std 45 Light"/>
          <w:lang w:val="nl-NL"/>
        </w:rPr>
        <w:t>DEELOPDRACHT 1: Azure AD SSPR inschakelen</w:t>
      </w:r>
      <w:bookmarkEnd w:id="172"/>
      <w:bookmarkEnd w:id="173"/>
    </w:p>
    <w:p w14:paraId="2D714BD1" w14:textId="77777777" w:rsidR="00652C80" w:rsidRPr="00D80AFC" w:rsidRDefault="00652C80" w:rsidP="00652C80">
      <w:pPr>
        <w:pStyle w:val="Ondertitel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We gaan Azure AD SSPR inschakelen</w:t>
      </w:r>
    </w:p>
    <w:p w14:paraId="6E76502A" w14:textId="77777777" w:rsidR="00652C80" w:rsidRPr="00D80AFC" w:rsidRDefault="00652C80" w:rsidP="00652C8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naar: </w:t>
      </w:r>
      <w:hyperlink r:id="rId89" w:history="1">
        <w:r w:rsidRPr="00D80AFC">
          <w:rPr>
            <w:rStyle w:val="Hyperlink"/>
            <w:rFonts w:ascii="Frutiger LT Std 45 Light" w:hAnsi="Frutiger LT Std 45 Light"/>
          </w:rPr>
          <w:t>https://endpoint.microsoft.com/</w:t>
        </w:r>
      </w:hyperlink>
    </w:p>
    <w:p w14:paraId="4BEE40C9" w14:textId="77777777" w:rsidR="00652C80" w:rsidRPr="00D80AFC" w:rsidRDefault="00652C80" w:rsidP="00652C8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Browse naar “Users”</w:t>
      </w:r>
      <w:r w:rsidRPr="00D80AFC">
        <w:rPr>
          <w:rFonts w:ascii="Frutiger LT Std 45 Light" w:hAnsi="Frutiger LT Std 45 Light"/>
          <w:lang w:val="nl-NL"/>
        </w:rPr>
        <w:t xml:space="preserve"> &gt; Password reset</w:t>
      </w:r>
    </w:p>
    <w:p w14:paraId="0E383DA8" w14:textId="77777777" w:rsidR="00652C80" w:rsidRPr="00D80AFC" w:rsidRDefault="00652C80" w:rsidP="00652C80">
      <w:p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016AF9B3" wp14:editId="7FF9F727">
            <wp:extent cx="5760720" cy="1842135"/>
            <wp:effectExtent l="0" t="0" r="0" b="5715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952" w14:textId="77777777" w:rsidR="00652C80" w:rsidRPr="00D80AFC" w:rsidRDefault="00652C80" w:rsidP="00652C80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volgende configuratie mee (vergeet niet elke keer op save te duwen!):</w:t>
      </w:r>
    </w:p>
    <w:p w14:paraId="4BB2169C" w14:textId="77777777" w:rsidR="00652C80" w:rsidRPr="00D80AFC" w:rsidRDefault="00652C80" w:rsidP="00652C80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338B9D0A" wp14:editId="0E14500B">
            <wp:extent cx="5760720" cy="2440305"/>
            <wp:effectExtent l="0" t="0" r="0" b="0"/>
            <wp:docPr id="33" name="Afbeelding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beelding 33" descr="Graphical user interface, application, Teams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44E1" w14:textId="77777777" w:rsidR="00652C80" w:rsidRPr="00D80AFC" w:rsidRDefault="00652C80" w:rsidP="00652C8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Properties:</w:t>
      </w:r>
    </w:p>
    <w:p w14:paraId="2CD115ED" w14:textId="77777777" w:rsidR="00652C80" w:rsidRPr="00D80AFC" w:rsidRDefault="00652C80" w:rsidP="00652C80">
      <w:pPr>
        <w:pStyle w:val="Lijstalinea"/>
        <w:numPr>
          <w:ilvl w:val="2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Self service password reset enabled: All</w:t>
      </w:r>
    </w:p>
    <w:p w14:paraId="6C42E2B0" w14:textId="77777777" w:rsidR="00652C80" w:rsidRPr="00D80AFC" w:rsidRDefault="00652C80" w:rsidP="00652C8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Authentication methods</w:t>
      </w:r>
    </w:p>
    <w:p w14:paraId="5CFF5F9D" w14:textId="77777777" w:rsidR="00652C80" w:rsidRPr="00D80AFC" w:rsidRDefault="00652C80" w:rsidP="00652C80">
      <w:pPr>
        <w:pStyle w:val="Lijstalinea"/>
        <w:numPr>
          <w:ilvl w:val="2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Number: 2</w:t>
      </w:r>
    </w:p>
    <w:p w14:paraId="4C03F69B" w14:textId="77777777" w:rsidR="00652C80" w:rsidRPr="00D80AFC" w:rsidRDefault="00652C80" w:rsidP="00652C80">
      <w:pPr>
        <w:pStyle w:val="Lijstalinea"/>
        <w:numPr>
          <w:ilvl w:val="2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Methods:</w:t>
      </w:r>
    </w:p>
    <w:p w14:paraId="4F1879B7" w14:textId="77777777" w:rsidR="00652C80" w:rsidRPr="00D80AFC" w:rsidRDefault="00652C80" w:rsidP="00652C80">
      <w:pPr>
        <w:pStyle w:val="Lijstalinea"/>
        <w:numPr>
          <w:ilvl w:val="3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Email</w:t>
      </w:r>
    </w:p>
    <w:p w14:paraId="79024069" w14:textId="77777777" w:rsidR="00652C80" w:rsidRPr="00D80AFC" w:rsidRDefault="00652C80" w:rsidP="00652C80">
      <w:pPr>
        <w:pStyle w:val="Lijstalinea"/>
        <w:numPr>
          <w:ilvl w:val="3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Mobile App</w:t>
      </w:r>
    </w:p>
    <w:p w14:paraId="666E01AA" w14:textId="77777777" w:rsidR="00652C80" w:rsidRPr="00D80AFC" w:rsidRDefault="00652C80" w:rsidP="00652C80">
      <w:pPr>
        <w:pStyle w:val="Lijstalinea"/>
        <w:numPr>
          <w:ilvl w:val="3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SMS</w:t>
      </w:r>
    </w:p>
    <w:p w14:paraId="2542CAF9" w14:textId="77777777" w:rsidR="00652C80" w:rsidRPr="00D80AFC" w:rsidRDefault="00652C80" w:rsidP="00652C8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lastRenderedPageBreak/>
        <w:t>Registration:</w:t>
      </w:r>
    </w:p>
    <w:p w14:paraId="0E7181BC" w14:textId="77777777" w:rsidR="00652C80" w:rsidRPr="00D80AFC" w:rsidRDefault="00652C80" w:rsidP="00652C80">
      <w:pPr>
        <w:pStyle w:val="Lijstalinea"/>
        <w:numPr>
          <w:ilvl w:val="2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Default laten staan</w:t>
      </w:r>
    </w:p>
    <w:p w14:paraId="338AC384" w14:textId="77777777" w:rsidR="00652C80" w:rsidRPr="00D80AFC" w:rsidRDefault="00652C80" w:rsidP="00652C8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Notifications:</w:t>
      </w:r>
    </w:p>
    <w:p w14:paraId="6D7B7DF6" w14:textId="77777777" w:rsidR="00652C80" w:rsidRPr="00D80AFC" w:rsidRDefault="00652C80" w:rsidP="00652C80">
      <w:pPr>
        <w:pStyle w:val="Lijstalinea"/>
        <w:numPr>
          <w:ilvl w:val="2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Both yes</w:t>
      </w:r>
    </w:p>
    <w:p w14:paraId="359C2C7F" w14:textId="77777777" w:rsidR="00652C80" w:rsidRPr="00D80AFC" w:rsidRDefault="00652C80" w:rsidP="00652C80">
      <w:pPr>
        <w:pStyle w:val="Lijstalinea"/>
        <w:numPr>
          <w:ilvl w:val="1"/>
          <w:numId w:val="6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De rest gewoon default</w:t>
      </w:r>
    </w:p>
    <w:p w14:paraId="4363CDCB" w14:textId="77777777" w:rsidR="00652C80" w:rsidRPr="00D81972" w:rsidRDefault="00652C80" w:rsidP="00652C80">
      <w:pPr>
        <w:pStyle w:val="Kop2"/>
        <w:rPr>
          <w:rFonts w:ascii="Frutiger LT Std 45 Light" w:hAnsi="Frutiger LT Std 45 Light"/>
          <w:lang w:val="nl-NL"/>
        </w:rPr>
      </w:pPr>
      <w:bookmarkStart w:id="174" w:name="_Toc107168753"/>
      <w:bookmarkStart w:id="175" w:name="_Toc107227706"/>
      <w:r w:rsidRPr="00D81972">
        <w:rPr>
          <w:rFonts w:ascii="Frutiger LT Std 45 Light" w:hAnsi="Frutiger LT Std 45 Light"/>
          <w:lang w:val="nl-NL"/>
        </w:rPr>
        <w:t>DEELOPDRACHT 2: Azure AD SSPR testen</w:t>
      </w:r>
      <w:bookmarkEnd w:id="174"/>
      <w:bookmarkEnd w:id="175"/>
    </w:p>
    <w:p w14:paraId="66DAAD6D" w14:textId="77777777" w:rsidR="00652C80" w:rsidRPr="00D80AFC" w:rsidRDefault="00652C80" w:rsidP="00652C80">
      <w:pPr>
        <w:pStyle w:val="Ondertitel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We gaan Azure AD SSPR testen</w:t>
      </w:r>
    </w:p>
    <w:p w14:paraId="6E3C0FC7" w14:textId="77777777" w:rsidR="00652C80" w:rsidRPr="00D80AFC" w:rsidRDefault="00652C80" w:rsidP="00652C8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Open een andere browser in-private</w:t>
      </w:r>
    </w:p>
    <w:p w14:paraId="113635B0" w14:textId="77777777" w:rsidR="00652C80" w:rsidRPr="00D80AFC" w:rsidRDefault="00652C80" w:rsidP="00652C80">
      <w:pPr>
        <w:pStyle w:val="Lijstalinea"/>
        <w:numPr>
          <w:ilvl w:val="0"/>
          <w:numId w:val="6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Ga naar portal.office.com</w:t>
      </w:r>
    </w:p>
    <w:p w14:paraId="67B66618" w14:textId="77777777" w:rsidR="00652C80" w:rsidRPr="00D80AFC" w:rsidRDefault="00652C80" w:rsidP="00652C80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Geef jouw mail-adres van de admin mee</w:t>
      </w:r>
    </w:p>
    <w:p w14:paraId="5B7799A8" w14:textId="77777777" w:rsidR="00652C80" w:rsidRPr="00D80AFC" w:rsidRDefault="00652C80" w:rsidP="00652C80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Duw next en zeg dan forgot password</w:t>
      </w:r>
    </w:p>
    <w:p w14:paraId="164EB44D" w14:textId="77777777" w:rsidR="00652C80" w:rsidRPr="00D80AFC" w:rsidRDefault="00652C80" w:rsidP="00652C80">
      <w:pPr>
        <w:pStyle w:val="Lijstalinea"/>
        <w:numPr>
          <w:ilvl w:val="0"/>
          <w:numId w:val="6"/>
        </w:num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Volg de stapjes om jouw wachtwoord te resetten.</w:t>
      </w:r>
    </w:p>
    <w:p w14:paraId="6467A185" w14:textId="77777777" w:rsidR="00652C80" w:rsidRPr="00D80AFC" w:rsidRDefault="00652C80" w:rsidP="00652C80">
      <w:pPr>
        <w:rPr>
          <w:rFonts w:ascii="Frutiger LT Std 45 Light" w:hAnsi="Frutiger LT Std 45 Light"/>
          <w:lang w:val="nl-NL"/>
        </w:rPr>
      </w:pPr>
    </w:p>
    <w:p w14:paraId="76AC6A51" w14:textId="77777777" w:rsidR="00652C80" w:rsidRPr="00D80AFC" w:rsidRDefault="00652C80" w:rsidP="00652C80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4198E8B2" w14:textId="77777777" w:rsidR="00DD1E3A" w:rsidRPr="000E2511" w:rsidRDefault="00DD1E3A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</w:p>
    <w:p w14:paraId="0ECCDA23" w14:textId="7991B65A" w:rsidR="00C23FD8" w:rsidRPr="00D80AFC" w:rsidRDefault="00C23FD8" w:rsidP="00C23FD8">
      <w:pPr>
        <w:pStyle w:val="Titel"/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Extra 0</w:t>
      </w:r>
      <w:r w:rsidR="009D5315">
        <w:rPr>
          <w:rFonts w:ascii="Frutiger LT Std 45 Light" w:hAnsi="Frutiger LT Std 45 Light"/>
          <w:lang w:val="en-US"/>
        </w:rPr>
        <w:t>3</w:t>
      </w:r>
      <w:r w:rsidRPr="00D80AFC">
        <w:rPr>
          <w:rFonts w:ascii="Frutiger LT Std 45 Light" w:hAnsi="Frutiger LT Std 45 Light"/>
          <w:lang w:val="en-US"/>
        </w:rPr>
        <w:t xml:space="preserve"> – </w:t>
      </w:r>
      <w:sdt>
        <w:sdtPr>
          <w:rPr>
            <w:rFonts w:ascii="Frutiger LT Std 45 Light" w:hAnsi="Frutiger LT Std 45 Light"/>
          </w:rPr>
          <w:id w:val="-1598552545"/>
          <w:placeholder>
            <w:docPart w:val="BC5099A692DC45D9948B61A9E7E2782A"/>
          </w:placeholder>
        </w:sdtPr>
        <w:sdtContent>
          <w:r w:rsidRPr="00D80AFC">
            <w:rPr>
              <w:rFonts w:ascii="Frutiger LT Std 45 Light" w:hAnsi="Frutiger LT Std 45 Light"/>
              <w:lang w:val="en-US"/>
            </w:rPr>
            <w:t>Brand company portal</w:t>
          </w:r>
        </w:sdtContent>
      </w:sdt>
      <w:bookmarkEnd w:id="161"/>
      <w:bookmarkEnd w:id="162"/>
      <w:bookmarkEnd w:id="163"/>
    </w:p>
    <w:p w14:paraId="63D916DA" w14:textId="77777777" w:rsidR="00C23FD8" w:rsidRPr="00D80AFC" w:rsidRDefault="00C23FD8" w:rsidP="00C23FD8">
      <w:pPr>
        <w:pStyle w:val="Kop2"/>
        <w:rPr>
          <w:rFonts w:ascii="Frutiger LT Std 45 Light" w:hAnsi="Frutiger LT Std 45 Light"/>
          <w:lang w:val="en-US"/>
        </w:rPr>
      </w:pPr>
      <w:bookmarkStart w:id="176" w:name="_Toc107227764"/>
      <w:r w:rsidRPr="00D80AFC">
        <w:rPr>
          <w:rFonts w:ascii="Frutiger LT Std 45 Light" w:hAnsi="Frutiger LT Std 45 Light"/>
          <w:lang w:val="en-US"/>
        </w:rPr>
        <w:t>DEELOPDRACHT 1: Corporate Branding - Theme</w:t>
      </w:r>
      <w:bookmarkEnd w:id="176"/>
    </w:p>
    <w:p w14:paraId="1A4E947F" w14:textId="77777777" w:rsidR="00C23FD8" w:rsidRPr="00D80AFC" w:rsidRDefault="00C23FD8" w:rsidP="00C23FD8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 xml:space="preserve">Open een web-browser en open </w:t>
      </w:r>
      <w:hyperlink r:id="rId92" w:history="1">
        <w:r w:rsidRPr="00D80AFC">
          <w:rPr>
            <w:rStyle w:val="Hyperlink"/>
            <w:rFonts w:ascii="Frutiger LT Std 45 Light" w:hAnsi="Frutiger LT Std 45 Light"/>
          </w:rPr>
          <w:t>www.portal.office.com</w:t>
        </w:r>
      </w:hyperlink>
      <w:r w:rsidRPr="00D80AFC">
        <w:rPr>
          <w:rFonts w:ascii="Frutiger LT Std 45 Light" w:hAnsi="Frutiger LT Std 45 Light"/>
          <w:color w:val="000000" w:themeColor="text1"/>
        </w:rPr>
        <w:t xml:space="preserve"> </w:t>
      </w:r>
    </w:p>
    <w:p w14:paraId="53A383CF" w14:textId="77777777" w:rsidR="00C23FD8" w:rsidRPr="00D80AFC" w:rsidRDefault="00C23FD8" w:rsidP="00C23FD8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Open het admin center</w:t>
      </w:r>
    </w:p>
    <w:p w14:paraId="43047477" w14:textId="77777777" w:rsidR="00C23FD8" w:rsidRPr="00D80AFC" w:rsidRDefault="00C23FD8" w:rsidP="00C23FD8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  <w:lang w:val="en-US"/>
        </w:rPr>
      </w:pPr>
      <w:r w:rsidRPr="00D80AFC">
        <w:rPr>
          <w:rFonts w:ascii="Frutiger LT Std 45 Light" w:hAnsi="Frutiger LT Std 45 Light"/>
          <w:color w:val="000000" w:themeColor="text1"/>
          <w:lang w:val="en-US"/>
        </w:rPr>
        <w:t>Ga naar settings \ organization settings</w:t>
      </w:r>
    </w:p>
    <w:p w14:paraId="1CF4D206" w14:textId="77777777" w:rsidR="00C23FD8" w:rsidRPr="00D80AFC" w:rsidRDefault="00C23FD8" w:rsidP="00C23FD8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  <w:lang w:val="en-US"/>
        </w:rPr>
      </w:pPr>
      <w:r w:rsidRPr="00D80AFC">
        <w:rPr>
          <w:rFonts w:ascii="Frutiger LT Std 45 Light" w:hAnsi="Frutiger LT Std 45 Light"/>
          <w:color w:val="000000" w:themeColor="text1"/>
          <w:lang w:val="en-US"/>
        </w:rPr>
        <w:t>Kies voor organization profile</w:t>
      </w:r>
    </w:p>
    <w:p w14:paraId="7729ED05" w14:textId="77777777" w:rsidR="00C23FD8" w:rsidRPr="00D80AFC" w:rsidRDefault="00C23FD8" w:rsidP="00C23FD8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Kies hier voor Custom themes</w:t>
      </w:r>
    </w:p>
    <w:p w14:paraId="1E76C58A" w14:textId="77777777" w:rsidR="00C23FD8" w:rsidRPr="00D80AFC" w:rsidRDefault="00C23FD8" w:rsidP="00C23FD8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Pas volgende settings aan:</w:t>
      </w:r>
    </w:p>
    <w:p w14:paraId="4D850830" w14:textId="77777777" w:rsidR="00C23FD8" w:rsidRPr="00D80AFC" w:rsidRDefault="00C23FD8" w:rsidP="00C23FD8">
      <w:pPr>
        <w:pStyle w:val="Lijstalinea"/>
        <w:numPr>
          <w:ilvl w:val="1"/>
          <w:numId w:val="9"/>
        </w:numPr>
        <w:rPr>
          <w:rFonts w:ascii="Frutiger LT Std 45 Light" w:hAnsi="Frutiger LT Std 45 Light"/>
          <w:color w:val="000000" w:themeColor="text1"/>
          <w:lang w:val="en-US"/>
        </w:rPr>
      </w:pPr>
      <w:r w:rsidRPr="00D80AFC">
        <w:rPr>
          <w:rFonts w:ascii="Frutiger LT Std 45 Light" w:hAnsi="Frutiger LT Std 45 Light"/>
          <w:color w:val="000000" w:themeColor="text1"/>
          <w:lang w:val="en-US"/>
        </w:rPr>
        <w:t>Use a custom logo image</w:t>
      </w:r>
    </w:p>
    <w:p w14:paraId="0397F71A" w14:textId="77777777" w:rsidR="00C23FD8" w:rsidRPr="00D80AFC" w:rsidRDefault="00C23FD8" w:rsidP="00C23FD8">
      <w:pPr>
        <w:pStyle w:val="Lijstalinea"/>
        <w:numPr>
          <w:ilvl w:val="1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Make the logo clickable (naar een website naar keuze)</w:t>
      </w:r>
    </w:p>
    <w:p w14:paraId="77EF55DE" w14:textId="77777777" w:rsidR="00C23FD8" w:rsidRPr="00D80AFC" w:rsidRDefault="00C23FD8" w:rsidP="00C23FD8">
      <w:pPr>
        <w:pStyle w:val="Lijstalinea"/>
        <w:numPr>
          <w:ilvl w:val="1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Kies voor een background image</w:t>
      </w:r>
    </w:p>
    <w:p w14:paraId="33BE130B" w14:textId="77777777" w:rsidR="00C23FD8" w:rsidRPr="00D80AFC" w:rsidRDefault="00C23FD8" w:rsidP="00C23FD8">
      <w:pPr>
        <w:pStyle w:val="Lijstalinea"/>
        <w:numPr>
          <w:ilvl w:val="1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Bekijk eventueel de andere settings</w:t>
      </w:r>
    </w:p>
    <w:p w14:paraId="1DED6E55" w14:textId="77777777" w:rsidR="00C23FD8" w:rsidRPr="00D80AFC" w:rsidRDefault="00C23FD8" w:rsidP="00C23FD8">
      <w:pPr>
        <w:pStyle w:val="Lijstalinea"/>
        <w:numPr>
          <w:ilvl w:val="0"/>
          <w:numId w:val="9"/>
        </w:num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color w:val="000000" w:themeColor="text1"/>
        </w:rPr>
        <w:t>Druk op save</w:t>
      </w:r>
    </w:p>
    <w:p w14:paraId="38AE647B" w14:textId="77777777" w:rsidR="00C23FD8" w:rsidRPr="00D80AFC" w:rsidRDefault="00C23FD8" w:rsidP="00C23FD8">
      <w:pPr>
        <w:rPr>
          <w:rFonts w:ascii="Frutiger LT Std 45 Light" w:hAnsi="Frutiger LT Std 45 Light"/>
          <w:color w:val="000000" w:themeColor="text1"/>
        </w:rPr>
      </w:pPr>
      <w:r w:rsidRPr="00D80AFC">
        <w:rPr>
          <w:rFonts w:ascii="Frutiger LT Std 45 Light" w:hAnsi="Frutiger LT Std 45 Light"/>
          <w:noProof/>
        </w:rPr>
        <w:drawing>
          <wp:inline distT="0" distB="0" distL="0" distR="0" wp14:anchorId="00197E50" wp14:editId="6D0F73D7">
            <wp:extent cx="5760720" cy="2783205"/>
            <wp:effectExtent l="0" t="0" r="0" b="0"/>
            <wp:docPr id="40" name="Afbeelding 4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fbeelding 40" descr="Afbeelding met tekst&#10;&#10;Automatisch gegenereerde beschrijvi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5F7" w14:textId="77777777" w:rsidR="00C23FD8" w:rsidRPr="00D80AFC" w:rsidRDefault="00C23FD8" w:rsidP="00C23FD8">
      <w:pPr>
        <w:spacing w:after="160" w:line="259" w:lineRule="auto"/>
        <w:rPr>
          <w:rFonts w:ascii="Frutiger LT Std 45 Light" w:hAnsi="Frutiger LT Std 45 Light"/>
          <w:color w:val="EE8512"/>
          <w:sz w:val="26"/>
          <w:szCs w:val="26"/>
        </w:rPr>
      </w:pPr>
    </w:p>
    <w:p w14:paraId="7858C20E" w14:textId="77777777" w:rsidR="00C23FD8" w:rsidRPr="00D80AFC" w:rsidRDefault="00C23FD8" w:rsidP="00C23FD8">
      <w:pPr>
        <w:jc w:val="left"/>
        <w:rPr>
          <w:rFonts w:ascii="Frutiger LT Std 45 Light" w:hAnsi="Frutiger LT Std 45 Light"/>
          <w:lang w:val="en-US"/>
        </w:rPr>
      </w:pPr>
    </w:p>
    <w:p w14:paraId="1F9E165E" w14:textId="77777777" w:rsidR="00C23FD8" w:rsidRPr="00D80AFC" w:rsidRDefault="00C23FD8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D80AFC">
        <w:rPr>
          <w:rFonts w:ascii="Frutiger LT Std 45 Light" w:hAnsi="Frutiger LT Std 45 Light"/>
          <w:lang w:val="nl-NL"/>
        </w:rPr>
        <w:br w:type="page"/>
      </w:r>
    </w:p>
    <w:p w14:paraId="465C50DF" w14:textId="34552BC9" w:rsidR="009D0775" w:rsidRPr="00D80AFC" w:rsidRDefault="00C74577" w:rsidP="008F239C">
      <w:pPr>
        <w:pStyle w:val="Titel"/>
        <w:rPr>
          <w:rFonts w:ascii="Frutiger LT Std 45 Light" w:hAnsi="Frutiger LT Std 45 Light"/>
          <w:lang w:val="nl-NL"/>
        </w:rPr>
      </w:pPr>
      <w:bookmarkStart w:id="177" w:name="_Toc107227765"/>
      <w:bookmarkStart w:id="178" w:name="_Toc107227805"/>
      <w:r w:rsidRPr="00D80AFC">
        <w:rPr>
          <w:rFonts w:ascii="Frutiger LT Std 45 Light" w:hAnsi="Frutiger LT Std 45 Light"/>
          <w:lang w:val="nl-NL"/>
        </w:rPr>
        <w:lastRenderedPageBreak/>
        <w:t>Extra 0</w:t>
      </w:r>
      <w:r w:rsidR="009D5315">
        <w:rPr>
          <w:rFonts w:ascii="Frutiger LT Std 45 Light" w:hAnsi="Frutiger LT Std 45 Light"/>
          <w:lang w:val="nl-NL"/>
        </w:rPr>
        <w:t>4</w:t>
      </w:r>
      <w:r w:rsidR="009D0775"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-1439983957"/>
          <w:placeholder>
            <w:docPart w:val="45A80E58A9D7458D99AC843A4B24208D"/>
          </w:placeholder>
        </w:sdtPr>
        <w:sdtContent>
          <w:r w:rsidR="009D0775" w:rsidRPr="00D80AFC">
            <w:rPr>
              <w:rFonts w:ascii="Frutiger LT Std 45 Light" w:hAnsi="Frutiger LT Std 45 Light"/>
              <w:lang w:val="nl-NL"/>
            </w:rPr>
            <w:t>Change Domain Name</w:t>
          </w:r>
          <w:r w:rsidR="002C1BFF" w:rsidRPr="00D80AFC">
            <w:rPr>
              <w:rFonts w:ascii="Frutiger LT Std 45 Light" w:hAnsi="Frutiger LT Std 45 Light"/>
              <w:lang w:val="nl-NL"/>
            </w:rPr>
            <w:t xml:space="preserve"> (niet uit te voeren zonder extra kosten)</w:t>
          </w:r>
        </w:sdtContent>
      </w:sdt>
      <w:bookmarkEnd w:id="164"/>
      <w:bookmarkEnd w:id="177"/>
      <w:bookmarkEnd w:id="178"/>
    </w:p>
    <w:p w14:paraId="5E974856" w14:textId="0888F10A" w:rsidR="009D0775" w:rsidRPr="00D80AFC" w:rsidRDefault="009D0775" w:rsidP="008F239C">
      <w:pPr>
        <w:pStyle w:val="Kop2"/>
        <w:rPr>
          <w:rFonts w:ascii="Frutiger LT Std 45 Light" w:hAnsi="Frutiger LT Std 45 Light"/>
          <w:lang w:val="nl-NL"/>
        </w:rPr>
      </w:pPr>
      <w:bookmarkStart w:id="179" w:name="_Toc107168801"/>
      <w:bookmarkStart w:id="180" w:name="_Toc107227766"/>
      <w:r w:rsidRPr="00D80AFC">
        <w:rPr>
          <w:rFonts w:ascii="Frutiger LT Std 45 Light" w:hAnsi="Frutiger LT Std 45 Light"/>
          <w:lang w:val="nl-NL"/>
        </w:rPr>
        <w:t xml:space="preserve">DEELOPDRACHT 1: </w:t>
      </w:r>
      <w:r w:rsidR="002C1BFF" w:rsidRPr="00D80AFC">
        <w:rPr>
          <w:rFonts w:ascii="Frutiger LT Std 45 Light" w:hAnsi="Frutiger LT Std 45 Light"/>
          <w:lang w:val="nl-NL"/>
        </w:rPr>
        <w:t>Change domain name</w:t>
      </w:r>
      <w:bookmarkEnd w:id="179"/>
      <w:bookmarkEnd w:id="180"/>
    </w:p>
    <w:p w14:paraId="6CBEF676" w14:textId="77777777" w:rsidR="009D0775" w:rsidRPr="00D80AFC" w:rsidRDefault="009D0775" w:rsidP="009D0775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nl-NL"/>
        </w:rPr>
      </w:pPr>
    </w:p>
    <w:p w14:paraId="3FDD9A12" w14:textId="7FE9D874" w:rsidR="009D0775" w:rsidRPr="00D80AFC" w:rsidRDefault="009D0775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Ga naar portal.office.com en lo gin</w:t>
      </w:r>
    </w:p>
    <w:p w14:paraId="4921D326" w14:textId="19269FDF" w:rsidR="009D0775" w:rsidRPr="00D80AFC" w:rsidRDefault="009D0775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Open de admin center</w:t>
      </w:r>
    </w:p>
    <w:p w14:paraId="79CFE2FC" w14:textId="372DF232" w:rsidR="009D0775" w:rsidRPr="00D80AFC" w:rsidRDefault="009D0775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 </w:t>
      </w:r>
      <w:r w:rsidR="000825D3" w:rsidRPr="00D80AFC">
        <w:rPr>
          <w:rFonts w:ascii="Frutiger LT Std 45 Light" w:hAnsi="Frutiger LT Std 45 Light"/>
        </w:rPr>
        <w:t>Settings \Domains</w:t>
      </w:r>
    </w:p>
    <w:p w14:paraId="78B13C28" w14:textId="782D704D" w:rsidR="000825D3" w:rsidRPr="00D80AFC" w:rsidRDefault="000825D3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Druk op Add Domain </w:t>
      </w:r>
    </w:p>
    <w:p w14:paraId="023A3216" w14:textId="00241CDA" w:rsidR="00587280" w:rsidRPr="00D80AFC" w:rsidRDefault="00587280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Geef de naam van het gewenste domein en duw op use this domain</w:t>
      </w:r>
    </w:p>
    <w:p w14:paraId="047382A8" w14:textId="53326EBE" w:rsidR="00587280" w:rsidRPr="00D80AFC" w:rsidRDefault="00023560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Bij domain verification zorg je dat “add a txt record …” aanstaat en druk op continue</w:t>
      </w:r>
    </w:p>
    <w:p w14:paraId="50CF5407" w14:textId="696000F5" w:rsidR="00023560" w:rsidRPr="00D80AFC" w:rsidRDefault="00023560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Kopieer de txt-value en ga naar je DNS-provider (in de demo gebruik ik nomeo, maar je kan ook vele andere gebruiken)</w:t>
      </w:r>
    </w:p>
    <w:p w14:paraId="231194E4" w14:textId="1E154AE4" w:rsidR="00023560" w:rsidRPr="00D80AFC" w:rsidRDefault="00023560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Druk op verify, let op dit kan even duren voordat het juiste record wordt herkend!</w:t>
      </w:r>
    </w:p>
    <w:p w14:paraId="31E6D955" w14:textId="5A1B12AA" w:rsidR="00023560" w:rsidRPr="00D80AFC" w:rsidRDefault="00071E2F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Zorg dat alle records voor Office 365 worden aangemaakt, de meeste providers kunnen dit aan de hand van een wizard.</w:t>
      </w:r>
    </w:p>
    <w:p w14:paraId="5BA7DF52" w14:textId="614051C5" w:rsidR="00671BBD" w:rsidRPr="00D80AFC" w:rsidRDefault="00671BBD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Druk op verify. Indien alles goed is kan je je domein toevegen.</w:t>
      </w:r>
    </w:p>
    <w:p w14:paraId="7B8DCA01" w14:textId="61AC15E4" w:rsidR="00671BBD" w:rsidRPr="00D80AFC" w:rsidRDefault="00671BBD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Hij staat reeds op default.</w:t>
      </w:r>
    </w:p>
    <w:p w14:paraId="690A8ED3" w14:textId="7AD0DF2F" w:rsidR="009D0775" w:rsidRPr="00D80AFC" w:rsidRDefault="00671BBD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We veranderen nu al onze </w:t>
      </w:r>
      <w:r w:rsidR="008D6D79" w:rsidRPr="00D80AFC">
        <w:rPr>
          <w:rFonts w:ascii="Frutiger LT Std 45 Light" w:hAnsi="Frutiger LT Std 45 Light"/>
        </w:rPr>
        <w:t>users van .onmicrosoft.com naar het nieuwe domein</w:t>
      </w:r>
    </w:p>
    <w:p w14:paraId="39404066" w14:textId="77777777" w:rsidR="009D0775" w:rsidRPr="00D80AFC" w:rsidRDefault="009D0775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r w:rsidRPr="00D80AFC">
        <w:rPr>
          <w:rFonts w:ascii="Frutiger LT Std 45 Light" w:hAnsi="Frutiger LT Std 45 Light"/>
        </w:rPr>
        <w:br w:type="page"/>
      </w:r>
    </w:p>
    <w:p w14:paraId="0D155DF3" w14:textId="6312F450" w:rsidR="008D6D79" w:rsidRPr="00D80AFC" w:rsidRDefault="002C1BFF" w:rsidP="008F239C">
      <w:pPr>
        <w:pStyle w:val="Titel"/>
        <w:rPr>
          <w:rFonts w:ascii="Frutiger LT Std 45 Light" w:hAnsi="Frutiger LT Std 45 Light"/>
          <w:lang w:val="en-US"/>
        </w:rPr>
      </w:pPr>
      <w:bookmarkStart w:id="181" w:name="_Toc107168802"/>
      <w:bookmarkStart w:id="182" w:name="_Toc107227767"/>
      <w:bookmarkStart w:id="183" w:name="_Toc107227806"/>
      <w:r w:rsidRPr="00D80AFC">
        <w:rPr>
          <w:rFonts w:ascii="Frutiger LT Std 45 Light" w:hAnsi="Frutiger LT Std 45 Light"/>
          <w:lang w:val="en-US"/>
        </w:rPr>
        <w:lastRenderedPageBreak/>
        <w:t>Extra 0</w:t>
      </w:r>
      <w:r w:rsidR="009D5315">
        <w:rPr>
          <w:rFonts w:ascii="Frutiger LT Std 45 Light" w:hAnsi="Frutiger LT Std 45 Light"/>
          <w:lang w:val="en-US"/>
        </w:rPr>
        <w:t>5</w:t>
      </w:r>
      <w:r w:rsidR="008D6D79" w:rsidRPr="00D80AFC">
        <w:rPr>
          <w:rFonts w:ascii="Frutiger LT Std 45 Light" w:hAnsi="Frutiger LT Std 45 Light"/>
          <w:lang w:val="en-US"/>
        </w:rPr>
        <w:t xml:space="preserve"> – </w:t>
      </w:r>
      <w:sdt>
        <w:sdtPr>
          <w:rPr>
            <w:rFonts w:ascii="Frutiger LT Std 45 Light" w:hAnsi="Frutiger LT Std 45 Light"/>
          </w:rPr>
          <w:id w:val="-1417482323"/>
          <w:placeholder>
            <w:docPart w:val="E59FDC00598D4D23B980A57D51451899"/>
          </w:placeholder>
        </w:sdtPr>
        <w:sdtContent>
          <w:r w:rsidR="008D6D79" w:rsidRPr="00D80AFC">
            <w:rPr>
              <w:rFonts w:ascii="Frutiger LT Std 45 Light" w:hAnsi="Frutiger LT Std 45 Light"/>
              <w:lang w:val="en-US"/>
            </w:rPr>
            <w:t>Azure AD connect</w:t>
          </w:r>
        </w:sdtContent>
      </w:sdt>
      <w:bookmarkEnd w:id="181"/>
      <w:bookmarkEnd w:id="182"/>
      <w:bookmarkEnd w:id="183"/>
    </w:p>
    <w:p w14:paraId="07C1E0EA" w14:textId="6BF90014" w:rsidR="008D6D79" w:rsidRPr="00D80AFC" w:rsidRDefault="008D6D79" w:rsidP="008F239C">
      <w:pPr>
        <w:pStyle w:val="Kop2"/>
        <w:rPr>
          <w:rFonts w:ascii="Frutiger LT Std 45 Light" w:hAnsi="Frutiger LT Std 45 Light"/>
          <w:lang w:val="en-US"/>
        </w:rPr>
      </w:pPr>
      <w:bookmarkStart w:id="184" w:name="_Toc107168803"/>
      <w:bookmarkStart w:id="185" w:name="_Toc107227768"/>
      <w:r w:rsidRPr="00D80AFC">
        <w:rPr>
          <w:rFonts w:ascii="Frutiger LT Std 45 Light" w:hAnsi="Frutiger LT Std 45 Light"/>
          <w:lang w:val="en-US"/>
        </w:rPr>
        <w:t xml:space="preserve">DEELOPDRACHT 1: </w:t>
      </w:r>
      <w:r w:rsidR="00F15F4E" w:rsidRPr="00D80AFC">
        <w:rPr>
          <w:rFonts w:ascii="Frutiger LT Std 45 Light" w:hAnsi="Frutiger LT Std 45 Light"/>
          <w:lang w:val="en-US"/>
        </w:rPr>
        <w:t>Installeer Azure AD connect</w:t>
      </w:r>
      <w:bookmarkEnd w:id="184"/>
      <w:bookmarkEnd w:id="185"/>
    </w:p>
    <w:p w14:paraId="33DE15E0" w14:textId="77777777" w:rsidR="008D6D79" w:rsidRPr="00D80AFC" w:rsidRDefault="008D6D79" w:rsidP="008D6D79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  <w:lang w:val="en-GB"/>
        </w:rPr>
      </w:pPr>
    </w:p>
    <w:p w14:paraId="1E955195" w14:textId="2451E480" w:rsidR="008D6D79" w:rsidRPr="00D80AFC" w:rsidRDefault="008D6D79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Ga naar </w:t>
      </w:r>
      <w:r w:rsidR="00D87FDE" w:rsidRPr="00D80AFC">
        <w:rPr>
          <w:rFonts w:ascii="Frutiger LT Std 45 Light" w:hAnsi="Frutiger LT Std 45 Light"/>
        </w:rPr>
        <w:t>een server op jouw domein en login met de domain admin</w:t>
      </w:r>
    </w:p>
    <w:p w14:paraId="74B7BBF8" w14:textId="728716E9" w:rsidR="00D87FDE" w:rsidRPr="00D80AFC" w:rsidRDefault="0016410C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Download</w:t>
      </w:r>
      <w:r w:rsidR="00387FA2" w:rsidRPr="00D80AFC">
        <w:rPr>
          <w:rFonts w:ascii="Frutiger LT Std 45 Light" w:hAnsi="Frutiger LT Std 45 Light"/>
        </w:rPr>
        <w:t xml:space="preserve"> het product Azure AD Sync (download van het internet)</w:t>
      </w:r>
    </w:p>
    <w:p w14:paraId="3850271D" w14:textId="3498FD86" w:rsidR="00387FA2" w:rsidRPr="00D80AFC" w:rsidRDefault="00387FA2" w:rsidP="008F239C">
      <w:pPr>
        <w:pStyle w:val="Kop2"/>
        <w:rPr>
          <w:rFonts w:ascii="Frutiger LT Std 45 Light" w:hAnsi="Frutiger LT Std 45 Light"/>
        </w:rPr>
      </w:pPr>
      <w:bookmarkStart w:id="186" w:name="_Toc107168804"/>
      <w:bookmarkStart w:id="187" w:name="_Toc107227769"/>
      <w:r w:rsidRPr="00D80AFC">
        <w:rPr>
          <w:rFonts w:ascii="Frutiger LT Std 45 Light" w:hAnsi="Frutiger LT Std 45 Light"/>
        </w:rPr>
        <w:t>DEELOPDRACHT 2: Change UPN</w:t>
      </w:r>
      <w:bookmarkEnd w:id="186"/>
      <w:bookmarkEnd w:id="187"/>
    </w:p>
    <w:p w14:paraId="75F94EFC" w14:textId="77777777" w:rsidR="00387FA2" w:rsidRPr="00D80AFC" w:rsidRDefault="00387FA2" w:rsidP="00387FA2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</w:rPr>
      </w:pPr>
    </w:p>
    <w:p w14:paraId="71E8A75C" w14:textId="3445068A" w:rsidR="00387FA2" w:rsidRPr="00D80AFC" w:rsidRDefault="00387FA2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 xml:space="preserve">Enkel nodig als jouw UPN van de lokale AD niet hetzelfde is als deze van </w:t>
      </w:r>
      <w:r w:rsidR="009D50D1" w:rsidRPr="00D80AFC">
        <w:rPr>
          <w:rFonts w:ascii="Frutiger LT Std 45 Light" w:hAnsi="Frutiger LT Std 45 Light"/>
        </w:rPr>
        <w:t>de O365-omgeving.</w:t>
      </w:r>
    </w:p>
    <w:p w14:paraId="5718A530" w14:textId="26289E00" w:rsidR="009D50D1" w:rsidRPr="00D80AFC" w:rsidRDefault="009D50D1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Ga naar Active directory domains and </w:t>
      </w:r>
      <w:r w:rsidR="00EA19E3" w:rsidRPr="00D80AFC">
        <w:rPr>
          <w:rFonts w:ascii="Frutiger LT Std 45 Light" w:hAnsi="Frutiger LT Std 45 Light"/>
          <w:lang w:val="en-US"/>
        </w:rPr>
        <w:t>trusts</w:t>
      </w:r>
      <w:r w:rsidR="00F311C9" w:rsidRPr="00D80AFC">
        <w:rPr>
          <w:rFonts w:ascii="Frutiger LT Std 45 Light" w:hAnsi="Frutiger LT Std 45 Light"/>
          <w:lang w:val="en-US"/>
        </w:rPr>
        <w:t>, rechtermuisklik op Active directory domain</w:t>
      </w:r>
      <w:r w:rsidR="00EA19E3" w:rsidRPr="00D80AFC">
        <w:rPr>
          <w:rFonts w:ascii="Frutiger LT Std 45 Light" w:hAnsi="Frutiger LT Std 45 Light"/>
          <w:lang w:val="en-US"/>
        </w:rPr>
        <w:t>s and trusts</w:t>
      </w:r>
    </w:p>
    <w:p w14:paraId="7F421BCC" w14:textId="54F04AA9" w:rsidR="00EA19E3" w:rsidRPr="00D80AFC" w:rsidRDefault="00EA19E3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Voeg jouw azure AD domein toe</w:t>
      </w:r>
    </w:p>
    <w:p w14:paraId="216D1F1F" w14:textId="5CBD7EDE" w:rsidR="00EA19E3" w:rsidRPr="00D80AFC" w:rsidRDefault="00EA19E3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Sluit Active dire</w:t>
      </w:r>
      <w:r w:rsidR="0016410C" w:rsidRPr="00D80AFC">
        <w:rPr>
          <w:rFonts w:ascii="Frutiger LT Std 45 Light" w:hAnsi="Frutiger LT Std 45 Light"/>
          <w:lang w:val="en-US"/>
        </w:rPr>
        <w:t>ctory domains and trusts</w:t>
      </w:r>
    </w:p>
    <w:p w14:paraId="6CB90468" w14:textId="47F62285" w:rsidR="0016410C" w:rsidRPr="00D80AFC" w:rsidRDefault="0016410C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Zorg dat alle gebruikers een andere UPN-sufix hebben</w:t>
      </w:r>
    </w:p>
    <w:p w14:paraId="48972A66" w14:textId="77777777" w:rsidR="0016410C" w:rsidRPr="00D80AFC" w:rsidRDefault="0016410C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</w:p>
    <w:p w14:paraId="10086F25" w14:textId="61A216C4" w:rsidR="0016410C" w:rsidRPr="00D80AFC" w:rsidRDefault="0016410C" w:rsidP="008F239C">
      <w:pPr>
        <w:pStyle w:val="Kop2"/>
        <w:rPr>
          <w:rFonts w:ascii="Frutiger LT Std 45 Light" w:hAnsi="Frutiger LT Std 45 Light"/>
        </w:rPr>
      </w:pPr>
      <w:bookmarkStart w:id="188" w:name="_Toc107168805"/>
      <w:bookmarkStart w:id="189" w:name="_Toc107227770"/>
      <w:r w:rsidRPr="00D80AFC">
        <w:rPr>
          <w:rFonts w:ascii="Frutiger LT Std 45 Light" w:hAnsi="Frutiger LT Std 45 Light"/>
        </w:rPr>
        <w:t xml:space="preserve">DEELOPDRACHT 2: </w:t>
      </w:r>
      <w:r w:rsidR="008F239C" w:rsidRPr="00D80AFC">
        <w:rPr>
          <w:rFonts w:ascii="Frutiger LT Std 45 Light" w:hAnsi="Frutiger LT Std 45 Light"/>
        </w:rPr>
        <w:t>Azure AD Connect</w:t>
      </w:r>
      <w:bookmarkEnd w:id="188"/>
      <w:bookmarkEnd w:id="189"/>
    </w:p>
    <w:p w14:paraId="2E9CA03B" w14:textId="77777777" w:rsidR="0016410C" w:rsidRPr="00D80AFC" w:rsidRDefault="0016410C" w:rsidP="0016410C">
      <w:pPr>
        <w:pStyle w:val="Geenafstand"/>
        <w:spacing w:after="60"/>
        <w:jc w:val="right"/>
        <w:rPr>
          <w:rFonts w:ascii="Frutiger LT Std 45 Light" w:hAnsi="Frutiger LT Std 45 Light"/>
          <w:color w:val="EE8512"/>
          <w:sz w:val="22"/>
        </w:rPr>
      </w:pPr>
    </w:p>
    <w:p w14:paraId="425B9E81" w14:textId="7CA5C247" w:rsidR="0016410C" w:rsidRPr="00D80AFC" w:rsidRDefault="0016410C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</w:rPr>
        <w:t>Installaeer Azure AD connect.</w:t>
      </w:r>
    </w:p>
    <w:p w14:paraId="7E1B160D" w14:textId="5526C309" w:rsidR="00B63CA7" w:rsidRPr="00D80AFC" w:rsidRDefault="00B63CA7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Bij de vraag om je Azure AD te koppelen geef je de global admin op van je M365-tenant</w:t>
      </w:r>
    </w:p>
    <w:p w14:paraId="4B150397" w14:textId="45D8907D" w:rsidR="00B63CA7" w:rsidRPr="00D80AFC" w:rsidRDefault="00B63CA7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Bij de vraag voor de enterprise admin van jouw domein geef je deze op.</w:t>
      </w:r>
    </w:p>
    <w:p w14:paraId="202BD990" w14:textId="180449E2" w:rsidR="00B63CA7" w:rsidRPr="00D80AFC" w:rsidRDefault="00B63CA7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Daarna krijg je de melding dat niet alle UPN-sufixen zijn gekoppeld. Vink aan dat dit ok is en duw op next.</w:t>
      </w:r>
    </w:p>
    <w:p w14:paraId="7793252F" w14:textId="3842ECB8" w:rsidR="00B63CA7" w:rsidRPr="00D80AFC" w:rsidRDefault="00B63CA7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Bij de review duw je op finish, na de installatie gaat hij automatisch beginnen syncen.</w:t>
      </w:r>
    </w:p>
    <w:p w14:paraId="7A801FEA" w14:textId="7E6579E8" w:rsidR="00B63CA7" w:rsidRPr="00D80AFC" w:rsidRDefault="00B63CA7" w:rsidP="00DF1230">
      <w:pPr>
        <w:pStyle w:val="Lijstalinea"/>
        <w:numPr>
          <w:ilvl w:val="0"/>
          <w:numId w:val="5"/>
        </w:numPr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t>Wacht enige tijd en de users worden aangemaakt</w:t>
      </w:r>
    </w:p>
    <w:p w14:paraId="1DB83CA7" w14:textId="77777777" w:rsidR="00387FA2" w:rsidRPr="00D80AFC" w:rsidRDefault="00387FA2" w:rsidP="00387FA2">
      <w:pPr>
        <w:rPr>
          <w:rFonts w:ascii="Frutiger LT Std 45 Light" w:hAnsi="Frutiger LT Std 45 Light"/>
        </w:rPr>
      </w:pPr>
    </w:p>
    <w:p w14:paraId="28EAE0DE" w14:textId="30C8CBDA" w:rsidR="00E52DE5" w:rsidRPr="00D80AFC" w:rsidRDefault="00E52DE5">
      <w:pPr>
        <w:jc w:val="left"/>
        <w:rPr>
          <w:rFonts w:ascii="Frutiger LT Std 45 Light" w:hAnsi="Frutiger LT Std 45 Light"/>
        </w:rPr>
      </w:pPr>
      <w:r w:rsidRPr="00D80AFC">
        <w:rPr>
          <w:rFonts w:ascii="Frutiger LT Std 45 Light" w:hAnsi="Frutiger LT Std 45 Light"/>
        </w:rPr>
        <w:br w:type="page"/>
      </w:r>
    </w:p>
    <w:p w14:paraId="0A96A0AF" w14:textId="7A997813" w:rsidR="00E52DE5" w:rsidRPr="00D80AFC" w:rsidRDefault="00E52DE5" w:rsidP="00E52DE5">
      <w:pPr>
        <w:pStyle w:val="Titel"/>
        <w:rPr>
          <w:rFonts w:ascii="Frutiger LT Std 45 Light" w:hAnsi="Frutiger LT Std 45 Light"/>
          <w:lang w:val="nl-NL"/>
        </w:rPr>
      </w:pPr>
      <w:bookmarkStart w:id="190" w:name="_Toc107168806"/>
      <w:bookmarkStart w:id="191" w:name="_Toc107227771"/>
      <w:bookmarkStart w:id="192" w:name="_Toc107227807"/>
      <w:r w:rsidRPr="00D80AFC">
        <w:rPr>
          <w:rFonts w:ascii="Frutiger LT Std 45 Light" w:hAnsi="Frutiger LT Std 45 Light"/>
          <w:lang w:val="nl-NL"/>
        </w:rPr>
        <w:lastRenderedPageBreak/>
        <w:t>Extra 0</w:t>
      </w:r>
      <w:r w:rsidR="009D5315">
        <w:rPr>
          <w:rFonts w:ascii="Frutiger LT Std 45 Light" w:hAnsi="Frutiger LT Std 45 Light"/>
          <w:lang w:val="nl-NL"/>
        </w:rPr>
        <w:t>6</w:t>
      </w:r>
      <w:r w:rsidRPr="00D80AFC">
        <w:rPr>
          <w:rFonts w:ascii="Frutiger LT Std 45 Light" w:hAnsi="Frutiger LT Std 45 Light"/>
          <w:lang w:val="nl-NL"/>
        </w:rPr>
        <w:t xml:space="preserve"> – </w:t>
      </w:r>
      <w:sdt>
        <w:sdtPr>
          <w:rPr>
            <w:rFonts w:ascii="Frutiger LT Std 45 Light" w:hAnsi="Frutiger LT Std 45 Light"/>
          </w:rPr>
          <w:id w:val="2028899527"/>
          <w:placeholder>
            <w:docPart w:val="20AFAC8B8927419984C254211D8B7FB3"/>
          </w:placeholder>
        </w:sdtPr>
        <w:sdtContent>
          <w:r w:rsidR="0059574F" w:rsidRPr="00D80AFC">
            <w:rPr>
              <w:rFonts w:ascii="Frutiger LT Std 45 Light" w:hAnsi="Frutiger LT Std 45 Light"/>
              <w:lang w:val="nl-NL"/>
            </w:rPr>
            <w:t>Chocolatey</w:t>
          </w:r>
        </w:sdtContent>
      </w:sdt>
      <w:bookmarkEnd w:id="190"/>
      <w:bookmarkEnd w:id="191"/>
      <w:bookmarkEnd w:id="192"/>
    </w:p>
    <w:p w14:paraId="0B34377A" w14:textId="77777777" w:rsidR="00D75C7B" w:rsidRPr="00D80AFC" w:rsidRDefault="00D75C7B">
      <w:pPr>
        <w:jc w:val="left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Volg de stappen op deze link voor chocolatey apps</w:t>
      </w:r>
    </w:p>
    <w:p w14:paraId="08556E42" w14:textId="744817C7" w:rsidR="00D75C7B" w:rsidRPr="00D80AFC" w:rsidRDefault="00000000">
      <w:pPr>
        <w:jc w:val="left"/>
        <w:rPr>
          <w:rFonts w:ascii="Frutiger LT Std 45 Light" w:eastAsiaTheme="majorEastAsia" w:hAnsi="Frutiger LT Std 45 Light" w:cstheme="majorBidi"/>
          <w:b/>
          <w:color w:val="E3682C"/>
          <w:spacing w:val="-10"/>
          <w:kern w:val="28"/>
          <w:sz w:val="48"/>
          <w:szCs w:val="56"/>
          <w:lang w:val="nl-NL"/>
        </w:rPr>
      </w:pPr>
      <w:hyperlink r:id="rId94" w:history="1">
        <w:r w:rsidR="00D75C7B" w:rsidRPr="00D80AFC">
          <w:rPr>
            <w:rStyle w:val="Hyperlink"/>
            <w:rFonts w:ascii="Frutiger LT Std 45 Light" w:hAnsi="Frutiger LT Std 45 Light"/>
            <w:lang w:val="nl-NL"/>
          </w:rPr>
          <w:t>https://semiadmin.nl/2021/09/02/automating-chocolatey-with-intune/</w:t>
        </w:r>
      </w:hyperlink>
      <w:r w:rsidR="00D75C7B" w:rsidRPr="00D80AFC">
        <w:rPr>
          <w:rFonts w:ascii="Frutiger LT Std 45 Light" w:hAnsi="Frutiger LT Std 45 Light"/>
          <w:lang w:val="nl-NL"/>
        </w:rPr>
        <w:t xml:space="preserve"> </w:t>
      </w:r>
      <w:r w:rsidR="00D75C7B" w:rsidRPr="00D80AFC">
        <w:rPr>
          <w:rFonts w:ascii="Frutiger LT Std 45 Light" w:hAnsi="Frutiger LT Std 45 Light"/>
          <w:lang w:val="nl-NL"/>
        </w:rPr>
        <w:br w:type="page"/>
      </w:r>
    </w:p>
    <w:p w14:paraId="65A9CFD4" w14:textId="23E44C72" w:rsidR="006E73D5" w:rsidRPr="00D80AFC" w:rsidRDefault="006E73D5" w:rsidP="006E73D5">
      <w:pPr>
        <w:pStyle w:val="Titel"/>
        <w:rPr>
          <w:rFonts w:ascii="Frutiger LT Std 45 Light" w:hAnsi="Frutiger LT Std 45 Light"/>
          <w:lang w:val="nl-NL"/>
        </w:rPr>
      </w:pPr>
      <w:bookmarkStart w:id="193" w:name="_Toc107227772"/>
      <w:bookmarkStart w:id="194" w:name="_Toc107227808"/>
      <w:r w:rsidRPr="00D80AFC">
        <w:rPr>
          <w:rFonts w:ascii="Frutiger LT Std 45 Light" w:hAnsi="Frutiger LT Std 45 Light"/>
          <w:lang w:val="nl-NL"/>
        </w:rPr>
        <w:lastRenderedPageBreak/>
        <w:t xml:space="preserve">Extra 07 – </w:t>
      </w:r>
      <w:sdt>
        <w:sdtPr>
          <w:rPr>
            <w:rFonts w:ascii="Frutiger LT Std 45 Light" w:hAnsi="Frutiger LT Std 45 Light"/>
          </w:rPr>
          <w:id w:val="-1000431921"/>
          <w:placeholder>
            <w:docPart w:val="541DB1B7ABF44CDBB10059606743470E"/>
          </w:placeholder>
        </w:sdtPr>
        <w:sdtContent>
          <w:r w:rsidRPr="00D80AFC">
            <w:rPr>
              <w:rFonts w:ascii="Frutiger LT Std 45 Light" w:hAnsi="Frutiger LT Std 45 Light"/>
              <w:lang w:val="nl-NL"/>
            </w:rPr>
            <w:t>Configuration Policies</w:t>
          </w:r>
        </w:sdtContent>
      </w:sdt>
      <w:bookmarkEnd w:id="193"/>
      <w:bookmarkEnd w:id="194"/>
    </w:p>
    <w:p w14:paraId="3E96F226" w14:textId="00EFA030" w:rsidR="006E73D5" w:rsidRPr="00D80AFC" w:rsidRDefault="006E73D5" w:rsidP="006E73D5">
      <w:pPr>
        <w:pStyle w:val="Kop2"/>
        <w:rPr>
          <w:rFonts w:ascii="Frutiger LT Std 45 Light" w:hAnsi="Frutiger LT Std 45 Light"/>
          <w:lang w:val="nl-NL"/>
        </w:rPr>
      </w:pPr>
      <w:bookmarkStart w:id="195" w:name="_Toc107227773"/>
      <w:r w:rsidRPr="00D80AFC">
        <w:rPr>
          <w:rFonts w:ascii="Frutiger LT Std 45 Light" w:hAnsi="Frutiger LT Std 45 Light"/>
          <w:lang w:val="nl-NL"/>
        </w:rPr>
        <w:t>DEELOPDRACHT 1: Configuration policies</w:t>
      </w:r>
      <w:bookmarkEnd w:id="195"/>
    </w:p>
    <w:p w14:paraId="6AD0C60A" w14:textId="77777777" w:rsidR="00315A23" w:rsidRPr="00D80AFC" w:rsidRDefault="00315A23" w:rsidP="00315A23">
      <w:pPr>
        <w:pStyle w:val="Ondertitel"/>
        <w:rPr>
          <w:rFonts w:ascii="Frutiger LT Std 45 Light" w:hAnsi="Frutiger LT Std 45 Light"/>
          <w:lang w:val="nl-NL"/>
        </w:rPr>
      </w:pPr>
    </w:p>
    <w:p w14:paraId="59AF042D" w14:textId="06847AC0" w:rsidR="006E73D5" w:rsidRPr="00D80AFC" w:rsidRDefault="006E73D5" w:rsidP="00315A23">
      <w:pPr>
        <w:pStyle w:val="Ondertitel"/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Leren werken met deze policies is vooral uitzoeken en testen (op eventueel testgroep</w:t>
      </w:r>
      <w:r w:rsidR="00315A23" w:rsidRPr="00D80AFC">
        <w:rPr>
          <w:rFonts w:ascii="Frutiger LT Std 45 Light" w:hAnsi="Frutiger LT Std 45 Light"/>
          <w:lang w:val="nl-NL"/>
        </w:rPr>
        <w:t>en)</w:t>
      </w:r>
      <w:r w:rsidRPr="00D80AFC">
        <w:rPr>
          <w:rFonts w:ascii="Frutiger LT Std 45 Light" w:hAnsi="Frutiger LT Std 45 Light"/>
          <w:lang w:val="nl-NL"/>
        </w:rPr>
        <w:br/>
        <w:t>Probeer zeker volgende settings ook eens te configureren!</w:t>
      </w:r>
    </w:p>
    <w:p w14:paraId="4DB65423" w14:textId="410439CA" w:rsidR="006E73D5" w:rsidRPr="00D80AFC" w:rsidRDefault="00910691" w:rsidP="006E73D5">
      <w:pPr>
        <w:rPr>
          <w:rFonts w:ascii="Frutiger LT Std 45 Light" w:hAnsi="Frutiger LT Std 45 Light"/>
          <w:lang w:val="nl-NL"/>
        </w:rPr>
      </w:pPr>
      <w:r w:rsidRPr="00D80AFC">
        <w:rPr>
          <w:rFonts w:ascii="Frutiger LT Std 45 Light" w:hAnsi="Frutiger LT Std 45 Light"/>
          <w:lang w:val="nl-NL"/>
        </w:rPr>
        <w:t>Windows 10</w:t>
      </w:r>
    </w:p>
    <w:p w14:paraId="418F5787" w14:textId="3B594EB2" w:rsidR="006E73D5" w:rsidRPr="00D80AFC" w:rsidRDefault="006367F8" w:rsidP="006E73D5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</w:rPr>
        <w:t>Device restriction:</w:t>
      </w:r>
    </w:p>
    <w:p w14:paraId="0CBB7914" w14:textId="3F817CF3" w:rsidR="006367F8" w:rsidRPr="00D80AFC" w:rsidRDefault="006367F8" w:rsidP="006367F8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</w:rPr>
        <w:t>Locked screen background</w:t>
      </w:r>
    </w:p>
    <w:p w14:paraId="3260C911" w14:textId="71681934" w:rsidR="00B150F8" w:rsidRPr="00D80AFC" w:rsidRDefault="00B150F8" w:rsidP="00B150F8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</w:rPr>
        <w:t>Administrative templates</w:t>
      </w:r>
    </w:p>
    <w:p w14:paraId="0BC54784" w14:textId="77777777" w:rsidR="005A02B6" w:rsidRPr="00D80AFC" w:rsidRDefault="005A02B6" w:rsidP="005A02B6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Onedrive settings </w:t>
      </w:r>
    </w:p>
    <w:p w14:paraId="54B42843" w14:textId="54217CE9" w:rsidR="005A02B6" w:rsidRPr="00D80AFC" w:rsidRDefault="005A02B6" w:rsidP="005A02B6">
      <w:pPr>
        <w:pStyle w:val="Lijstalinea"/>
        <w:numPr>
          <w:ilvl w:val="2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Like: silently move, silent sign-in, prevent users etc.</w:t>
      </w:r>
    </w:p>
    <w:p w14:paraId="65243836" w14:textId="77777777" w:rsidR="00B67F98" w:rsidRPr="00D80AFC" w:rsidRDefault="00B67F98" w:rsidP="00B67F98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Identity Protection </w:t>
      </w:r>
    </w:p>
    <w:p w14:paraId="5E5AA2AC" w14:textId="77777777" w:rsidR="00910691" w:rsidRPr="00D80AFC" w:rsidRDefault="00B67F98" w:rsidP="0091069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Set up profile (only allow PIN) </w:t>
      </w:r>
    </w:p>
    <w:p w14:paraId="0F92E7E5" w14:textId="6DCE7A7B" w:rsidR="00910691" w:rsidRPr="00D80AFC" w:rsidRDefault="00910691" w:rsidP="00910691">
      <w:p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EDGE</w:t>
      </w:r>
    </w:p>
    <w:p w14:paraId="33667158" w14:textId="561F844A" w:rsidR="00910691" w:rsidRPr="00D80AFC" w:rsidRDefault="00910691" w:rsidP="00910691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Device restrictions profile </w:t>
      </w:r>
    </w:p>
    <w:p w14:paraId="7C16FD2E" w14:textId="77777777" w:rsidR="00910691" w:rsidRPr="00D80AFC" w:rsidRDefault="00910691" w:rsidP="0091069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Choose a custom home page </w:t>
      </w:r>
    </w:p>
    <w:p w14:paraId="18FBC11A" w14:textId="77777777" w:rsidR="00910691" w:rsidRPr="00D80AFC" w:rsidRDefault="00910691" w:rsidP="00910691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 xml:space="preserve">Choose some settings </w:t>
      </w:r>
    </w:p>
    <w:p w14:paraId="71EA90EB" w14:textId="5BB7DA6E" w:rsidR="004153F0" w:rsidRPr="00D80AFC" w:rsidRDefault="004153F0" w:rsidP="004153F0">
      <w:pPr>
        <w:pStyle w:val="Lijstalinea"/>
        <w:numPr>
          <w:ilvl w:val="0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Fonts w:ascii="Frutiger LT Std 45 Light" w:hAnsi="Frutiger LT Std 45 Light"/>
          <w:lang w:val="en-US"/>
        </w:rPr>
        <w:t>Administrative templates</w:t>
      </w:r>
    </w:p>
    <w:p w14:paraId="5EDAC609" w14:textId="6984EFBB" w:rsidR="005A02B6" w:rsidRPr="00D80AFC" w:rsidRDefault="004153F0" w:rsidP="004153F0">
      <w:pPr>
        <w:pStyle w:val="Lijstalinea"/>
        <w:numPr>
          <w:ilvl w:val="1"/>
          <w:numId w:val="12"/>
        </w:numPr>
        <w:rPr>
          <w:rFonts w:ascii="Frutiger LT Std 45 Light" w:hAnsi="Frutiger LT Std 45 Light"/>
          <w:lang w:val="en-US"/>
        </w:rPr>
      </w:pPr>
      <w:r w:rsidRPr="00D80AFC">
        <w:rPr>
          <w:rStyle w:val="normaltextrun"/>
          <w:rFonts w:ascii="Frutiger LT Std 45 Light" w:hAnsi="Frutiger LT Std 45 Light" w:cs="Arial"/>
          <w:color w:val="000000"/>
          <w:shd w:val="clear" w:color="auto" w:fill="FFFFFF"/>
          <w:lang w:val="en-US"/>
        </w:rPr>
        <w:t>Push Adblocker Plus &amp; Adblocker for Youtube</w:t>
      </w:r>
      <w:r w:rsidRPr="00D80AFC">
        <w:rPr>
          <w:rStyle w:val="eop"/>
          <w:rFonts w:ascii="Frutiger LT Std 45 Light" w:hAnsi="Frutiger LT Std 45 Light" w:cs="Arial"/>
          <w:color w:val="000000"/>
          <w:shd w:val="clear" w:color="auto" w:fill="FFFFFF"/>
          <w:lang w:val="en-US"/>
        </w:rPr>
        <w:t> </w:t>
      </w:r>
    </w:p>
    <w:p w14:paraId="331DB56E" w14:textId="77777777" w:rsidR="006E73D5" w:rsidRPr="00D80AFC" w:rsidRDefault="006E73D5" w:rsidP="006E73D5">
      <w:pPr>
        <w:jc w:val="left"/>
        <w:rPr>
          <w:rFonts w:ascii="Frutiger LT Std 45 Light" w:hAnsi="Frutiger LT Std 45 Light"/>
          <w:lang w:val="en-US"/>
        </w:rPr>
      </w:pPr>
    </w:p>
    <w:p w14:paraId="41C29DE0" w14:textId="77777777" w:rsidR="00E52DE5" w:rsidRPr="00D80AFC" w:rsidRDefault="00E52DE5" w:rsidP="006E73D5">
      <w:pPr>
        <w:pStyle w:val="Titel"/>
        <w:rPr>
          <w:rFonts w:ascii="Frutiger LT Std 45 Light" w:hAnsi="Frutiger LT Std 45 Light"/>
          <w:lang w:val="en-US"/>
        </w:rPr>
      </w:pPr>
    </w:p>
    <w:sectPr w:rsidR="00E52DE5" w:rsidRPr="00D80AFC" w:rsidSect="008C177C">
      <w:headerReference w:type="default" r:id="rId95"/>
      <w:footerReference w:type="default" r:id="rId96"/>
      <w:pgSz w:w="11906" w:h="16838"/>
      <w:pgMar w:top="1809" w:right="1417" w:bottom="1291" w:left="1417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C523E" w14:textId="77777777" w:rsidR="008E3BA6" w:rsidRDefault="008E3BA6" w:rsidP="00644265">
      <w:pPr>
        <w:spacing w:after="0" w:line="240" w:lineRule="auto"/>
      </w:pPr>
      <w:r>
        <w:separator/>
      </w:r>
    </w:p>
  </w:endnote>
  <w:endnote w:type="continuationSeparator" w:id="0">
    <w:p w14:paraId="49973CB0" w14:textId="77777777" w:rsidR="008E3BA6" w:rsidRDefault="008E3BA6" w:rsidP="00644265">
      <w:pPr>
        <w:spacing w:after="0" w:line="240" w:lineRule="auto"/>
      </w:pPr>
      <w:r>
        <w:continuationSeparator/>
      </w:r>
    </w:p>
  </w:endnote>
  <w:endnote w:type="continuationNotice" w:id="1">
    <w:p w14:paraId="7C7D6563" w14:textId="77777777" w:rsidR="008E3BA6" w:rsidRDefault="008E3B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T7Co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Quicksand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utiger LT 45 Light">
    <w:altName w:val="Malgun Gothic"/>
    <w:charset w:val="00"/>
    <w:family w:val="roman"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utiger LT Std 45 Light">
    <w:altName w:val="Calibri"/>
    <w:panose1 w:val="020B0402020204020204"/>
    <w:charset w:val="00"/>
    <w:family w:val="swiss"/>
    <w:notTrueType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3975129"/>
      <w:docPartObj>
        <w:docPartGallery w:val="Page Numbers (Bottom of Page)"/>
        <w:docPartUnique/>
      </w:docPartObj>
    </w:sdtPr>
    <w:sdtContent>
      <w:p w14:paraId="23668DFB" w14:textId="2901E909" w:rsidR="005C4E1E" w:rsidRDefault="005C4E1E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29CF6EB4" w14:textId="77777777" w:rsidR="005C4E1E" w:rsidRDefault="005C4E1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BE5F2" w14:textId="77777777" w:rsidR="008E3BA6" w:rsidRDefault="008E3BA6" w:rsidP="00644265">
      <w:pPr>
        <w:spacing w:after="0" w:line="240" w:lineRule="auto"/>
      </w:pPr>
      <w:r>
        <w:separator/>
      </w:r>
    </w:p>
  </w:footnote>
  <w:footnote w:type="continuationSeparator" w:id="0">
    <w:p w14:paraId="0FCF32C5" w14:textId="77777777" w:rsidR="008E3BA6" w:rsidRDefault="008E3BA6" w:rsidP="00644265">
      <w:pPr>
        <w:spacing w:after="0" w:line="240" w:lineRule="auto"/>
      </w:pPr>
      <w:r>
        <w:continuationSeparator/>
      </w:r>
    </w:p>
  </w:footnote>
  <w:footnote w:type="continuationNotice" w:id="1">
    <w:p w14:paraId="6F30FA9F" w14:textId="77777777" w:rsidR="008E3BA6" w:rsidRDefault="008E3BA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DEE1C" w14:textId="3B453F85" w:rsidR="005C4E1E" w:rsidRDefault="00CE03E3" w:rsidP="00304006">
    <w:pPr>
      <w:pStyle w:val="Koptekst"/>
      <w:ind w:left="-284"/>
    </w:pPr>
    <w:r w:rsidRPr="00CE03E3">
      <w:rPr>
        <w:noProof/>
      </w:rPr>
      <w:drawing>
        <wp:anchor distT="0" distB="0" distL="114300" distR="114300" simplePos="0" relativeHeight="251658241" behindDoc="0" locked="0" layoutInCell="1" allowOverlap="1" wp14:anchorId="6AA2B066" wp14:editId="670288D7">
          <wp:simplePos x="0" y="0"/>
          <wp:positionH relativeFrom="column">
            <wp:posOffset>-213995</wp:posOffset>
          </wp:positionH>
          <wp:positionV relativeFrom="paragraph">
            <wp:posOffset>-259715</wp:posOffset>
          </wp:positionV>
          <wp:extent cx="932903" cy="949325"/>
          <wp:effectExtent l="0" t="0" r="0" b="3175"/>
          <wp:wrapNone/>
          <wp:docPr id="55" name="Afbeelding 6" descr="Afbeelding met tekening, teken&#10;&#10;Automatisch gegenereerde beschrijving">
            <a:extLst xmlns:a="http://schemas.openxmlformats.org/drawingml/2006/main">
              <a:ext uri="{FF2B5EF4-FFF2-40B4-BE49-F238E27FC236}">
                <a16:creationId xmlns:a16="http://schemas.microsoft.com/office/drawing/2014/main" id="{7E3E89F3-E15E-4110-83A3-FDBC309B863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Afbeelding 6" descr="Afbeelding met tekening, teken&#10;&#10;Automatisch gegenereerde beschrijving">
                    <a:extLst>
                      <a:ext uri="{FF2B5EF4-FFF2-40B4-BE49-F238E27FC236}">
                        <a16:creationId xmlns:a16="http://schemas.microsoft.com/office/drawing/2014/main" id="{7E3E89F3-E15E-4110-83A3-FDBC309B863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4339" cy="950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C4E1E">
      <w:rPr>
        <w:noProof/>
      </w:rPr>
      <w:drawing>
        <wp:anchor distT="0" distB="0" distL="114300" distR="114300" simplePos="0" relativeHeight="251658240" behindDoc="1" locked="0" layoutInCell="1" allowOverlap="1" wp14:anchorId="2127260E" wp14:editId="6DB791B2">
          <wp:simplePos x="0" y="0"/>
          <wp:positionH relativeFrom="column">
            <wp:posOffset>3909217</wp:posOffset>
          </wp:positionH>
          <wp:positionV relativeFrom="paragraph">
            <wp:posOffset>-652401</wp:posOffset>
          </wp:positionV>
          <wp:extent cx="2499360" cy="1769110"/>
          <wp:effectExtent l="0" t="0" r="0" b="0"/>
          <wp:wrapTight wrapText="bothSides">
            <wp:wrapPolygon edited="0">
              <wp:start x="10537" y="3954"/>
              <wp:lineTo x="8232" y="4652"/>
              <wp:lineTo x="6421" y="6280"/>
              <wp:lineTo x="6421" y="8141"/>
              <wp:lineTo x="4610" y="9071"/>
              <wp:lineTo x="4610" y="10467"/>
              <wp:lineTo x="6091" y="11862"/>
              <wp:lineTo x="4445" y="13955"/>
              <wp:lineTo x="4610" y="14886"/>
              <wp:lineTo x="9878" y="15584"/>
              <wp:lineTo x="10701" y="15584"/>
              <wp:lineTo x="16299" y="15118"/>
              <wp:lineTo x="17287" y="14653"/>
              <wp:lineTo x="16957" y="6745"/>
              <wp:lineTo x="14652" y="4652"/>
              <wp:lineTo x="12841" y="3954"/>
              <wp:lineTo x="10537" y="3954"/>
            </wp:wrapPolygon>
          </wp:wrapTight>
          <wp:docPr id="34" name="Afbeelding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9360" cy="1769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82BCF"/>
    <w:multiLevelType w:val="hybridMultilevel"/>
    <w:tmpl w:val="618A876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2202C"/>
    <w:multiLevelType w:val="hybridMultilevel"/>
    <w:tmpl w:val="E92E07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D4A87"/>
    <w:multiLevelType w:val="hybridMultilevel"/>
    <w:tmpl w:val="E6D657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12359"/>
    <w:multiLevelType w:val="hybridMultilevel"/>
    <w:tmpl w:val="66BE1E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04F52"/>
    <w:multiLevelType w:val="hybridMultilevel"/>
    <w:tmpl w:val="6220CC4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50ADE"/>
    <w:multiLevelType w:val="hybridMultilevel"/>
    <w:tmpl w:val="B9F6C55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C70F4"/>
    <w:multiLevelType w:val="hybridMultilevel"/>
    <w:tmpl w:val="0E342F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E216A"/>
    <w:multiLevelType w:val="hybridMultilevel"/>
    <w:tmpl w:val="16EA8D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44A80"/>
    <w:multiLevelType w:val="hybridMultilevel"/>
    <w:tmpl w:val="DE10B7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468B3"/>
    <w:multiLevelType w:val="hybridMultilevel"/>
    <w:tmpl w:val="009EECB8"/>
    <w:lvl w:ilvl="0" w:tplc="E2B85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EA4552"/>
    <w:multiLevelType w:val="hybridMultilevel"/>
    <w:tmpl w:val="6748A0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BA4C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trike w:val="0"/>
        <w:color w:val="auto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F17AB"/>
    <w:multiLevelType w:val="hybridMultilevel"/>
    <w:tmpl w:val="807C78E2"/>
    <w:lvl w:ilvl="0" w:tplc="200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4BC516CE"/>
    <w:multiLevelType w:val="hybridMultilevel"/>
    <w:tmpl w:val="0E66C9DC"/>
    <w:lvl w:ilvl="0" w:tplc="E2B85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27717D"/>
    <w:multiLevelType w:val="hybridMultilevel"/>
    <w:tmpl w:val="4C8C28B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635077"/>
    <w:multiLevelType w:val="hybridMultilevel"/>
    <w:tmpl w:val="540240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5C5CC5"/>
    <w:multiLevelType w:val="hybridMultilevel"/>
    <w:tmpl w:val="E3525C0E"/>
    <w:lvl w:ilvl="0" w:tplc="21F07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nl-NL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86257"/>
    <w:multiLevelType w:val="hybridMultilevel"/>
    <w:tmpl w:val="CA62A996"/>
    <w:lvl w:ilvl="0" w:tplc="31F605D4">
      <w:numFmt w:val="bullet"/>
      <w:lvlText w:val="•"/>
      <w:lvlJc w:val="left"/>
      <w:pPr>
        <w:ind w:left="720" w:hanging="360"/>
      </w:pPr>
      <w:rPr>
        <w:rFonts w:ascii="Calibri" w:eastAsia="Calibri" w:hAnsi="Calibri" w:cs="TT7Co00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140D6F"/>
    <w:multiLevelType w:val="hybridMultilevel"/>
    <w:tmpl w:val="26224D0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9E4AF6"/>
    <w:multiLevelType w:val="hybridMultilevel"/>
    <w:tmpl w:val="F036D22C"/>
    <w:lvl w:ilvl="0" w:tplc="200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4BA7D3D"/>
    <w:multiLevelType w:val="hybridMultilevel"/>
    <w:tmpl w:val="D1B45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911432"/>
    <w:multiLevelType w:val="hybridMultilevel"/>
    <w:tmpl w:val="0ADE4E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730964"/>
    <w:multiLevelType w:val="hybridMultilevel"/>
    <w:tmpl w:val="C0A063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719C3"/>
    <w:multiLevelType w:val="hybridMultilevel"/>
    <w:tmpl w:val="AAC6D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4828330">
    <w:abstractNumId w:val="3"/>
  </w:num>
  <w:num w:numId="2" w16cid:durableId="396441730">
    <w:abstractNumId w:val="5"/>
  </w:num>
  <w:num w:numId="3" w16cid:durableId="1279753205">
    <w:abstractNumId w:val="10"/>
  </w:num>
  <w:num w:numId="4" w16cid:durableId="1879855593">
    <w:abstractNumId w:val="12"/>
  </w:num>
  <w:num w:numId="5" w16cid:durableId="1050424000">
    <w:abstractNumId w:val="22"/>
  </w:num>
  <w:num w:numId="6" w16cid:durableId="538202141">
    <w:abstractNumId w:val="15"/>
  </w:num>
  <w:num w:numId="7" w16cid:durableId="1496458541">
    <w:abstractNumId w:val="2"/>
  </w:num>
  <w:num w:numId="8" w16cid:durableId="735204736">
    <w:abstractNumId w:val="21"/>
  </w:num>
  <w:num w:numId="9" w16cid:durableId="603267273">
    <w:abstractNumId w:val="16"/>
  </w:num>
  <w:num w:numId="10" w16cid:durableId="346518896">
    <w:abstractNumId w:val="1"/>
  </w:num>
  <w:num w:numId="11" w16cid:durableId="731004517">
    <w:abstractNumId w:val="0"/>
  </w:num>
  <w:num w:numId="12" w16cid:durableId="188685768">
    <w:abstractNumId w:val="8"/>
  </w:num>
  <w:num w:numId="13" w16cid:durableId="986787187">
    <w:abstractNumId w:val="14"/>
  </w:num>
  <w:num w:numId="14" w16cid:durableId="1948385542">
    <w:abstractNumId w:val="19"/>
  </w:num>
  <w:num w:numId="15" w16cid:durableId="590090236">
    <w:abstractNumId w:val="18"/>
  </w:num>
  <w:num w:numId="16" w16cid:durableId="1119572592">
    <w:abstractNumId w:val="13"/>
  </w:num>
  <w:num w:numId="17" w16cid:durableId="1490361957">
    <w:abstractNumId w:val="11"/>
  </w:num>
  <w:num w:numId="18" w16cid:durableId="119154338">
    <w:abstractNumId w:val="17"/>
  </w:num>
  <w:num w:numId="19" w16cid:durableId="427778095">
    <w:abstractNumId w:val="4"/>
  </w:num>
  <w:num w:numId="20" w16cid:durableId="605159477">
    <w:abstractNumId w:val="7"/>
  </w:num>
  <w:num w:numId="21" w16cid:durableId="555319054">
    <w:abstractNumId w:val="9"/>
  </w:num>
  <w:num w:numId="22" w16cid:durableId="906383753">
    <w:abstractNumId w:val="6"/>
  </w:num>
  <w:num w:numId="23" w16cid:durableId="1203714544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22F"/>
    <w:rsid w:val="00001227"/>
    <w:rsid w:val="000039A0"/>
    <w:rsid w:val="00003DD4"/>
    <w:rsid w:val="00004630"/>
    <w:rsid w:val="000060DB"/>
    <w:rsid w:val="00006F87"/>
    <w:rsid w:val="000077F9"/>
    <w:rsid w:val="00007DA9"/>
    <w:rsid w:val="0001020D"/>
    <w:rsid w:val="00011D69"/>
    <w:rsid w:val="00014384"/>
    <w:rsid w:val="00014EF2"/>
    <w:rsid w:val="00016A8D"/>
    <w:rsid w:val="0001729A"/>
    <w:rsid w:val="000175BA"/>
    <w:rsid w:val="00020B4F"/>
    <w:rsid w:val="00020DCB"/>
    <w:rsid w:val="0002245D"/>
    <w:rsid w:val="000227C6"/>
    <w:rsid w:val="00022F57"/>
    <w:rsid w:val="00023560"/>
    <w:rsid w:val="00024009"/>
    <w:rsid w:val="00030FAF"/>
    <w:rsid w:val="00034D9F"/>
    <w:rsid w:val="00035F06"/>
    <w:rsid w:val="00037B50"/>
    <w:rsid w:val="00040DBA"/>
    <w:rsid w:val="0004108B"/>
    <w:rsid w:val="00041104"/>
    <w:rsid w:val="0004122B"/>
    <w:rsid w:val="0004134C"/>
    <w:rsid w:val="00041500"/>
    <w:rsid w:val="00042360"/>
    <w:rsid w:val="00045B2E"/>
    <w:rsid w:val="00046256"/>
    <w:rsid w:val="00046541"/>
    <w:rsid w:val="0004701A"/>
    <w:rsid w:val="000503D4"/>
    <w:rsid w:val="000529F9"/>
    <w:rsid w:val="00054D2C"/>
    <w:rsid w:val="00057964"/>
    <w:rsid w:val="000610C1"/>
    <w:rsid w:val="00064A82"/>
    <w:rsid w:val="00065E74"/>
    <w:rsid w:val="00066039"/>
    <w:rsid w:val="00070472"/>
    <w:rsid w:val="000709A7"/>
    <w:rsid w:val="00071E2F"/>
    <w:rsid w:val="00075129"/>
    <w:rsid w:val="00076B2A"/>
    <w:rsid w:val="000821EC"/>
    <w:rsid w:val="000825D3"/>
    <w:rsid w:val="0008283B"/>
    <w:rsid w:val="00082F7A"/>
    <w:rsid w:val="0008404E"/>
    <w:rsid w:val="00084771"/>
    <w:rsid w:val="00085BDE"/>
    <w:rsid w:val="00086A7E"/>
    <w:rsid w:val="00092A60"/>
    <w:rsid w:val="000A1621"/>
    <w:rsid w:val="000A27D3"/>
    <w:rsid w:val="000A4EA2"/>
    <w:rsid w:val="000B3F89"/>
    <w:rsid w:val="000C1D04"/>
    <w:rsid w:val="000C3A0B"/>
    <w:rsid w:val="000C3ED1"/>
    <w:rsid w:val="000C680A"/>
    <w:rsid w:val="000C6AC4"/>
    <w:rsid w:val="000D267B"/>
    <w:rsid w:val="000D3067"/>
    <w:rsid w:val="000D484E"/>
    <w:rsid w:val="000D7058"/>
    <w:rsid w:val="000E0658"/>
    <w:rsid w:val="000E0B9C"/>
    <w:rsid w:val="000E2511"/>
    <w:rsid w:val="000F1439"/>
    <w:rsid w:val="000F16C6"/>
    <w:rsid w:val="000F31E3"/>
    <w:rsid w:val="000F39DA"/>
    <w:rsid w:val="000F433F"/>
    <w:rsid w:val="000F4C9F"/>
    <w:rsid w:val="000F63D5"/>
    <w:rsid w:val="000F75C0"/>
    <w:rsid w:val="000F7A3B"/>
    <w:rsid w:val="00102A43"/>
    <w:rsid w:val="00112A5B"/>
    <w:rsid w:val="001148E8"/>
    <w:rsid w:val="00114C78"/>
    <w:rsid w:val="00115D4A"/>
    <w:rsid w:val="001219D0"/>
    <w:rsid w:val="00122023"/>
    <w:rsid w:val="00122E45"/>
    <w:rsid w:val="00123021"/>
    <w:rsid w:val="00126DC3"/>
    <w:rsid w:val="00126F57"/>
    <w:rsid w:val="00132D3D"/>
    <w:rsid w:val="00133A15"/>
    <w:rsid w:val="001364D7"/>
    <w:rsid w:val="00140F7B"/>
    <w:rsid w:val="001417E7"/>
    <w:rsid w:val="001419F6"/>
    <w:rsid w:val="00143FAC"/>
    <w:rsid w:val="00145995"/>
    <w:rsid w:val="00145F0F"/>
    <w:rsid w:val="00150ED0"/>
    <w:rsid w:val="00153EF8"/>
    <w:rsid w:val="00154825"/>
    <w:rsid w:val="001602D0"/>
    <w:rsid w:val="00160411"/>
    <w:rsid w:val="00160F8C"/>
    <w:rsid w:val="00160FA7"/>
    <w:rsid w:val="001613C1"/>
    <w:rsid w:val="001623E0"/>
    <w:rsid w:val="0016410C"/>
    <w:rsid w:val="00165FC1"/>
    <w:rsid w:val="00166D48"/>
    <w:rsid w:val="0016750D"/>
    <w:rsid w:val="00170E22"/>
    <w:rsid w:val="001764E1"/>
    <w:rsid w:val="00176E6A"/>
    <w:rsid w:val="001808CA"/>
    <w:rsid w:val="00180D66"/>
    <w:rsid w:val="00182EF0"/>
    <w:rsid w:val="001832CF"/>
    <w:rsid w:val="0018671A"/>
    <w:rsid w:val="0018798F"/>
    <w:rsid w:val="00194EF1"/>
    <w:rsid w:val="00195920"/>
    <w:rsid w:val="001966E2"/>
    <w:rsid w:val="00197773"/>
    <w:rsid w:val="00197F23"/>
    <w:rsid w:val="001A4327"/>
    <w:rsid w:val="001A70B1"/>
    <w:rsid w:val="001B00B4"/>
    <w:rsid w:val="001B6354"/>
    <w:rsid w:val="001C1327"/>
    <w:rsid w:val="001C147B"/>
    <w:rsid w:val="001C2B61"/>
    <w:rsid w:val="001C4852"/>
    <w:rsid w:val="001C5698"/>
    <w:rsid w:val="001C56CE"/>
    <w:rsid w:val="001C5A72"/>
    <w:rsid w:val="001D2B0D"/>
    <w:rsid w:val="001D3C11"/>
    <w:rsid w:val="001D60B1"/>
    <w:rsid w:val="001D6CA8"/>
    <w:rsid w:val="001E0FCA"/>
    <w:rsid w:val="001E3F93"/>
    <w:rsid w:val="001E4D10"/>
    <w:rsid w:val="001E5827"/>
    <w:rsid w:val="001E6CDE"/>
    <w:rsid w:val="001F08BA"/>
    <w:rsid w:val="001F0B6D"/>
    <w:rsid w:val="001F2F55"/>
    <w:rsid w:val="001F5CA8"/>
    <w:rsid w:val="001F6FF8"/>
    <w:rsid w:val="001F7B7C"/>
    <w:rsid w:val="00206F01"/>
    <w:rsid w:val="00207D88"/>
    <w:rsid w:val="002103DC"/>
    <w:rsid w:val="00211A54"/>
    <w:rsid w:val="00213E00"/>
    <w:rsid w:val="002141FE"/>
    <w:rsid w:val="00220320"/>
    <w:rsid w:val="002228A4"/>
    <w:rsid w:val="00222B5D"/>
    <w:rsid w:val="00225CD7"/>
    <w:rsid w:val="00225D05"/>
    <w:rsid w:val="00226FFC"/>
    <w:rsid w:val="00231A0D"/>
    <w:rsid w:val="0023206C"/>
    <w:rsid w:val="002432D7"/>
    <w:rsid w:val="0024590A"/>
    <w:rsid w:val="00247E0E"/>
    <w:rsid w:val="002506C7"/>
    <w:rsid w:val="00254721"/>
    <w:rsid w:val="00254D00"/>
    <w:rsid w:val="00257C6F"/>
    <w:rsid w:val="002601C9"/>
    <w:rsid w:val="002610AC"/>
    <w:rsid w:val="00263C43"/>
    <w:rsid w:val="00265456"/>
    <w:rsid w:val="00265B0E"/>
    <w:rsid w:val="00265FEE"/>
    <w:rsid w:val="002679B0"/>
    <w:rsid w:val="00271C4F"/>
    <w:rsid w:val="002748BC"/>
    <w:rsid w:val="002811D4"/>
    <w:rsid w:val="0028141E"/>
    <w:rsid w:val="0028791D"/>
    <w:rsid w:val="0028793C"/>
    <w:rsid w:val="00287A50"/>
    <w:rsid w:val="002911E1"/>
    <w:rsid w:val="00291A73"/>
    <w:rsid w:val="00293882"/>
    <w:rsid w:val="00296A10"/>
    <w:rsid w:val="002A0F96"/>
    <w:rsid w:val="002A1F69"/>
    <w:rsid w:val="002A2E73"/>
    <w:rsid w:val="002A4988"/>
    <w:rsid w:val="002A4B2F"/>
    <w:rsid w:val="002A66AE"/>
    <w:rsid w:val="002B2B1E"/>
    <w:rsid w:val="002B5681"/>
    <w:rsid w:val="002B5E5A"/>
    <w:rsid w:val="002B6BF5"/>
    <w:rsid w:val="002C1433"/>
    <w:rsid w:val="002C1BFF"/>
    <w:rsid w:val="002C2B7A"/>
    <w:rsid w:val="002C39BA"/>
    <w:rsid w:val="002C3D6A"/>
    <w:rsid w:val="002C4B5F"/>
    <w:rsid w:val="002C5B75"/>
    <w:rsid w:val="002C603E"/>
    <w:rsid w:val="002C7E2C"/>
    <w:rsid w:val="002D3D66"/>
    <w:rsid w:val="002D3EDB"/>
    <w:rsid w:val="002D41C9"/>
    <w:rsid w:val="002D5E67"/>
    <w:rsid w:val="002D6663"/>
    <w:rsid w:val="002E097A"/>
    <w:rsid w:val="002E0C9D"/>
    <w:rsid w:val="002E2370"/>
    <w:rsid w:val="002E3911"/>
    <w:rsid w:val="002E7A61"/>
    <w:rsid w:val="002F0390"/>
    <w:rsid w:val="002F061B"/>
    <w:rsid w:val="002F1534"/>
    <w:rsid w:val="002F537D"/>
    <w:rsid w:val="00302D89"/>
    <w:rsid w:val="003031E5"/>
    <w:rsid w:val="00304006"/>
    <w:rsid w:val="00305BF2"/>
    <w:rsid w:val="0031155B"/>
    <w:rsid w:val="00312AF2"/>
    <w:rsid w:val="00315A23"/>
    <w:rsid w:val="00315EDC"/>
    <w:rsid w:val="00316D1C"/>
    <w:rsid w:val="00317189"/>
    <w:rsid w:val="00321FC9"/>
    <w:rsid w:val="00325B39"/>
    <w:rsid w:val="0032606B"/>
    <w:rsid w:val="00327006"/>
    <w:rsid w:val="00330374"/>
    <w:rsid w:val="00331718"/>
    <w:rsid w:val="003426A4"/>
    <w:rsid w:val="003515A2"/>
    <w:rsid w:val="0035376C"/>
    <w:rsid w:val="00365F2F"/>
    <w:rsid w:val="00367236"/>
    <w:rsid w:val="00367AB3"/>
    <w:rsid w:val="003708FA"/>
    <w:rsid w:val="00370F8F"/>
    <w:rsid w:val="00371B76"/>
    <w:rsid w:val="00373439"/>
    <w:rsid w:val="00373EF1"/>
    <w:rsid w:val="003769B5"/>
    <w:rsid w:val="003800F6"/>
    <w:rsid w:val="00381D57"/>
    <w:rsid w:val="00383B9B"/>
    <w:rsid w:val="00386A8E"/>
    <w:rsid w:val="00387A20"/>
    <w:rsid w:val="00387FA2"/>
    <w:rsid w:val="00390CE1"/>
    <w:rsid w:val="00390DC7"/>
    <w:rsid w:val="00393E1B"/>
    <w:rsid w:val="00393F9F"/>
    <w:rsid w:val="0039567F"/>
    <w:rsid w:val="00395E6F"/>
    <w:rsid w:val="003A0F7D"/>
    <w:rsid w:val="003A2F5C"/>
    <w:rsid w:val="003A7934"/>
    <w:rsid w:val="003B0190"/>
    <w:rsid w:val="003B061D"/>
    <w:rsid w:val="003B15DD"/>
    <w:rsid w:val="003B3677"/>
    <w:rsid w:val="003B45EE"/>
    <w:rsid w:val="003B6501"/>
    <w:rsid w:val="003B7F46"/>
    <w:rsid w:val="003C0263"/>
    <w:rsid w:val="003C39E4"/>
    <w:rsid w:val="003D01B9"/>
    <w:rsid w:val="003D3050"/>
    <w:rsid w:val="003D6623"/>
    <w:rsid w:val="003D7189"/>
    <w:rsid w:val="003D7283"/>
    <w:rsid w:val="003D76F4"/>
    <w:rsid w:val="003E4B34"/>
    <w:rsid w:val="003E71E2"/>
    <w:rsid w:val="003F0097"/>
    <w:rsid w:val="003F6275"/>
    <w:rsid w:val="003F6C08"/>
    <w:rsid w:val="004023DB"/>
    <w:rsid w:val="004031BD"/>
    <w:rsid w:val="00405497"/>
    <w:rsid w:val="00411F82"/>
    <w:rsid w:val="004132D1"/>
    <w:rsid w:val="00414666"/>
    <w:rsid w:val="004153F0"/>
    <w:rsid w:val="0042003C"/>
    <w:rsid w:val="0042069C"/>
    <w:rsid w:val="00427894"/>
    <w:rsid w:val="0043349E"/>
    <w:rsid w:val="00436A6D"/>
    <w:rsid w:val="00440D63"/>
    <w:rsid w:val="004453E3"/>
    <w:rsid w:val="00453393"/>
    <w:rsid w:val="00454AEA"/>
    <w:rsid w:val="00462C92"/>
    <w:rsid w:val="0046522E"/>
    <w:rsid w:val="0046538B"/>
    <w:rsid w:val="00472A25"/>
    <w:rsid w:val="0047635B"/>
    <w:rsid w:val="00476EF2"/>
    <w:rsid w:val="00477447"/>
    <w:rsid w:val="00480C00"/>
    <w:rsid w:val="00482D7B"/>
    <w:rsid w:val="00485773"/>
    <w:rsid w:val="00486AF5"/>
    <w:rsid w:val="004875A9"/>
    <w:rsid w:val="004876E2"/>
    <w:rsid w:val="0049085D"/>
    <w:rsid w:val="00490A29"/>
    <w:rsid w:val="004A00DA"/>
    <w:rsid w:val="004A1B73"/>
    <w:rsid w:val="004A4E12"/>
    <w:rsid w:val="004A5517"/>
    <w:rsid w:val="004B1151"/>
    <w:rsid w:val="004B3729"/>
    <w:rsid w:val="004B39EC"/>
    <w:rsid w:val="004B501A"/>
    <w:rsid w:val="004B5DE2"/>
    <w:rsid w:val="004B7FE7"/>
    <w:rsid w:val="004C66BE"/>
    <w:rsid w:val="004C7823"/>
    <w:rsid w:val="004D33D3"/>
    <w:rsid w:val="004D5FF8"/>
    <w:rsid w:val="004D70DE"/>
    <w:rsid w:val="004D74BF"/>
    <w:rsid w:val="004D7DDB"/>
    <w:rsid w:val="004E30FC"/>
    <w:rsid w:val="004E3492"/>
    <w:rsid w:val="004E3E55"/>
    <w:rsid w:val="004E7D2C"/>
    <w:rsid w:val="004F1FF0"/>
    <w:rsid w:val="004F211B"/>
    <w:rsid w:val="004F5C7F"/>
    <w:rsid w:val="004F7C0B"/>
    <w:rsid w:val="0050047A"/>
    <w:rsid w:val="0051064F"/>
    <w:rsid w:val="005106D3"/>
    <w:rsid w:val="0051193C"/>
    <w:rsid w:val="005140AD"/>
    <w:rsid w:val="00514362"/>
    <w:rsid w:val="005150DD"/>
    <w:rsid w:val="00517364"/>
    <w:rsid w:val="00523686"/>
    <w:rsid w:val="00524066"/>
    <w:rsid w:val="0052570D"/>
    <w:rsid w:val="00526DD8"/>
    <w:rsid w:val="005333CB"/>
    <w:rsid w:val="00533843"/>
    <w:rsid w:val="00535618"/>
    <w:rsid w:val="00535E57"/>
    <w:rsid w:val="0054106B"/>
    <w:rsid w:val="0054251F"/>
    <w:rsid w:val="00542ADF"/>
    <w:rsid w:val="00547EE1"/>
    <w:rsid w:val="005506AB"/>
    <w:rsid w:val="00555AF3"/>
    <w:rsid w:val="00557944"/>
    <w:rsid w:val="00563123"/>
    <w:rsid w:val="0056438C"/>
    <w:rsid w:val="00570008"/>
    <w:rsid w:val="005700F2"/>
    <w:rsid w:val="00570226"/>
    <w:rsid w:val="00573D38"/>
    <w:rsid w:val="005748EC"/>
    <w:rsid w:val="00576403"/>
    <w:rsid w:val="00577524"/>
    <w:rsid w:val="005817A0"/>
    <w:rsid w:val="00583931"/>
    <w:rsid w:val="005844B6"/>
    <w:rsid w:val="00584F7A"/>
    <w:rsid w:val="00587280"/>
    <w:rsid w:val="00587998"/>
    <w:rsid w:val="0059190A"/>
    <w:rsid w:val="0059569C"/>
    <w:rsid w:val="0059574F"/>
    <w:rsid w:val="005A02B6"/>
    <w:rsid w:val="005A0C1E"/>
    <w:rsid w:val="005A2E97"/>
    <w:rsid w:val="005A5C43"/>
    <w:rsid w:val="005B0274"/>
    <w:rsid w:val="005B1D83"/>
    <w:rsid w:val="005B3BD1"/>
    <w:rsid w:val="005B634D"/>
    <w:rsid w:val="005B7452"/>
    <w:rsid w:val="005C1AC1"/>
    <w:rsid w:val="005C4E1E"/>
    <w:rsid w:val="005C5AEE"/>
    <w:rsid w:val="005C5D8A"/>
    <w:rsid w:val="005C693A"/>
    <w:rsid w:val="005D3B13"/>
    <w:rsid w:val="005D42DF"/>
    <w:rsid w:val="005D7733"/>
    <w:rsid w:val="005E0791"/>
    <w:rsid w:val="005E1F54"/>
    <w:rsid w:val="005E3885"/>
    <w:rsid w:val="005E727B"/>
    <w:rsid w:val="005F1B89"/>
    <w:rsid w:val="005F5B9F"/>
    <w:rsid w:val="00602109"/>
    <w:rsid w:val="00603DD5"/>
    <w:rsid w:val="00606EEC"/>
    <w:rsid w:val="0060768A"/>
    <w:rsid w:val="00616642"/>
    <w:rsid w:val="00617920"/>
    <w:rsid w:val="00622124"/>
    <w:rsid w:val="006231A8"/>
    <w:rsid w:val="006250B5"/>
    <w:rsid w:val="006255B5"/>
    <w:rsid w:val="00625DD2"/>
    <w:rsid w:val="00625FBD"/>
    <w:rsid w:val="00626F3C"/>
    <w:rsid w:val="006367F8"/>
    <w:rsid w:val="00640C67"/>
    <w:rsid w:val="00644265"/>
    <w:rsid w:val="00645C96"/>
    <w:rsid w:val="00646066"/>
    <w:rsid w:val="00650C2A"/>
    <w:rsid w:val="00652C80"/>
    <w:rsid w:val="0065504B"/>
    <w:rsid w:val="006608E2"/>
    <w:rsid w:val="00660CA3"/>
    <w:rsid w:val="00665963"/>
    <w:rsid w:val="0066692D"/>
    <w:rsid w:val="00666B5E"/>
    <w:rsid w:val="0067071B"/>
    <w:rsid w:val="00671499"/>
    <w:rsid w:val="00671BBD"/>
    <w:rsid w:val="00677245"/>
    <w:rsid w:val="00677820"/>
    <w:rsid w:val="006801DE"/>
    <w:rsid w:val="0068396A"/>
    <w:rsid w:val="006841C1"/>
    <w:rsid w:val="00685061"/>
    <w:rsid w:val="00685AA9"/>
    <w:rsid w:val="00685E14"/>
    <w:rsid w:val="00686CEB"/>
    <w:rsid w:val="00687CCB"/>
    <w:rsid w:val="00687E5A"/>
    <w:rsid w:val="00690E41"/>
    <w:rsid w:val="00692E69"/>
    <w:rsid w:val="0069394A"/>
    <w:rsid w:val="006944B0"/>
    <w:rsid w:val="006A01D9"/>
    <w:rsid w:val="006A0209"/>
    <w:rsid w:val="006A4BB0"/>
    <w:rsid w:val="006A5F67"/>
    <w:rsid w:val="006B27B5"/>
    <w:rsid w:val="006B4B29"/>
    <w:rsid w:val="006B63B0"/>
    <w:rsid w:val="006C02F5"/>
    <w:rsid w:val="006C07A8"/>
    <w:rsid w:val="006C174F"/>
    <w:rsid w:val="006C2250"/>
    <w:rsid w:val="006C2DD8"/>
    <w:rsid w:val="006C5C1F"/>
    <w:rsid w:val="006C6E42"/>
    <w:rsid w:val="006C6ECC"/>
    <w:rsid w:val="006D3073"/>
    <w:rsid w:val="006E1572"/>
    <w:rsid w:val="006E1CEB"/>
    <w:rsid w:val="006E31D9"/>
    <w:rsid w:val="006E5710"/>
    <w:rsid w:val="006E586A"/>
    <w:rsid w:val="006E73D5"/>
    <w:rsid w:val="006F169F"/>
    <w:rsid w:val="006F48FD"/>
    <w:rsid w:val="006F60AE"/>
    <w:rsid w:val="006F6ED1"/>
    <w:rsid w:val="006F7C8D"/>
    <w:rsid w:val="00703034"/>
    <w:rsid w:val="00703788"/>
    <w:rsid w:val="00704117"/>
    <w:rsid w:val="00706C32"/>
    <w:rsid w:val="00707815"/>
    <w:rsid w:val="00711036"/>
    <w:rsid w:val="00716A95"/>
    <w:rsid w:val="00716E35"/>
    <w:rsid w:val="0072037C"/>
    <w:rsid w:val="00720602"/>
    <w:rsid w:val="00721258"/>
    <w:rsid w:val="007256B3"/>
    <w:rsid w:val="007267F3"/>
    <w:rsid w:val="007302E0"/>
    <w:rsid w:val="007316FD"/>
    <w:rsid w:val="00731988"/>
    <w:rsid w:val="00731EEC"/>
    <w:rsid w:val="00732C13"/>
    <w:rsid w:val="00732E24"/>
    <w:rsid w:val="00734472"/>
    <w:rsid w:val="00734AA8"/>
    <w:rsid w:val="007378DA"/>
    <w:rsid w:val="007433F9"/>
    <w:rsid w:val="007435A7"/>
    <w:rsid w:val="0074497F"/>
    <w:rsid w:val="00753099"/>
    <w:rsid w:val="00754C22"/>
    <w:rsid w:val="007617E4"/>
    <w:rsid w:val="00761D81"/>
    <w:rsid w:val="007660EE"/>
    <w:rsid w:val="00766591"/>
    <w:rsid w:val="007706B1"/>
    <w:rsid w:val="0077275B"/>
    <w:rsid w:val="007764FB"/>
    <w:rsid w:val="0078022F"/>
    <w:rsid w:val="00780737"/>
    <w:rsid w:val="00780EF2"/>
    <w:rsid w:val="00781DEC"/>
    <w:rsid w:val="00783A1C"/>
    <w:rsid w:val="00784236"/>
    <w:rsid w:val="007875B9"/>
    <w:rsid w:val="0079002C"/>
    <w:rsid w:val="00795541"/>
    <w:rsid w:val="007962A2"/>
    <w:rsid w:val="007B0AE7"/>
    <w:rsid w:val="007B0FD1"/>
    <w:rsid w:val="007B1054"/>
    <w:rsid w:val="007B2584"/>
    <w:rsid w:val="007B4213"/>
    <w:rsid w:val="007B4920"/>
    <w:rsid w:val="007B65C5"/>
    <w:rsid w:val="007C1AE7"/>
    <w:rsid w:val="007C4B36"/>
    <w:rsid w:val="007C5AFA"/>
    <w:rsid w:val="007D5FDA"/>
    <w:rsid w:val="007E0062"/>
    <w:rsid w:val="007E2F8B"/>
    <w:rsid w:val="007E50BE"/>
    <w:rsid w:val="007E5461"/>
    <w:rsid w:val="007F07A5"/>
    <w:rsid w:val="007F1482"/>
    <w:rsid w:val="007F2E76"/>
    <w:rsid w:val="007F35F3"/>
    <w:rsid w:val="007F3D01"/>
    <w:rsid w:val="00800B21"/>
    <w:rsid w:val="00802074"/>
    <w:rsid w:val="00812928"/>
    <w:rsid w:val="00815548"/>
    <w:rsid w:val="00815B7F"/>
    <w:rsid w:val="00817B08"/>
    <w:rsid w:val="00821B46"/>
    <w:rsid w:val="00832E7A"/>
    <w:rsid w:val="00833760"/>
    <w:rsid w:val="00840F2B"/>
    <w:rsid w:val="008412B9"/>
    <w:rsid w:val="008414A8"/>
    <w:rsid w:val="00843ADC"/>
    <w:rsid w:val="008462D1"/>
    <w:rsid w:val="00855285"/>
    <w:rsid w:val="00855469"/>
    <w:rsid w:val="0085632A"/>
    <w:rsid w:val="00856A89"/>
    <w:rsid w:val="00864470"/>
    <w:rsid w:val="00865E95"/>
    <w:rsid w:val="00866D52"/>
    <w:rsid w:val="008725A5"/>
    <w:rsid w:val="00875863"/>
    <w:rsid w:val="0087771B"/>
    <w:rsid w:val="00887118"/>
    <w:rsid w:val="00893B3A"/>
    <w:rsid w:val="00893B89"/>
    <w:rsid w:val="00895914"/>
    <w:rsid w:val="008A1DF1"/>
    <w:rsid w:val="008A7412"/>
    <w:rsid w:val="008B3CC7"/>
    <w:rsid w:val="008B3F57"/>
    <w:rsid w:val="008B43D1"/>
    <w:rsid w:val="008B5E2D"/>
    <w:rsid w:val="008C177C"/>
    <w:rsid w:val="008C2275"/>
    <w:rsid w:val="008C25C5"/>
    <w:rsid w:val="008C3D4E"/>
    <w:rsid w:val="008C557F"/>
    <w:rsid w:val="008D0314"/>
    <w:rsid w:val="008D31D0"/>
    <w:rsid w:val="008D397D"/>
    <w:rsid w:val="008D6D79"/>
    <w:rsid w:val="008D7A47"/>
    <w:rsid w:val="008E0FC8"/>
    <w:rsid w:val="008E3BA6"/>
    <w:rsid w:val="008E65FF"/>
    <w:rsid w:val="008E7026"/>
    <w:rsid w:val="008E7FDE"/>
    <w:rsid w:val="008F1467"/>
    <w:rsid w:val="008F1497"/>
    <w:rsid w:val="008F239C"/>
    <w:rsid w:val="008F23C0"/>
    <w:rsid w:val="008F2D18"/>
    <w:rsid w:val="008F6856"/>
    <w:rsid w:val="009003CB"/>
    <w:rsid w:val="00902274"/>
    <w:rsid w:val="00905BE8"/>
    <w:rsid w:val="00905F9F"/>
    <w:rsid w:val="00910691"/>
    <w:rsid w:val="00916351"/>
    <w:rsid w:val="00916708"/>
    <w:rsid w:val="0092032F"/>
    <w:rsid w:val="00926C53"/>
    <w:rsid w:val="00927DFC"/>
    <w:rsid w:val="00930AB0"/>
    <w:rsid w:val="0093482F"/>
    <w:rsid w:val="00934DEE"/>
    <w:rsid w:val="00937A6F"/>
    <w:rsid w:val="0094514A"/>
    <w:rsid w:val="00950CF4"/>
    <w:rsid w:val="00952D6B"/>
    <w:rsid w:val="0095374D"/>
    <w:rsid w:val="00965ABA"/>
    <w:rsid w:val="009661ED"/>
    <w:rsid w:val="0096664A"/>
    <w:rsid w:val="00972092"/>
    <w:rsid w:val="0097356A"/>
    <w:rsid w:val="00974BBC"/>
    <w:rsid w:val="00975C85"/>
    <w:rsid w:val="009929FD"/>
    <w:rsid w:val="009934A5"/>
    <w:rsid w:val="00993A85"/>
    <w:rsid w:val="00995D3D"/>
    <w:rsid w:val="0099761C"/>
    <w:rsid w:val="00997C78"/>
    <w:rsid w:val="009A3D5E"/>
    <w:rsid w:val="009A7007"/>
    <w:rsid w:val="009B0953"/>
    <w:rsid w:val="009B4AF3"/>
    <w:rsid w:val="009C15FF"/>
    <w:rsid w:val="009C16A4"/>
    <w:rsid w:val="009C482B"/>
    <w:rsid w:val="009C78B3"/>
    <w:rsid w:val="009D002D"/>
    <w:rsid w:val="009D0775"/>
    <w:rsid w:val="009D29C6"/>
    <w:rsid w:val="009D3E71"/>
    <w:rsid w:val="009D50D1"/>
    <w:rsid w:val="009D5315"/>
    <w:rsid w:val="009D6918"/>
    <w:rsid w:val="009D7877"/>
    <w:rsid w:val="009E10D3"/>
    <w:rsid w:val="009E170E"/>
    <w:rsid w:val="009E25A1"/>
    <w:rsid w:val="009E7E27"/>
    <w:rsid w:val="009F273B"/>
    <w:rsid w:val="009F48FC"/>
    <w:rsid w:val="00A03237"/>
    <w:rsid w:val="00A1138C"/>
    <w:rsid w:val="00A12909"/>
    <w:rsid w:val="00A17BE4"/>
    <w:rsid w:val="00A20E4B"/>
    <w:rsid w:val="00A24DC2"/>
    <w:rsid w:val="00A30F88"/>
    <w:rsid w:val="00A32073"/>
    <w:rsid w:val="00A411FA"/>
    <w:rsid w:val="00A4243A"/>
    <w:rsid w:val="00A4472A"/>
    <w:rsid w:val="00A45321"/>
    <w:rsid w:val="00A45537"/>
    <w:rsid w:val="00A46637"/>
    <w:rsid w:val="00A503BA"/>
    <w:rsid w:val="00A50806"/>
    <w:rsid w:val="00A53BA5"/>
    <w:rsid w:val="00A5769B"/>
    <w:rsid w:val="00A63738"/>
    <w:rsid w:val="00A63E1D"/>
    <w:rsid w:val="00A6572E"/>
    <w:rsid w:val="00A66BCA"/>
    <w:rsid w:val="00A66FA9"/>
    <w:rsid w:val="00A70492"/>
    <w:rsid w:val="00A72285"/>
    <w:rsid w:val="00A74AAB"/>
    <w:rsid w:val="00A75A9D"/>
    <w:rsid w:val="00A7673A"/>
    <w:rsid w:val="00A81885"/>
    <w:rsid w:val="00A83F68"/>
    <w:rsid w:val="00A85DE4"/>
    <w:rsid w:val="00A8648C"/>
    <w:rsid w:val="00A86893"/>
    <w:rsid w:val="00A95FE5"/>
    <w:rsid w:val="00A96500"/>
    <w:rsid w:val="00A96767"/>
    <w:rsid w:val="00A973E8"/>
    <w:rsid w:val="00AA223C"/>
    <w:rsid w:val="00AA5C7F"/>
    <w:rsid w:val="00AA672D"/>
    <w:rsid w:val="00AA6DFF"/>
    <w:rsid w:val="00AB29F1"/>
    <w:rsid w:val="00AB755D"/>
    <w:rsid w:val="00AC274C"/>
    <w:rsid w:val="00AD082B"/>
    <w:rsid w:val="00AD0E2F"/>
    <w:rsid w:val="00AD615C"/>
    <w:rsid w:val="00AE03AF"/>
    <w:rsid w:val="00AE423E"/>
    <w:rsid w:val="00AE4570"/>
    <w:rsid w:val="00AE74AB"/>
    <w:rsid w:val="00AF10E4"/>
    <w:rsid w:val="00AF1205"/>
    <w:rsid w:val="00AF1A35"/>
    <w:rsid w:val="00AF2A97"/>
    <w:rsid w:val="00AF3144"/>
    <w:rsid w:val="00AF5057"/>
    <w:rsid w:val="00AF669F"/>
    <w:rsid w:val="00AF7080"/>
    <w:rsid w:val="00AF7749"/>
    <w:rsid w:val="00B045EE"/>
    <w:rsid w:val="00B10DC8"/>
    <w:rsid w:val="00B11923"/>
    <w:rsid w:val="00B150F8"/>
    <w:rsid w:val="00B168A0"/>
    <w:rsid w:val="00B17CAB"/>
    <w:rsid w:val="00B213C5"/>
    <w:rsid w:val="00B21EC4"/>
    <w:rsid w:val="00B23EB3"/>
    <w:rsid w:val="00B2480D"/>
    <w:rsid w:val="00B30008"/>
    <w:rsid w:val="00B30ECC"/>
    <w:rsid w:val="00B3150A"/>
    <w:rsid w:val="00B32E16"/>
    <w:rsid w:val="00B34970"/>
    <w:rsid w:val="00B47FFB"/>
    <w:rsid w:val="00B5169E"/>
    <w:rsid w:val="00B533E7"/>
    <w:rsid w:val="00B535D7"/>
    <w:rsid w:val="00B542C5"/>
    <w:rsid w:val="00B5462F"/>
    <w:rsid w:val="00B54FC4"/>
    <w:rsid w:val="00B5683F"/>
    <w:rsid w:val="00B57825"/>
    <w:rsid w:val="00B63CA7"/>
    <w:rsid w:val="00B659ED"/>
    <w:rsid w:val="00B67F98"/>
    <w:rsid w:val="00B718C7"/>
    <w:rsid w:val="00B73BFF"/>
    <w:rsid w:val="00B73C7D"/>
    <w:rsid w:val="00B75E9F"/>
    <w:rsid w:val="00B77229"/>
    <w:rsid w:val="00B874EC"/>
    <w:rsid w:val="00B9395E"/>
    <w:rsid w:val="00B94FB1"/>
    <w:rsid w:val="00B9553E"/>
    <w:rsid w:val="00B95D6B"/>
    <w:rsid w:val="00BA1E89"/>
    <w:rsid w:val="00BA55F6"/>
    <w:rsid w:val="00BB16B3"/>
    <w:rsid w:val="00BB2479"/>
    <w:rsid w:val="00BC265F"/>
    <w:rsid w:val="00BE36AA"/>
    <w:rsid w:val="00BE5424"/>
    <w:rsid w:val="00BE6D78"/>
    <w:rsid w:val="00BF1383"/>
    <w:rsid w:val="00BF1FC6"/>
    <w:rsid w:val="00BF493C"/>
    <w:rsid w:val="00BF6E5F"/>
    <w:rsid w:val="00C00924"/>
    <w:rsid w:val="00C00C7F"/>
    <w:rsid w:val="00C01025"/>
    <w:rsid w:val="00C01BC3"/>
    <w:rsid w:val="00C01D18"/>
    <w:rsid w:val="00C03403"/>
    <w:rsid w:val="00C062F1"/>
    <w:rsid w:val="00C10A2F"/>
    <w:rsid w:val="00C17F59"/>
    <w:rsid w:val="00C23FA6"/>
    <w:rsid w:val="00C23FD8"/>
    <w:rsid w:val="00C24253"/>
    <w:rsid w:val="00C2441F"/>
    <w:rsid w:val="00C3096B"/>
    <w:rsid w:val="00C30DE6"/>
    <w:rsid w:val="00C30E25"/>
    <w:rsid w:val="00C3302C"/>
    <w:rsid w:val="00C34CEC"/>
    <w:rsid w:val="00C36418"/>
    <w:rsid w:val="00C412B7"/>
    <w:rsid w:val="00C4497F"/>
    <w:rsid w:val="00C45DE9"/>
    <w:rsid w:val="00C51AD6"/>
    <w:rsid w:val="00C52F89"/>
    <w:rsid w:val="00C53085"/>
    <w:rsid w:val="00C53906"/>
    <w:rsid w:val="00C54209"/>
    <w:rsid w:val="00C57148"/>
    <w:rsid w:val="00C57646"/>
    <w:rsid w:val="00C65D5C"/>
    <w:rsid w:val="00C70D05"/>
    <w:rsid w:val="00C719E0"/>
    <w:rsid w:val="00C73AD4"/>
    <w:rsid w:val="00C74577"/>
    <w:rsid w:val="00C75867"/>
    <w:rsid w:val="00C76269"/>
    <w:rsid w:val="00C80250"/>
    <w:rsid w:val="00C80D7E"/>
    <w:rsid w:val="00C81792"/>
    <w:rsid w:val="00C834D6"/>
    <w:rsid w:val="00C84B37"/>
    <w:rsid w:val="00C85C52"/>
    <w:rsid w:val="00C86F15"/>
    <w:rsid w:val="00C90599"/>
    <w:rsid w:val="00C912FC"/>
    <w:rsid w:val="00C9750A"/>
    <w:rsid w:val="00C97687"/>
    <w:rsid w:val="00CA09E7"/>
    <w:rsid w:val="00CA1B61"/>
    <w:rsid w:val="00CA3E82"/>
    <w:rsid w:val="00CA3FFB"/>
    <w:rsid w:val="00CA7655"/>
    <w:rsid w:val="00CB034F"/>
    <w:rsid w:val="00CB11C8"/>
    <w:rsid w:val="00CB220B"/>
    <w:rsid w:val="00CB2726"/>
    <w:rsid w:val="00CB2AF2"/>
    <w:rsid w:val="00CB673E"/>
    <w:rsid w:val="00CC0440"/>
    <w:rsid w:val="00CD0EE6"/>
    <w:rsid w:val="00CD4125"/>
    <w:rsid w:val="00CD6A7D"/>
    <w:rsid w:val="00CD7832"/>
    <w:rsid w:val="00CE03E3"/>
    <w:rsid w:val="00CE06F3"/>
    <w:rsid w:val="00CE0DE0"/>
    <w:rsid w:val="00CE0F0B"/>
    <w:rsid w:val="00CE13CA"/>
    <w:rsid w:val="00CE246A"/>
    <w:rsid w:val="00CE511B"/>
    <w:rsid w:val="00CE5E12"/>
    <w:rsid w:val="00CE6671"/>
    <w:rsid w:val="00CF4B24"/>
    <w:rsid w:val="00D00745"/>
    <w:rsid w:val="00D0195B"/>
    <w:rsid w:val="00D05378"/>
    <w:rsid w:val="00D12206"/>
    <w:rsid w:val="00D15F43"/>
    <w:rsid w:val="00D24404"/>
    <w:rsid w:val="00D24449"/>
    <w:rsid w:val="00D2482E"/>
    <w:rsid w:val="00D25A22"/>
    <w:rsid w:val="00D31947"/>
    <w:rsid w:val="00D31B1C"/>
    <w:rsid w:val="00D347B6"/>
    <w:rsid w:val="00D3537C"/>
    <w:rsid w:val="00D3545D"/>
    <w:rsid w:val="00D3648B"/>
    <w:rsid w:val="00D37873"/>
    <w:rsid w:val="00D4052B"/>
    <w:rsid w:val="00D45927"/>
    <w:rsid w:val="00D56A4D"/>
    <w:rsid w:val="00D573A7"/>
    <w:rsid w:val="00D605AF"/>
    <w:rsid w:val="00D61340"/>
    <w:rsid w:val="00D63BAF"/>
    <w:rsid w:val="00D642E3"/>
    <w:rsid w:val="00D65547"/>
    <w:rsid w:val="00D70A01"/>
    <w:rsid w:val="00D7323E"/>
    <w:rsid w:val="00D75C7B"/>
    <w:rsid w:val="00D76AA8"/>
    <w:rsid w:val="00D80AFC"/>
    <w:rsid w:val="00D81972"/>
    <w:rsid w:val="00D83450"/>
    <w:rsid w:val="00D83628"/>
    <w:rsid w:val="00D87FDE"/>
    <w:rsid w:val="00D91377"/>
    <w:rsid w:val="00DA6FA3"/>
    <w:rsid w:val="00DA7351"/>
    <w:rsid w:val="00DB21CF"/>
    <w:rsid w:val="00DB3F9F"/>
    <w:rsid w:val="00DB482F"/>
    <w:rsid w:val="00DB5A54"/>
    <w:rsid w:val="00DB5A83"/>
    <w:rsid w:val="00DB635A"/>
    <w:rsid w:val="00DC1BCE"/>
    <w:rsid w:val="00DC2182"/>
    <w:rsid w:val="00DC47CB"/>
    <w:rsid w:val="00DC6D93"/>
    <w:rsid w:val="00DD1E3A"/>
    <w:rsid w:val="00DD2368"/>
    <w:rsid w:val="00DD2F78"/>
    <w:rsid w:val="00DD5E83"/>
    <w:rsid w:val="00DE3E5E"/>
    <w:rsid w:val="00DE5153"/>
    <w:rsid w:val="00DF1230"/>
    <w:rsid w:val="00DF2145"/>
    <w:rsid w:val="00E00AA8"/>
    <w:rsid w:val="00E01107"/>
    <w:rsid w:val="00E06A70"/>
    <w:rsid w:val="00E15F1E"/>
    <w:rsid w:val="00E175D4"/>
    <w:rsid w:val="00E22144"/>
    <w:rsid w:val="00E24F1B"/>
    <w:rsid w:val="00E25674"/>
    <w:rsid w:val="00E27CE8"/>
    <w:rsid w:val="00E33E3C"/>
    <w:rsid w:val="00E37FA2"/>
    <w:rsid w:val="00E44775"/>
    <w:rsid w:val="00E45423"/>
    <w:rsid w:val="00E50677"/>
    <w:rsid w:val="00E51840"/>
    <w:rsid w:val="00E52DE5"/>
    <w:rsid w:val="00E57C16"/>
    <w:rsid w:val="00E60038"/>
    <w:rsid w:val="00E64FEB"/>
    <w:rsid w:val="00E664B9"/>
    <w:rsid w:val="00E66A30"/>
    <w:rsid w:val="00E67799"/>
    <w:rsid w:val="00E70F40"/>
    <w:rsid w:val="00E71163"/>
    <w:rsid w:val="00E71F4B"/>
    <w:rsid w:val="00E72811"/>
    <w:rsid w:val="00E76287"/>
    <w:rsid w:val="00E83B9A"/>
    <w:rsid w:val="00E83EA3"/>
    <w:rsid w:val="00E84C87"/>
    <w:rsid w:val="00E90152"/>
    <w:rsid w:val="00E9661B"/>
    <w:rsid w:val="00E96942"/>
    <w:rsid w:val="00EA0A89"/>
    <w:rsid w:val="00EA0F61"/>
    <w:rsid w:val="00EA0F77"/>
    <w:rsid w:val="00EA19E3"/>
    <w:rsid w:val="00EA4B69"/>
    <w:rsid w:val="00EA7047"/>
    <w:rsid w:val="00EA7115"/>
    <w:rsid w:val="00EB18D5"/>
    <w:rsid w:val="00EB1900"/>
    <w:rsid w:val="00EB3938"/>
    <w:rsid w:val="00EC4737"/>
    <w:rsid w:val="00EC5354"/>
    <w:rsid w:val="00ED02A7"/>
    <w:rsid w:val="00ED03D8"/>
    <w:rsid w:val="00ED301F"/>
    <w:rsid w:val="00ED3EED"/>
    <w:rsid w:val="00EE13BB"/>
    <w:rsid w:val="00EE5131"/>
    <w:rsid w:val="00EF08B5"/>
    <w:rsid w:val="00EF232F"/>
    <w:rsid w:val="00EF73F4"/>
    <w:rsid w:val="00EF7E48"/>
    <w:rsid w:val="00F01559"/>
    <w:rsid w:val="00F073FF"/>
    <w:rsid w:val="00F15F4E"/>
    <w:rsid w:val="00F203DF"/>
    <w:rsid w:val="00F21571"/>
    <w:rsid w:val="00F21A30"/>
    <w:rsid w:val="00F2267A"/>
    <w:rsid w:val="00F24D59"/>
    <w:rsid w:val="00F26614"/>
    <w:rsid w:val="00F26CA0"/>
    <w:rsid w:val="00F27701"/>
    <w:rsid w:val="00F2789F"/>
    <w:rsid w:val="00F311C9"/>
    <w:rsid w:val="00F31614"/>
    <w:rsid w:val="00F31799"/>
    <w:rsid w:val="00F3260D"/>
    <w:rsid w:val="00F32BF1"/>
    <w:rsid w:val="00F3521C"/>
    <w:rsid w:val="00F41032"/>
    <w:rsid w:val="00F4116E"/>
    <w:rsid w:val="00F42FD0"/>
    <w:rsid w:val="00F45EAE"/>
    <w:rsid w:val="00F460BD"/>
    <w:rsid w:val="00F51452"/>
    <w:rsid w:val="00F52A8C"/>
    <w:rsid w:val="00F52F36"/>
    <w:rsid w:val="00F55194"/>
    <w:rsid w:val="00F5758B"/>
    <w:rsid w:val="00F608A4"/>
    <w:rsid w:val="00F6294D"/>
    <w:rsid w:val="00F62C74"/>
    <w:rsid w:val="00F62DD6"/>
    <w:rsid w:val="00F644AA"/>
    <w:rsid w:val="00F656E0"/>
    <w:rsid w:val="00F70482"/>
    <w:rsid w:val="00F7231E"/>
    <w:rsid w:val="00F76CEA"/>
    <w:rsid w:val="00F775B8"/>
    <w:rsid w:val="00F775CC"/>
    <w:rsid w:val="00F77912"/>
    <w:rsid w:val="00F834D5"/>
    <w:rsid w:val="00F835BB"/>
    <w:rsid w:val="00F83EB8"/>
    <w:rsid w:val="00F848DC"/>
    <w:rsid w:val="00F87CFF"/>
    <w:rsid w:val="00F90622"/>
    <w:rsid w:val="00F95C3D"/>
    <w:rsid w:val="00F96870"/>
    <w:rsid w:val="00F96B66"/>
    <w:rsid w:val="00FA0803"/>
    <w:rsid w:val="00FA0C1B"/>
    <w:rsid w:val="00FA156D"/>
    <w:rsid w:val="00FA192B"/>
    <w:rsid w:val="00FA6ED6"/>
    <w:rsid w:val="00FB0242"/>
    <w:rsid w:val="00FB2C5E"/>
    <w:rsid w:val="00FB5653"/>
    <w:rsid w:val="00FC0456"/>
    <w:rsid w:val="00FC2ECC"/>
    <w:rsid w:val="00FC41AD"/>
    <w:rsid w:val="00FC5B11"/>
    <w:rsid w:val="00FC5BC4"/>
    <w:rsid w:val="00FC7D95"/>
    <w:rsid w:val="00FD1F5B"/>
    <w:rsid w:val="00FD2EEC"/>
    <w:rsid w:val="00FD3822"/>
    <w:rsid w:val="00FE011D"/>
    <w:rsid w:val="00FE3BFD"/>
    <w:rsid w:val="00FE4125"/>
    <w:rsid w:val="00FE6B98"/>
    <w:rsid w:val="00FE6C17"/>
    <w:rsid w:val="00FF0538"/>
    <w:rsid w:val="00FF06B9"/>
    <w:rsid w:val="00FF50A2"/>
    <w:rsid w:val="00FF5C45"/>
    <w:rsid w:val="00FF5CC2"/>
    <w:rsid w:val="00FF65E0"/>
    <w:rsid w:val="70F49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E63AD80"/>
  <w15:chartTrackingRefBased/>
  <w15:docId w15:val="{3F40EAAE-96DF-406F-8E54-773141370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731EEC"/>
    <w:pPr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7B2584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b/>
      <w:color w:val="3E3266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72811"/>
    <w:pPr>
      <w:outlineLvl w:val="1"/>
    </w:pPr>
    <w:rPr>
      <w:color w:val="E3682C"/>
      <w:sz w:val="28"/>
      <w:lang w:val="fr-BE"/>
    </w:rPr>
  </w:style>
  <w:style w:type="paragraph" w:styleId="Kop3">
    <w:name w:val="heading 3"/>
    <w:basedOn w:val="Kop2"/>
    <w:next w:val="Standaard"/>
    <w:link w:val="Kop3Char"/>
    <w:uiPriority w:val="9"/>
    <w:unhideWhenUsed/>
    <w:qFormat/>
    <w:rsid w:val="00E72811"/>
    <w:pPr>
      <w:outlineLvl w:val="2"/>
    </w:pPr>
    <w:rPr>
      <w:color w:val="3E3266"/>
      <w:sz w:val="24"/>
    </w:rPr>
  </w:style>
  <w:style w:type="paragraph" w:styleId="Kop4">
    <w:name w:val="heading 4"/>
    <w:basedOn w:val="Kop3"/>
    <w:next w:val="Standaard"/>
    <w:link w:val="Kop4Char"/>
    <w:uiPriority w:val="9"/>
    <w:unhideWhenUsed/>
    <w:qFormat/>
    <w:rsid w:val="00950CF4"/>
    <w:pPr>
      <w:outlineLvl w:val="3"/>
    </w:pPr>
    <w:rPr>
      <w:rFonts w:asciiTheme="minorHAnsi" w:hAnsiTheme="minorHAnsi"/>
      <w:color w:val="E3682C"/>
      <w:lang w:val="en-US"/>
    </w:rPr>
  </w:style>
  <w:style w:type="paragraph" w:styleId="Kop5">
    <w:name w:val="heading 5"/>
    <w:basedOn w:val="Kop4"/>
    <w:next w:val="Standaard"/>
    <w:link w:val="Kop5Char"/>
    <w:uiPriority w:val="9"/>
    <w:unhideWhenUsed/>
    <w:qFormat/>
    <w:rsid w:val="00950CF4"/>
    <w:pPr>
      <w:outlineLvl w:val="4"/>
    </w:pPr>
    <w:rPr>
      <w:color w:val="3E3266"/>
      <w:lang w:val="nl-BE"/>
    </w:rPr>
  </w:style>
  <w:style w:type="paragraph" w:styleId="Kop6">
    <w:name w:val="heading 6"/>
    <w:basedOn w:val="Kop5"/>
    <w:next w:val="Standaard"/>
    <w:link w:val="Kop6Char"/>
    <w:uiPriority w:val="9"/>
    <w:unhideWhenUsed/>
    <w:qFormat/>
    <w:rsid w:val="00950CF4"/>
    <w:pPr>
      <w:outlineLvl w:val="5"/>
    </w:pPr>
    <w:rPr>
      <w:color w:val="E3682C"/>
      <w:sz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B2584"/>
    <w:rPr>
      <w:rFonts w:asciiTheme="majorHAnsi" w:eastAsiaTheme="majorEastAsia" w:hAnsiTheme="majorHAnsi" w:cstheme="majorBidi"/>
      <w:b/>
      <w:color w:val="3E3266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72811"/>
    <w:rPr>
      <w:rFonts w:asciiTheme="majorHAnsi" w:eastAsiaTheme="majorEastAsia" w:hAnsiTheme="majorHAnsi" w:cstheme="majorBidi"/>
      <w:b/>
      <w:color w:val="E3682C"/>
      <w:sz w:val="28"/>
      <w:szCs w:val="32"/>
      <w:lang w:val="fr-BE"/>
    </w:rPr>
  </w:style>
  <w:style w:type="character" w:customStyle="1" w:styleId="Kop3Char">
    <w:name w:val="Kop 3 Char"/>
    <w:basedOn w:val="Standaardalinea-lettertype"/>
    <w:link w:val="Kop3"/>
    <w:uiPriority w:val="9"/>
    <w:rsid w:val="00E72811"/>
    <w:rPr>
      <w:rFonts w:asciiTheme="majorHAnsi" w:eastAsiaTheme="majorEastAsia" w:hAnsiTheme="majorHAnsi" w:cstheme="majorBidi"/>
      <w:b/>
      <w:color w:val="3E3266"/>
      <w:sz w:val="24"/>
      <w:szCs w:val="32"/>
      <w:lang w:val="fr-BE"/>
    </w:rPr>
  </w:style>
  <w:style w:type="paragraph" w:styleId="Titel">
    <w:name w:val="Title"/>
    <w:basedOn w:val="Kop1"/>
    <w:next w:val="Standaard"/>
    <w:link w:val="TitelChar"/>
    <w:uiPriority w:val="10"/>
    <w:qFormat/>
    <w:rsid w:val="001623E0"/>
    <w:pPr>
      <w:spacing w:after="240" w:line="240" w:lineRule="auto"/>
      <w:contextualSpacing/>
    </w:pPr>
    <w:rPr>
      <w:color w:val="E3682C"/>
      <w:spacing w:val="-10"/>
      <w:kern w:val="28"/>
      <w:sz w:val="48"/>
      <w:szCs w:val="56"/>
      <w:lang w:val="fr-BE"/>
    </w:rPr>
  </w:style>
  <w:style w:type="character" w:customStyle="1" w:styleId="TitelChar">
    <w:name w:val="Titel Char"/>
    <w:basedOn w:val="Standaardalinea-lettertype"/>
    <w:link w:val="Titel"/>
    <w:uiPriority w:val="10"/>
    <w:rsid w:val="001623E0"/>
    <w:rPr>
      <w:rFonts w:asciiTheme="majorHAnsi" w:eastAsiaTheme="majorEastAsia" w:hAnsiTheme="majorHAnsi" w:cstheme="majorBidi"/>
      <w:b/>
      <w:color w:val="E3682C"/>
      <w:spacing w:val="-10"/>
      <w:kern w:val="28"/>
      <w:sz w:val="48"/>
      <w:szCs w:val="56"/>
      <w:lang w:val="fr-BE"/>
    </w:rPr>
  </w:style>
  <w:style w:type="paragraph" w:styleId="Lijstalinea">
    <w:name w:val="List Paragraph"/>
    <w:basedOn w:val="Standaard"/>
    <w:uiPriority w:val="34"/>
    <w:qFormat/>
    <w:rsid w:val="006841C1"/>
    <w:pPr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F775B8"/>
    <w:pPr>
      <w:numPr>
        <w:ilvl w:val="1"/>
      </w:numPr>
      <w:spacing w:after="160"/>
      <w:jc w:val="left"/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775B8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Standaardalinea-lettertype"/>
    <w:uiPriority w:val="99"/>
    <w:unhideWhenUsed/>
    <w:rsid w:val="00F775B8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775B8"/>
    <w:rPr>
      <w:color w:val="808080"/>
      <w:shd w:val="clear" w:color="auto" w:fill="E6E6E6"/>
    </w:rPr>
  </w:style>
  <w:style w:type="character" w:customStyle="1" w:styleId="Kop4Char">
    <w:name w:val="Kop 4 Char"/>
    <w:basedOn w:val="Standaardalinea-lettertype"/>
    <w:link w:val="Kop4"/>
    <w:uiPriority w:val="9"/>
    <w:rsid w:val="00950CF4"/>
    <w:rPr>
      <w:rFonts w:eastAsiaTheme="majorEastAsia" w:cstheme="majorBidi"/>
      <w:b/>
      <w:color w:val="E3682C"/>
      <w:sz w:val="24"/>
      <w:szCs w:val="32"/>
      <w:lang w:val="en-US"/>
    </w:rPr>
  </w:style>
  <w:style w:type="character" w:customStyle="1" w:styleId="Kop5Char">
    <w:name w:val="Kop 5 Char"/>
    <w:basedOn w:val="Standaardalinea-lettertype"/>
    <w:link w:val="Kop5"/>
    <w:uiPriority w:val="9"/>
    <w:rsid w:val="00950CF4"/>
    <w:rPr>
      <w:rFonts w:eastAsiaTheme="majorEastAsia" w:cstheme="majorBidi"/>
      <w:b/>
      <w:color w:val="3E3266"/>
      <w:sz w:val="24"/>
      <w:szCs w:val="32"/>
    </w:rPr>
  </w:style>
  <w:style w:type="character" w:customStyle="1" w:styleId="Kop6Char">
    <w:name w:val="Kop 6 Char"/>
    <w:basedOn w:val="Standaardalinea-lettertype"/>
    <w:link w:val="Kop6"/>
    <w:uiPriority w:val="9"/>
    <w:rsid w:val="00950CF4"/>
    <w:rPr>
      <w:rFonts w:eastAsiaTheme="majorEastAsia" w:cstheme="majorBidi"/>
      <w:b/>
      <w:color w:val="E3682C"/>
      <w:szCs w:val="32"/>
    </w:rPr>
  </w:style>
  <w:style w:type="table" w:styleId="Tabelraster">
    <w:name w:val="Table Grid"/>
    <w:basedOn w:val="Standaardtabel"/>
    <w:uiPriority w:val="59"/>
    <w:rsid w:val="00AF1A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uidelijkcitaat">
    <w:name w:val="Intense Quote"/>
    <w:aliases w:val="Tabelhoofding"/>
    <w:basedOn w:val="Standaard"/>
    <w:next w:val="Standaard"/>
    <w:link w:val="DuidelijkcitaatChar"/>
    <w:uiPriority w:val="30"/>
    <w:qFormat/>
    <w:rsid w:val="00070472"/>
    <w:pPr>
      <w:spacing w:after="0" w:line="240" w:lineRule="auto"/>
    </w:pPr>
    <w:rPr>
      <w:b/>
      <w:color w:val="3E3266"/>
    </w:rPr>
  </w:style>
  <w:style w:type="character" w:customStyle="1" w:styleId="DuidelijkcitaatChar">
    <w:name w:val="Duidelijk citaat Char"/>
    <w:aliases w:val="Tabelhoofding Char"/>
    <w:basedOn w:val="Standaardalinea-lettertype"/>
    <w:link w:val="Duidelijkcitaat"/>
    <w:uiPriority w:val="30"/>
    <w:rsid w:val="00070472"/>
    <w:rPr>
      <w:b/>
      <w:color w:val="3E3266"/>
    </w:rPr>
  </w:style>
  <w:style w:type="character" w:styleId="Nadruk">
    <w:name w:val="Emphasis"/>
    <w:basedOn w:val="Standaardalinea-lettertype"/>
    <w:uiPriority w:val="20"/>
    <w:rsid w:val="00CB034F"/>
    <w:rPr>
      <w:i/>
      <w:iCs/>
    </w:rPr>
  </w:style>
  <w:style w:type="character" w:styleId="Intensievebenadrukking">
    <w:name w:val="Intense Emphasis"/>
    <w:basedOn w:val="Standaardalinea-lettertype"/>
    <w:uiPriority w:val="21"/>
    <w:rsid w:val="00CB034F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CB034F"/>
    <w:rPr>
      <w:b/>
      <w:bCs/>
    </w:rPr>
  </w:style>
  <w:style w:type="paragraph" w:styleId="Citaat">
    <w:name w:val="Quote"/>
    <w:basedOn w:val="Standaard"/>
    <w:next w:val="Standaard"/>
    <w:link w:val="CitaatChar"/>
    <w:uiPriority w:val="29"/>
    <w:rsid w:val="00CB034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CB034F"/>
    <w:rPr>
      <w:i/>
      <w:iCs/>
      <w:color w:val="404040" w:themeColor="text1" w:themeTint="BF"/>
    </w:rPr>
  </w:style>
  <w:style w:type="character" w:styleId="Subtieleverwijzing">
    <w:name w:val="Subtle Reference"/>
    <w:basedOn w:val="Standaardalinea-lettertype"/>
    <w:uiPriority w:val="31"/>
    <w:rsid w:val="00CB034F"/>
    <w:rPr>
      <w:smallCaps/>
      <w:color w:val="5A5A5A" w:themeColor="text1" w:themeTint="A5"/>
    </w:rPr>
  </w:style>
  <w:style w:type="character" w:styleId="Intensieveverwijzing">
    <w:name w:val="Intense Reference"/>
    <w:basedOn w:val="Standaardalinea-lettertype"/>
    <w:uiPriority w:val="32"/>
    <w:rsid w:val="00CB034F"/>
    <w:rPr>
      <w:b/>
      <w:bCs/>
      <w:smallCaps/>
      <w:color w:val="5B9BD5" w:themeColor="accent1"/>
      <w:spacing w:val="5"/>
    </w:rPr>
  </w:style>
  <w:style w:type="character" w:styleId="Titelvanboek">
    <w:name w:val="Book Title"/>
    <w:basedOn w:val="Standaardalinea-lettertype"/>
    <w:uiPriority w:val="33"/>
    <w:rsid w:val="00CB034F"/>
    <w:rPr>
      <w:b/>
      <w:bCs/>
      <w:i/>
      <w:iCs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6442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44265"/>
  </w:style>
  <w:style w:type="paragraph" w:styleId="Voettekst">
    <w:name w:val="footer"/>
    <w:basedOn w:val="Standaard"/>
    <w:link w:val="VoettekstChar"/>
    <w:uiPriority w:val="99"/>
    <w:unhideWhenUsed/>
    <w:rsid w:val="006442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44265"/>
  </w:style>
  <w:style w:type="table" w:customStyle="1" w:styleId="Cevora">
    <w:name w:val="Cevora"/>
    <w:basedOn w:val="Standaardtabel"/>
    <w:uiPriority w:val="99"/>
    <w:rsid w:val="00E72811"/>
    <w:pPr>
      <w:spacing w:after="0" w:line="240" w:lineRule="auto"/>
    </w:pPr>
    <w:rPr>
      <w:sz w:val="20"/>
    </w:rPr>
    <w:tblPr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rFonts w:asciiTheme="minorHAnsi" w:hAnsiTheme="minorHAnsi"/>
        <w:b/>
        <w:color w:val="FFFFFF" w:themeColor="background1"/>
        <w:sz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3682C"/>
      </w:tcPr>
    </w:tblStylePr>
  </w:style>
  <w:style w:type="table" w:styleId="Tabelrasterlicht">
    <w:name w:val="Grid Table Light"/>
    <w:basedOn w:val="Standaardtabel"/>
    <w:uiPriority w:val="40"/>
    <w:rsid w:val="00E728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GevolgdeHyperlink">
    <w:name w:val="FollowedHyperlink"/>
    <w:basedOn w:val="Standaardalinea-lettertype"/>
    <w:uiPriority w:val="99"/>
    <w:semiHidden/>
    <w:unhideWhenUsed/>
    <w:rsid w:val="00DB635A"/>
    <w:rPr>
      <w:color w:val="954F72" w:themeColor="followedHyperlink"/>
      <w:u w:val="single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895914"/>
    <w:pPr>
      <w:spacing w:line="240" w:lineRule="auto"/>
      <w:contextualSpacing/>
      <w:outlineLvl w:val="9"/>
    </w:pPr>
    <w:rPr>
      <w:b w:val="0"/>
      <w:color w:val="2E74B5" w:themeColor="accent1" w:themeShade="BF"/>
      <w:lang w:val="en-US"/>
    </w:rPr>
  </w:style>
  <w:style w:type="paragraph" w:customStyle="1" w:styleId="ChapterTitle">
    <w:name w:val="Chapter Title"/>
    <w:basedOn w:val="Standaard"/>
    <w:next w:val="Standaard"/>
    <w:rsid w:val="00895914"/>
    <w:pPr>
      <w:keepNext/>
      <w:keepLines/>
      <w:spacing w:before="140" w:after="0" w:line="240" w:lineRule="auto"/>
      <w:ind w:left="394" w:right="-44"/>
      <w:contextualSpacing/>
      <w:jc w:val="center"/>
    </w:pPr>
    <w:rPr>
      <w:rFonts w:ascii="Frutiger LT 45 Light" w:eastAsia="Times New Roman" w:hAnsi="Frutiger LT 45 Light" w:cs="Times New Roman"/>
      <w:caps/>
      <w:spacing w:val="60"/>
      <w:kern w:val="20"/>
      <w:sz w:val="44"/>
      <w:szCs w:val="20"/>
    </w:rPr>
  </w:style>
  <w:style w:type="paragraph" w:styleId="Geenafstand">
    <w:name w:val="No Spacing"/>
    <w:link w:val="GeenafstandChar"/>
    <w:uiPriority w:val="1"/>
    <w:qFormat/>
    <w:rsid w:val="00895914"/>
    <w:pPr>
      <w:spacing w:after="0" w:line="240" w:lineRule="auto"/>
    </w:pPr>
    <w:rPr>
      <w:rFonts w:ascii="Century Gothic" w:hAnsi="Century Gothic"/>
      <w:sz w:val="20"/>
    </w:rPr>
  </w:style>
  <w:style w:type="paragraph" w:styleId="Inhopg1">
    <w:name w:val="toc 1"/>
    <w:basedOn w:val="Standaard"/>
    <w:next w:val="Standaard"/>
    <w:autoRedefine/>
    <w:uiPriority w:val="39"/>
    <w:unhideWhenUsed/>
    <w:rsid w:val="00895914"/>
    <w:pPr>
      <w:spacing w:before="120" w:after="120"/>
      <w:jc w:val="left"/>
    </w:pPr>
    <w:rPr>
      <w:b/>
      <w:bCs/>
      <w:cap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895914"/>
    <w:pPr>
      <w:spacing w:after="0"/>
      <w:ind w:left="220"/>
      <w:jc w:val="left"/>
    </w:pPr>
    <w:rPr>
      <w:smallCaps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895914"/>
    <w:pPr>
      <w:spacing w:after="0"/>
      <w:ind w:left="440"/>
      <w:jc w:val="left"/>
    </w:pPr>
    <w:rPr>
      <w:i/>
      <w:iCs/>
      <w:sz w:val="20"/>
      <w:szCs w:val="20"/>
    </w:rPr>
  </w:style>
  <w:style w:type="paragraph" w:customStyle="1" w:styleId="section1">
    <w:name w:val="section1"/>
    <w:basedOn w:val="Standaard"/>
    <w:rsid w:val="00895914"/>
    <w:pPr>
      <w:spacing w:before="100" w:beforeAutospacing="1" w:after="100" w:afterAutospacing="1" w:line="240" w:lineRule="auto"/>
      <w:ind w:left="394" w:right="-44"/>
      <w:contextualSpacing/>
    </w:pPr>
    <w:rPr>
      <w:rFonts w:ascii="Times New Roman" w:eastAsia="Calibri" w:hAnsi="Times New Roman" w:cs="Times New Roman"/>
      <w:sz w:val="24"/>
      <w:szCs w:val="24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895914"/>
    <w:rPr>
      <w:rFonts w:ascii="Century Gothic" w:hAnsi="Century Gothic"/>
      <w:sz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95914"/>
    <w:pPr>
      <w:spacing w:after="0" w:line="240" w:lineRule="auto"/>
      <w:contextualSpacing/>
      <w:jc w:val="left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95914"/>
    <w:rPr>
      <w:rFonts w:ascii="Segoe UI" w:hAnsi="Segoe UI" w:cs="Segoe UI"/>
      <w:sz w:val="18"/>
      <w:szCs w:val="18"/>
    </w:rPr>
  </w:style>
  <w:style w:type="table" w:styleId="Lichtearcering-accent6">
    <w:name w:val="Light Shading Accent 6"/>
    <w:basedOn w:val="Standaardtabel"/>
    <w:uiPriority w:val="60"/>
    <w:rsid w:val="00895914"/>
    <w:pPr>
      <w:spacing w:after="0" w:line="240" w:lineRule="auto"/>
    </w:pPr>
    <w:rPr>
      <w:rFonts w:ascii="Calibri" w:eastAsia="Calibri" w:hAnsi="Calibri" w:cs="Times New Roman"/>
      <w:color w:val="538135" w:themeColor="accent6" w:themeShade="BF"/>
      <w:sz w:val="20"/>
      <w:szCs w:val="20"/>
      <w:lang w:eastAsia="nl-B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95914"/>
    <w:rPr>
      <w:color w:val="808080"/>
    </w:rPr>
  </w:style>
  <w:style w:type="paragraph" w:styleId="Inhopg4">
    <w:name w:val="toc 4"/>
    <w:basedOn w:val="Standaard"/>
    <w:next w:val="Standaard"/>
    <w:autoRedefine/>
    <w:uiPriority w:val="39"/>
    <w:unhideWhenUsed/>
    <w:rsid w:val="000821EC"/>
    <w:pPr>
      <w:spacing w:after="0"/>
      <w:ind w:left="660"/>
      <w:jc w:val="left"/>
    </w:pPr>
    <w:rPr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unhideWhenUsed/>
    <w:rsid w:val="000821EC"/>
    <w:pPr>
      <w:spacing w:after="0"/>
      <w:ind w:left="880"/>
      <w:jc w:val="left"/>
    </w:pPr>
    <w:rPr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unhideWhenUsed/>
    <w:rsid w:val="000821EC"/>
    <w:pPr>
      <w:spacing w:after="0"/>
      <w:ind w:left="1100"/>
      <w:jc w:val="left"/>
    </w:pPr>
    <w:rPr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unhideWhenUsed/>
    <w:rsid w:val="000821EC"/>
    <w:pPr>
      <w:spacing w:after="0"/>
      <w:ind w:left="1320"/>
      <w:jc w:val="left"/>
    </w:pPr>
    <w:rPr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unhideWhenUsed/>
    <w:rsid w:val="000821EC"/>
    <w:pPr>
      <w:spacing w:after="0"/>
      <w:ind w:left="1540"/>
      <w:jc w:val="left"/>
    </w:pPr>
    <w:rPr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unhideWhenUsed/>
    <w:rsid w:val="000821EC"/>
    <w:pPr>
      <w:spacing w:after="0"/>
      <w:ind w:left="1760"/>
      <w:jc w:val="left"/>
    </w:pPr>
    <w:rPr>
      <w:sz w:val="18"/>
      <w:szCs w:val="18"/>
    </w:rPr>
  </w:style>
  <w:style w:type="paragraph" w:styleId="Normaalweb">
    <w:name w:val="Normal (Web)"/>
    <w:basedOn w:val="Standaard"/>
    <w:uiPriority w:val="99"/>
    <w:semiHidden/>
    <w:unhideWhenUsed/>
    <w:rsid w:val="0023206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normaltextrun">
    <w:name w:val="normaltextrun"/>
    <w:basedOn w:val="Standaardalinea-lettertype"/>
    <w:rsid w:val="0023206C"/>
  </w:style>
  <w:style w:type="character" w:customStyle="1" w:styleId="eop">
    <w:name w:val="eop"/>
    <w:basedOn w:val="Standaardalinea-lettertype"/>
    <w:rsid w:val="0023206C"/>
  </w:style>
  <w:style w:type="paragraph" w:customStyle="1" w:styleId="paragraph">
    <w:name w:val="paragraph"/>
    <w:basedOn w:val="Standaard"/>
    <w:rsid w:val="00FE412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D80AFC"/>
    <w:pPr>
      <w:spacing w:after="0"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D80AFC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D80A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dpoint.microsoft.com/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16.png"/><Relationship Id="rId47" Type="http://schemas.openxmlformats.org/officeDocument/2006/relationships/hyperlink" Target="https://aad.portal.azure.com" TargetMode="External"/><Relationship Id="rId63" Type="http://schemas.openxmlformats.org/officeDocument/2006/relationships/image" Target="media/image27.png"/><Relationship Id="rId68" Type="http://schemas.openxmlformats.org/officeDocument/2006/relationships/hyperlink" Target="https://endpoint.microsoft.com/" TargetMode="External"/><Relationship Id="rId84" Type="http://schemas.openxmlformats.org/officeDocument/2006/relationships/image" Target="media/image35.png"/><Relationship Id="rId89" Type="http://schemas.openxmlformats.org/officeDocument/2006/relationships/hyperlink" Target="https://endpoint.microsoft.com/" TargetMode="Externa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hyperlink" Target="https://endpoint.microsoft.com/" TargetMode="External"/><Relationship Id="rId37" Type="http://schemas.openxmlformats.org/officeDocument/2006/relationships/image" Target="media/image13.png"/><Relationship Id="rId53" Type="http://schemas.openxmlformats.org/officeDocument/2006/relationships/hyperlink" Target="https://endpoint.microsoft.com/" TargetMode="External"/><Relationship Id="rId58" Type="http://schemas.openxmlformats.org/officeDocument/2006/relationships/hyperlink" Target="https://endpoint.microsoft.com/" TargetMode="External"/><Relationship Id="rId74" Type="http://schemas.openxmlformats.org/officeDocument/2006/relationships/image" Target="media/image31.png"/><Relationship Id="rId79" Type="http://schemas.openxmlformats.org/officeDocument/2006/relationships/hyperlink" Target="https://endpoint.microsoft.com/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37.png"/><Relationship Id="rId95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64" Type="http://schemas.openxmlformats.org/officeDocument/2006/relationships/hyperlink" Target="https://endpoint.microsoft.com/" TargetMode="External"/><Relationship Id="rId69" Type="http://schemas.openxmlformats.org/officeDocument/2006/relationships/hyperlink" Target="https://github.com/Microsoft/Microsoft-Win32-Content-Prep-Tool" TargetMode="External"/><Relationship Id="rId80" Type="http://schemas.openxmlformats.org/officeDocument/2006/relationships/hyperlink" Target="https://endpoint.microsoft.com/" TargetMode="External"/><Relationship Id="rId85" Type="http://schemas.openxmlformats.org/officeDocument/2006/relationships/hyperlink" Target="https://github.com/TuurHousiaux/TrainingIntune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://www.outlook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endpoint.microsoft.com/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20.png"/><Relationship Id="rId59" Type="http://schemas.openxmlformats.org/officeDocument/2006/relationships/hyperlink" Target="https://endpoint.microsoft.com/" TargetMode="External"/><Relationship Id="rId67" Type="http://schemas.openxmlformats.org/officeDocument/2006/relationships/hyperlink" Target="https://endpoint.microsoft.com/" TargetMode="External"/><Relationship Id="rId20" Type="http://schemas.openxmlformats.org/officeDocument/2006/relationships/hyperlink" Target="https://admin.microsoft.com/" TargetMode="External"/><Relationship Id="rId41" Type="http://schemas.openxmlformats.org/officeDocument/2006/relationships/hyperlink" Target="https://security.microsoft.com" TargetMode="External"/><Relationship Id="rId54" Type="http://schemas.openxmlformats.org/officeDocument/2006/relationships/hyperlink" Target="https://endpoint.microsoft.com/" TargetMode="External"/><Relationship Id="rId62" Type="http://schemas.openxmlformats.org/officeDocument/2006/relationships/hyperlink" Target="https://endpoint.microsoft.com/" TargetMode="External"/><Relationship Id="rId70" Type="http://schemas.openxmlformats.org/officeDocument/2006/relationships/image" Target="media/image29.png"/><Relationship Id="rId75" Type="http://schemas.openxmlformats.org/officeDocument/2006/relationships/hyperlink" Target="https://endpoint.microsoft.com/" TargetMode="External"/><Relationship Id="rId83" Type="http://schemas.openxmlformats.org/officeDocument/2006/relationships/hyperlink" Target="https://endpoint.microsoft.com/" TargetMode="External"/><Relationship Id="rId88" Type="http://schemas.openxmlformats.org/officeDocument/2006/relationships/hyperlink" Target="https://portal.office.com" TargetMode="External"/><Relationship Id="rId91" Type="http://schemas.openxmlformats.org/officeDocument/2006/relationships/image" Target="media/image38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mailto:It11306tri@outlook.com" TargetMode="External"/><Relationship Id="rId23" Type="http://schemas.openxmlformats.org/officeDocument/2006/relationships/hyperlink" Target="https://endpoint.microsoft.com/" TargetMode="External"/><Relationship Id="rId28" Type="http://schemas.openxmlformats.org/officeDocument/2006/relationships/hyperlink" Target="https://endpoint.microsoft.com/" TargetMode="External"/><Relationship Id="rId36" Type="http://schemas.openxmlformats.org/officeDocument/2006/relationships/hyperlink" Target="https://aad.portal.azure.com/" TargetMode="External"/><Relationship Id="rId49" Type="http://schemas.openxmlformats.org/officeDocument/2006/relationships/hyperlink" Target="https://endpoint.microsoft.com/" TargetMode="External"/><Relationship Id="rId57" Type="http://schemas.openxmlformats.org/officeDocument/2006/relationships/image" Target="media/image25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hyperlink" Target="https://endpoint.microsoft.com/" TargetMode="External"/><Relationship Id="rId60" Type="http://schemas.openxmlformats.org/officeDocument/2006/relationships/hyperlink" Target="https://endpoint.microsoft.com/" TargetMode="External"/><Relationship Id="rId65" Type="http://schemas.openxmlformats.org/officeDocument/2006/relationships/hyperlink" Target="https://apps.microsoft.com/store" TargetMode="External"/><Relationship Id="rId73" Type="http://schemas.openxmlformats.org/officeDocument/2006/relationships/image" Target="media/image30.png"/><Relationship Id="rId78" Type="http://schemas.openxmlformats.org/officeDocument/2006/relationships/hyperlink" Target="https://endpoint.microsoft.com/" TargetMode="External"/><Relationship Id="rId81" Type="http://schemas.openxmlformats.org/officeDocument/2006/relationships/image" Target="media/image34.png"/><Relationship Id="rId86" Type="http://schemas.openxmlformats.org/officeDocument/2006/relationships/hyperlink" Target="https://endpoint.microsoft.com/" TargetMode="External"/><Relationship Id="rId94" Type="http://schemas.openxmlformats.org/officeDocument/2006/relationships/hyperlink" Target="https://semiadmin.nl/2021/09/02/automating-chocolatey-with-intune/" TargetMode="External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://www.aka.ms/trial" TargetMode="External"/><Relationship Id="rId39" Type="http://schemas.openxmlformats.org/officeDocument/2006/relationships/hyperlink" Target="https://endpoint.microsoft.com/" TargetMode="External"/><Relationship Id="rId34" Type="http://schemas.openxmlformats.org/officeDocument/2006/relationships/hyperlink" Target="https://aad.portal.azure.com/" TargetMode="External"/><Relationship Id="rId50" Type="http://schemas.openxmlformats.org/officeDocument/2006/relationships/hyperlink" Target="https://endpoint.microsoft.com/" TargetMode="External"/><Relationship Id="rId55" Type="http://schemas.openxmlformats.org/officeDocument/2006/relationships/image" Target="media/image23.png"/><Relationship Id="rId76" Type="http://schemas.openxmlformats.org/officeDocument/2006/relationships/image" Target="media/image32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hyperlink" Target="https://Chromeenterprise.google" TargetMode="External"/><Relationship Id="rId92" Type="http://schemas.openxmlformats.org/officeDocument/2006/relationships/hyperlink" Target="http://www.portal.office.com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endpoint.microsoft.com/" TargetMode="External"/><Relationship Id="rId24" Type="http://schemas.openxmlformats.org/officeDocument/2006/relationships/hyperlink" Target="https://endpoint.microsoft.com/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66" Type="http://schemas.openxmlformats.org/officeDocument/2006/relationships/image" Target="media/image28.png"/><Relationship Id="rId87" Type="http://schemas.openxmlformats.org/officeDocument/2006/relationships/image" Target="media/image36.png"/><Relationship Id="rId61" Type="http://schemas.openxmlformats.org/officeDocument/2006/relationships/image" Target="media/image26.png"/><Relationship Id="rId82" Type="http://schemas.openxmlformats.org/officeDocument/2006/relationships/hyperlink" Target="https://endpoint.microsoft.com/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hyperlink" Target="https://endpoint.microsoft.com/" TargetMode="External"/><Relationship Id="rId35" Type="http://schemas.openxmlformats.org/officeDocument/2006/relationships/image" Target="media/image12.png"/><Relationship Id="rId56" Type="http://schemas.openxmlformats.org/officeDocument/2006/relationships/image" Target="media/image24.png"/><Relationship Id="rId77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72" Type="http://schemas.openxmlformats.org/officeDocument/2006/relationships/hyperlink" Target="https://endpoint.microsoft.com/" TargetMode="External"/><Relationship Id="rId93" Type="http://schemas.openxmlformats.org/officeDocument/2006/relationships/image" Target="media/image39.png"/><Relationship Id="rId98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ssra.Elkhanf\Downloads\Cevora-Word-template-empty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B5E63B8A4F44280AEEE4DE2242F07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0BEBAD5-1397-4439-B3EE-35997EB2A47A}"/>
      </w:docPartPr>
      <w:docPartBody>
        <w:p w:rsidR="00AD2683" w:rsidRDefault="00BD3DBC" w:rsidP="00BD3DBC">
          <w:pPr>
            <w:pStyle w:val="3B5E63B8A4F44280AEEE4DE2242F0740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324BA3CE62EE4277ADEF5D8727A3F20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674030D-DEA9-407D-A442-1F4C170E50C2}"/>
      </w:docPartPr>
      <w:docPartBody>
        <w:p w:rsidR="00AD2683" w:rsidRDefault="00BD3DBC" w:rsidP="00BD3DBC">
          <w:pPr>
            <w:pStyle w:val="324BA3CE62EE4277ADEF5D8727A3F20E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45A80E58A9D7458D99AC843A4B24208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E2C84D3-BBE5-4A93-849A-4D86881E82CA}"/>
      </w:docPartPr>
      <w:docPartBody>
        <w:p w:rsidR="007162E6" w:rsidRDefault="005556A5" w:rsidP="005556A5">
          <w:pPr>
            <w:pStyle w:val="45A80E58A9D7458D99AC843A4B24208D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E59FDC00598D4D23B980A57D5145189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452402E-807D-4406-BC22-7B037E787297}"/>
      </w:docPartPr>
      <w:docPartBody>
        <w:p w:rsidR="007162E6" w:rsidRDefault="005556A5" w:rsidP="005556A5">
          <w:pPr>
            <w:pStyle w:val="E59FDC00598D4D23B980A57D51451899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86065B6C2AC64BFC9798375532B9B7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58E50A-5B82-48E8-90DB-85D981E5B2E3}"/>
      </w:docPartPr>
      <w:docPartBody>
        <w:p w:rsidR="00FD5472" w:rsidRDefault="005B7EED" w:rsidP="005B7EED">
          <w:pPr>
            <w:pStyle w:val="86065B6C2AC64BFC9798375532B9B749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FF5DADFE61D843B69BBF71D9485AE7A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18AC7A2-4690-4260-8B51-E68819536D4F}"/>
      </w:docPartPr>
      <w:docPartBody>
        <w:p w:rsidR="001A45C4" w:rsidRDefault="00FD5472" w:rsidP="00FD5472">
          <w:pPr>
            <w:pStyle w:val="FF5DADFE61D843B69BBF71D9485AE7A9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AD0F9AF68AD3494FBA809D1F2A59D53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54F47F4-8C9C-4444-B44E-E18FBD98B0F4}"/>
      </w:docPartPr>
      <w:docPartBody>
        <w:p w:rsidR="001A45C4" w:rsidRDefault="00FD5472" w:rsidP="00FD5472">
          <w:pPr>
            <w:pStyle w:val="AD0F9AF68AD3494FBA809D1F2A59D533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BAE85806C87241A3942693844D3C069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24B5549-841C-473B-BE4D-FD523B827B2F}"/>
      </w:docPartPr>
      <w:docPartBody>
        <w:p w:rsidR="001A45C4" w:rsidRDefault="00FD5472" w:rsidP="00FD5472">
          <w:pPr>
            <w:pStyle w:val="BAE85806C87241A3942693844D3C069A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20AFAC8B8927419984C254211D8B7FB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C6FF790-0756-4192-9062-44760387C21E}"/>
      </w:docPartPr>
      <w:docPartBody>
        <w:p w:rsidR="000812E5" w:rsidRDefault="00F84CCB" w:rsidP="00F84CCB">
          <w:pPr>
            <w:pStyle w:val="20AFAC8B8927419984C254211D8B7FB3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4CABFFA71D104E7D9673556AA0F60CA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31EF117-E70D-4555-820B-26F9E7323603}"/>
      </w:docPartPr>
      <w:docPartBody>
        <w:p w:rsidR="000812E5" w:rsidRDefault="00F84CCB" w:rsidP="00F84CCB">
          <w:pPr>
            <w:pStyle w:val="4CABFFA71D104E7D9673556AA0F60CAE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E90650540B1C4962B99D9C01CD39D2E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2D2723D-DA84-4A7D-9EF5-569263C09D10}"/>
      </w:docPartPr>
      <w:docPartBody>
        <w:p w:rsidR="008B550C" w:rsidRDefault="000812E5" w:rsidP="000812E5">
          <w:pPr>
            <w:pStyle w:val="E90650540B1C4962B99D9C01CD39D2EE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475808232F9E48E382493B90273EE79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76EBE4B-09BC-4150-BFD5-BFDBFA9C6410}"/>
      </w:docPartPr>
      <w:docPartBody>
        <w:p w:rsidR="008B550C" w:rsidRDefault="000812E5" w:rsidP="000812E5">
          <w:pPr>
            <w:pStyle w:val="475808232F9E48E382493B90273EE798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FCA97CF252704476B5FA5F2CF6C3163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6337720-99A4-4CEF-B465-D599DA01A4C0}"/>
      </w:docPartPr>
      <w:docPartBody>
        <w:p w:rsidR="00370692" w:rsidRDefault="00131A09" w:rsidP="00131A09">
          <w:pPr>
            <w:pStyle w:val="FCA97CF252704476B5FA5F2CF6C3163C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7FBD7D560E1442BE98679758F942355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5B27ECD-E681-4A98-9A4B-7401FA40F5D2}"/>
      </w:docPartPr>
      <w:docPartBody>
        <w:p w:rsidR="00370692" w:rsidRDefault="00131A09" w:rsidP="00131A09">
          <w:pPr>
            <w:pStyle w:val="7FBD7D560E1442BE98679758F9423558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E957CC6FA16F42429DFD9BCCDB4C306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55DB67A-9BC1-4F0A-B153-F6DDC7EABA52}"/>
      </w:docPartPr>
      <w:docPartBody>
        <w:p w:rsidR="00370692" w:rsidRDefault="00131A09" w:rsidP="00131A09">
          <w:pPr>
            <w:pStyle w:val="E957CC6FA16F42429DFD9BCCDB4C3069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FD3805F9A82F46E5AC6ECF048ACFA06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FFA0C2A-D4C9-415A-A11B-93EA08A1041D}"/>
      </w:docPartPr>
      <w:docPartBody>
        <w:p w:rsidR="0094307C" w:rsidRDefault="00370692" w:rsidP="00370692">
          <w:pPr>
            <w:pStyle w:val="FD3805F9A82F46E5AC6ECF048ACFA061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525777FDAC12426CAD903A33C74C8AD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0EFE43A-261E-4849-83FE-1A0B165C4745}"/>
      </w:docPartPr>
      <w:docPartBody>
        <w:p w:rsidR="0094307C" w:rsidRDefault="00370692" w:rsidP="00370692">
          <w:pPr>
            <w:pStyle w:val="525777FDAC12426CAD903A33C74C8ADD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FF108384B6044DF8A7828578010A77F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99BF41D-16CF-4C47-95BF-E5D324D4DEA5}"/>
      </w:docPartPr>
      <w:docPartBody>
        <w:p w:rsidR="0094307C" w:rsidRDefault="00370692" w:rsidP="00370692">
          <w:pPr>
            <w:pStyle w:val="FF108384B6044DF8A7828578010A77F3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81A97DF799714DF9904E41E6FB6BBEE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410AD04-B9DB-4D29-8BCE-26B6EEAA475F}"/>
      </w:docPartPr>
      <w:docPartBody>
        <w:p w:rsidR="0094307C" w:rsidRDefault="00370692" w:rsidP="00370692">
          <w:pPr>
            <w:pStyle w:val="81A97DF799714DF9904E41E6FB6BBEEB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541DB1B7ABF44CDBB10059606743470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7C233EB-C476-4E31-9D92-C5556A3D735D}"/>
      </w:docPartPr>
      <w:docPartBody>
        <w:p w:rsidR="0094307C" w:rsidRDefault="00370692" w:rsidP="00370692">
          <w:pPr>
            <w:pStyle w:val="541DB1B7ABF44CDBB10059606743470E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9254DA96BF6748689200F04140EE0EA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1B61BED-F547-42D5-A00F-3623411F9FE5}"/>
      </w:docPartPr>
      <w:docPartBody>
        <w:p w:rsidR="0094307C" w:rsidRDefault="00370692" w:rsidP="00370692">
          <w:pPr>
            <w:pStyle w:val="9254DA96BF6748689200F04140EE0EA5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F5F58E69856D4721BA044EA883D692B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BB11C99-395D-4229-989D-99E1DBE9F211}"/>
      </w:docPartPr>
      <w:docPartBody>
        <w:p w:rsidR="0094307C" w:rsidRDefault="00370692" w:rsidP="00370692">
          <w:pPr>
            <w:pStyle w:val="F5F58E69856D4721BA044EA883D692B7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BC5099A692DC45D9948B61A9E7E278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7CB4F74-8ED5-4CCC-95EB-2BA21C948600}"/>
      </w:docPartPr>
      <w:docPartBody>
        <w:p w:rsidR="004F1AAD" w:rsidRDefault="0094307C" w:rsidP="0094307C">
          <w:pPr>
            <w:pStyle w:val="BC5099A692DC45D9948B61A9E7E2782A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9C07AC9DB578410094880D96D69ECAA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698C900-EA3C-4F58-91F5-2E3CDBC1655E}"/>
      </w:docPartPr>
      <w:docPartBody>
        <w:p w:rsidR="004F1AAD" w:rsidRDefault="0094307C" w:rsidP="0094307C">
          <w:pPr>
            <w:pStyle w:val="9C07AC9DB578410094880D96D69ECAA9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B79D879908A04538A28C313B5F937E3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457C97-7E41-422A-885E-1E50F11CF22B}"/>
      </w:docPartPr>
      <w:docPartBody>
        <w:p w:rsidR="00D2336D" w:rsidRDefault="00070379" w:rsidP="00070379">
          <w:pPr>
            <w:pStyle w:val="B79D879908A04538A28C313B5F937E36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CF5AC0F6190F4AE29EDDC9F09A089CF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D24AA12-B768-43AA-8D69-D9F07F2BEB52}"/>
      </w:docPartPr>
      <w:docPartBody>
        <w:p w:rsidR="00550255" w:rsidRDefault="00D2336D" w:rsidP="00D2336D">
          <w:pPr>
            <w:pStyle w:val="CF5AC0F6190F4AE29EDDC9F09A089CFC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AB3ADAB4D65B43D884220110BA0594E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388ADAE-1A86-4709-B865-578BD3CA8C40}"/>
      </w:docPartPr>
      <w:docPartBody>
        <w:p w:rsidR="00550255" w:rsidRDefault="00D2336D" w:rsidP="00D2336D">
          <w:pPr>
            <w:pStyle w:val="AB3ADAB4D65B43D884220110BA0594EA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BB50EE4CCD584DEF887018AFEF252DB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D5BAA7E-939D-43D3-A6BC-5747A8816213}"/>
      </w:docPartPr>
      <w:docPartBody>
        <w:p w:rsidR="00550255" w:rsidRDefault="00D2336D" w:rsidP="00D2336D">
          <w:pPr>
            <w:pStyle w:val="BB50EE4CCD584DEF887018AFEF252DBE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BB640BFC4706495D9BA703BC42305E0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CDC135E-BB6D-41D5-9029-E3BF04937F5C}"/>
      </w:docPartPr>
      <w:docPartBody>
        <w:p w:rsidR="00550255" w:rsidRDefault="00D2336D" w:rsidP="00D2336D">
          <w:pPr>
            <w:pStyle w:val="BB640BFC4706495D9BA703BC42305E0D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DFD75006A64B41A1968CB786FB4F119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1936363-0B99-4157-B0D5-55C4F0DDF8BE}"/>
      </w:docPartPr>
      <w:docPartBody>
        <w:p w:rsidR="00000000" w:rsidRDefault="00550255" w:rsidP="00550255">
          <w:pPr>
            <w:pStyle w:val="DFD75006A64B41A1968CB786FB4F1190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A09F173E22E24928B3011FE30BB179C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76EA5FC-0AA3-4864-9B0B-18C46666A434}"/>
      </w:docPartPr>
      <w:docPartBody>
        <w:p w:rsidR="00000000" w:rsidRDefault="00550255" w:rsidP="00550255">
          <w:pPr>
            <w:pStyle w:val="A09F173E22E24928B3011FE30BB179CC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  <w:docPart>
      <w:docPartPr>
        <w:name w:val="288D526F0D9E4AF7A89BA31AC5712C7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AF7512A-8D26-4345-B344-1789AE5DD84F}"/>
      </w:docPartPr>
      <w:docPartBody>
        <w:p w:rsidR="00000000" w:rsidRDefault="00550255" w:rsidP="00550255">
          <w:pPr>
            <w:pStyle w:val="288D526F0D9E4AF7A89BA31AC5712C77"/>
          </w:pPr>
          <w:r w:rsidRPr="001A3A25">
            <w:rPr>
              <w:rStyle w:val="Tekstvantijdelijkeaanduiding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T7Co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Quicksand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utiger LT 45 Light">
    <w:altName w:val="Malgun Gothic"/>
    <w:charset w:val="00"/>
    <w:family w:val="roman"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utiger LT Std 45 Light">
    <w:altName w:val="Calibri"/>
    <w:panose1 w:val="020B0402020204020204"/>
    <w:charset w:val="00"/>
    <w:family w:val="swiss"/>
    <w:notTrueType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DBC"/>
    <w:rsid w:val="00000DDA"/>
    <w:rsid w:val="00003977"/>
    <w:rsid w:val="00025DEC"/>
    <w:rsid w:val="00070379"/>
    <w:rsid w:val="000812E5"/>
    <w:rsid w:val="00131A09"/>
    <w:rsid w:val="001A45C4"/>
    <w:rsid w:val="002310F2"/>
    <w:rsid w:val="00281742"/>
    <w:rsid w:val="00332668"/>
    <w:rsid w:val="003407BA"/>
    <w:rsid w:val="00360DC1"/>
    <w:rsid w:val="00370692"/>
    <w:rsid w:val="00391E82"/>
    <w:rsid w:val="003922F9"/>
    <w:rsid w:val="003B10E9"/>
    <w:rsid w:val="003C6D57"/>
    <w:rsid w:val="00496D52"/>
    <w:rsid w:val="004F1AAD"/>
    <w:rsid w:val="00550255"/>
    <w:rsid w:val="005556A5"/>
    <w:rsid w:val="00581DFE"/>
    <w:rsid w:val="005B7EED"/>
    <w:rsid w:val="005F53D3"/>
    <w:rsid w:val="006112AD"/>
    <w:rsid w:val="007162E6"/>
    <w:rsid w:val="00756670"/>
    <w:rsid w:val="007C3AC0"/>
    <w:rsid w:val="0080224A"/>
    <w:rsid w:val="008634B0"/>
    <w:rsid w:val="008B550C"/>
    <w:rsid w:val="0093740D"/>
    <w:rsid w:val="00937F76"/>
    <w:rsid w:val="0094012E"/>
    <w:rsid w:val="0094307C"/>
    <w:rsid w:val="00A431E7"/>
    <w:rsid w:val="00A640D9"/>
    <w:rsid w:val="00AD2683"/>
    <w:rsid w:val="00B927C8"/>
    <w:rsid w:val="00BD3DBC"/>
    <w:rsid w:val="00C54F49"/>
    <w:rsid w:val="00CB5B71"/>
    <w:rsid w:val="00CE0EA0"/>
    <w:rsid w:val="00D07890"/>
    <w:rsid w:val="00D2336D"/>
    <w:rsid w:val="00D53556"/>
    <w:rsid w:val="00D8154F"/>
    <w:rsid w:val="00E57C72"/>
    <w:rsid w:val="00F34ADA"/>
    <w:rsid w:val="00F56D8E"/>
    <w:rsid w:val="00F84CCB"/>
    <w:rsid w:val="00FD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550255"/>
    <w:rPr>
      <w:color w:val="808080"/>
    </w:rPr>
  </w:style>
  <w:style w:type="paragraph" w:customStyle="1" w:styleId="3B5E63B8A4F44280AEEE4DE2242F0740">
    <w:name w:val="3B5E63B8A4F44280AEEE4DE2242F0740"/>
    <w:rsid w:val="00BD3DBC"/>
  </w:style>
  <w:style w:type="paragraph" w:customStyle="1" w:styleId="BC5099A692DC45D9948B61A9E7E2782A">
    <w:name w:val="BC5099A692DC45D9948B61A9E7E2782A"/>
    <w:rsid w:val="0094307C"/>
  </w:style>
  <w:style w:type="paragraph" w:customStyle="1" w:styleId="FF5DADFE61D843B69BBF71D9485AE7A9">
    <w:name w:val="FF5DADFE61D843B69BBF71D9485AE7A9"/>
    <w:rsid w:val="00FD5472"/>
  </w:style>
  <w:style w:type="paragraph" w:customStyle="1" w:styleId="324BA3CE62EE4277ADEF5D8727A3F20E">
    <w:name w:val="324BA3CE62EE4277ADEF5D8727A3F20E"/>
    <w:rsid w:val="00BD3DBC"/>
  </w:style>
  <w:style w:type="paragraph" w:customStyle="1" w:styleId="AD0F9AF68AD3494FBA809D1F2A59D533">
    <w:name w:val="AD0F9AF68AD3494FBA809D1F2A59D533"/>
    <w:rsid w:val="00FD5472"/>
  </w:style>
  <w:style w:type="paragraph" w:customStyle="1" w:styleId="45A80E58A9D7458D99AC843A4B24208D">
    <w:name w:val="45A80E58A9D7458D99AC843A4B24208D"/>
    <w:rsid w:val="005556A5"/>
  </w:style>
  <w:style w:type="paragraph" w:customStyle="1" w:styleId="E59FDC00598D4D23B980A57D51451899">
    <w:name w:val="E59FDC00598D4D23B980A57D51451899"/>
    <w:rsid w:val="005556A5"/>
  </w:style>
  <w:style w:type="paragraph" w:customStyle="1" w:styleId="86065B6C2AC64BFC9798375532B9B749">
    <w:name w:val="86065B6C2AC64BFC9798375532B9B749"/>
    <w:rsid w:val="005B7EED"/>
  </w:style>
  <w:style w:type="paragraph" w:customStyle="1" w:styleId="DFD75006A64B41A1968CB786FB4F1190">
    <w:name w:val="DFD75006A64B41A1968CB786FB4F1190"/>
    <w:rsid w:val="00550255"/>
    <w:rPr>
      <w:lang w:val="en-BE" w:eastAsia="en-BE"/>
    </w:rPr>
  </w:style>
  <w:style w:type="paragraph" w:customStyle="1" w:styleId="A09F173E22E24928B3011FE30BB179CC">
    <w:name w:val="A09F173E22E24928B3011FE30BB179CC"/>
    <w:rsid w:val="00550255"/>
    <w:rPr>
      <w:lang w:val="en-BE" w:eastAsia="en-BE"/>
    </w:rPr>
  </w:style>
  <w:style w:type="paragraph" w:customStyle="1" w:styleId="BAE85806C87241A3942693844D3C069A">
    <w:name w:val="BAE85806C87241A3942693844D3C069A"/>
    <w:rsid w:val="00FD5472"/>
  </w:style>
  <w:style w:type="paragraph" w:customStyle="1" w:styleId="9C07AC9DB578410094880D96D69ECAA9">
    <w:name w:val="9C07AC9DB578410094880D96D69ECAA9"/>
    <w:rsid w:val="0094307C"/>
  </w:style>
  <w:style w:type="paragraph" w:customStyle="1" w:styleId="20AFAC8B8927419984C254211D8B7FB3">
    <w:name w:val="20AFAC8B8927419984C254211D8B7FB3"/>
    <w:rsid w:val="00F84CCB"/>
  </w:style>
  <w:style w:type="paragraph" w:customStyle="1" w:styleId="4CABFFA71D104E7D9673556AA0F60CAE">
    <w:name w:val="4CABFFA71D104E7D9673556AA0F60CAE"/>
    <w:rsid w:val="00F84CCB"/>
  </w:style>
  <w:style w:type="paragraph" w:customStyle="1" w:styleId="E90650540B1C4962B99D9C01CD39D2EE">
    <w:name w:val="E90650540B1C4962B99D9C01CD39D2EE"/>
    <w:rsid w:val="000812E5"/>
  </w:style>
  <w:style w:type="paragraph" w:customStyle="1" w:styleId="475808232F9E48E382493B90273EE798">
    <w:name w:val="475808232F9E48E382493B90273EE798"/>
    <w:rsid w:val="000812E5"/>
  </w:style>
  <w:style w:type="paragraph" w:customStyle="1" w:styleId="FCA97CF252704476B5FA5F2CF6C3163C">
    <w:name w:val="FCA97CF252704476B5FA5F2CF6C3163C"/>
    <w:rsid w:val="00131A09"/>
  </w:style>
  <w:style w:type="paragraph" w:customStyle="1" w:styleId="7FBD7D560E1442BE98679758F9423558">
    <w:name w:val="7FBD7D560E1442BE98679758F9423558"/>
    <w:rsid w:val="00131A09"/>
  </w:style>
  <w:style w:type="paragraph" w:customStyle="1" w:styleId="E957CC6FA16F42429DFD9BCCDB4C3069">
    <w:name w:val="E957CC6FA16F42429DFD9BCCDB4C3069"/>
    <w:rsid w:val="00131A09"/>
  </w:style>
  <w:style w:type="paragraph" w:customStyle="1" w:styleId="FD3805F9A82F46E5AC6ECF048ACFA061">
    <w:name w:val="FD3805F9A82F46E5AC6ECF048ACFA061"/>
    <w:rsid w:val="00370692"/>
  </w:style>
  <w:style w:type="paragraph" w:customStyle="1" w:styleId="525777FDAC12426CAD903A33C74C8ADD">
    <w:name w:val="525777FDAC12426CAD903A33C74C8ADD"/>
    <w:rsid w:val="00370692"/>
  </w:style>
  <w:style w:type="paragraph" w:customStyle="1" w:styleId="FF108384B6044DF8A7828578010A77F3">
    <w:name w:val="FF108384B6044DF8A7828578010A77F3"/>
    <w:rsid w:val="00370692"/>
  </w:style>
  <w:style w:type="paragraph" w:customStyle="1" w:styleId="81A97DF799714DF9904E41E6FB6BBEEB">
    <w:name w:val="81A97DF799714DF9904E41E6FB6BBEEB"/>
    <w:rsid w:val="00370692"/>
  </w:style>
  <w:style w:type="paragraph" w:customStyle="1" w:styleId="541DB1B7ABF44CDBB10059606743470E">
    <w:name w:val="541DB1B7ABF44CDBB10059606743470E"/>
    <w:rsid w:val="00370692"/>
  </w:style>
  <w:style w:type="paragraph" w:customStyle="1" w:styleId="9254DA96BF6748689200F04140EE0EA5">
    <w:name w:val="9254DA96BF6748689200F04140EE0EA5"/>
    <w:rsid w:val="00370692"/>
  </w:style>
  <w:style w:type="paragraph" w:customStyle="1" w:styleId="F5F58E69856D4721BA044EA883D692B7">
    <w:name w:val="F5F58E69856D4721BA044EA883D692B7"/>
    <w:rsid w:val="00370692"/>
  </w:style>
  <w:style w:type="paragraph" w:customStyle="1" w:styleId="B79D879908A04538A28C313B5F937E36">
    <w:name w:val="B79D879908A04538A28C313B5F937E36"/>
    <w:rsid w:val="00070379"/>
    <w:rPr>
      <w:lang w:val="en-BE" w:eastAsia="en-BE"/>
    </w:rPr>
  </w:style>
  <w:style w:type="paragraph" w:customStyle="1" w:styleId="CF5AC0F6190F4AE29EDDC9F09A089CFC">
    <w:name w:val="CF5AC0F6190F4AE29EDDC9F09A089CFC"/>
    <w:rsid w:val="00D2336D"/>
    <w:rPr>
      <w:lang w:val="en-BE" w:eastAsia="en-BE"/>
    </w:rPr>
  </w:style>
  <w:style w:type="paragraph" w:customStyle="1" w:styleId="AB3ADAB4D65B43D884220110BA0594EA">
    <w:name w:val="AB3ADAB4D65B43D884220110BA0594EA"/>
    <w:rsid w:val="00D2336D"/>
    <w:rPr>
      <w:lang w:val="en-BE" w:eastAsia="en-BE"/>
    </w:rPr>
  </w:style>
  <w:style w:type="paragraph" w:customStyle="1" w:styleId="BB50EE4CCD584DEF887018AFEF252DBE">
    <w:name w:val="BB50EE4CCD584DEF887018AFEF252DBE"/>
    <w:rsid w:val="00D2336D"/>
    <w:rPr>
      <w:lang w:val="en-BE" w:eastAsia="en-BE"/>
    </w:rPr>
  </w:style>
  <w:style w:type="paragraph" w:customStyle="1" w:styleId="BB640BFC4706495D9BA703BC42305E0D">
    <w:name w:val="BB640BFC4706495D9BA703BC42305E0D"/>
    <w:rsid w:val="00D2336D"/>
    <w:rPr>
      <w:lang w:val="en-BE" w:eastAsia="en-BE"/>
    </w:rPr>
  </w:style>
  <w:style w:type="paragraph" w:customStyle="1" w:styleId="288D526F0D9E4AF7A89BA31AC5712C77">
    <w:name w:val="288D526F0D9E4AF7A89BA31AC5712C77"/>
    <w:rsid w:val="00550255"/>
    <w:rPr>
      <w:lang w:val="en-BE" w:eastAsia="en-B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evor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Quicksand"/>
        <a:ea typeface=""/>
        <a:cs typeface=""/>
      </a:majorFont>
      <a:minorFont>
        <a:latin typeface="Roboto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CBEB1ADD5F564F9E79BC602381B181" ma:contentTypeVersion="16" ma:contentTypeDescription="Een nieuw document maken." ma:contentTypeScope="" ma:versionID="f0a87e5b3a3d134bee6b0a60b0270da4">
  <xsd:schema xmlns:xsd="http://www.w3.org/2001/XMLSchema" xmlns:xs="http://www.w3.org/2001/XMLSchema" xmlns:p="http://schemas.microsoft.com/office/2006/metadata/properties" xmlns:ns2="eb6d1ed8-16be-4538-9351-407f14b4e7c6" xmlns:ns3="17a5c4df-283a-4e8d-912f-b52a54408cde" targetNamespace="http://schemas.microsoft.com/office/2006/metadata/properties" ma:root="true" ma:fieldsID="f5341a47ecbadf6411383a6ca9fbaa13" ns2:_="" ns3:_="">
    <xsd:import namespace="eb6d1ed8-16be-4538-9351-407f14b4e7c6"/>
    <xsd:import namespace="17a5c4df-283a-4e8d-912f-b52a54408c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6d1ed8-16be-4538-9351-407f14b4e7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Afbeeldingtags" ma:readOnly="false" ma:fieldId="{5cf76f15-5ced-4ddc-b409-7134ff3c332f}" ma:taxonomyMulti="true" ma:sspId="35757bae-79db-433c-8cd7-611da0434c5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5c4df-283a-4e8d-912f-b52a54408cde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fe962128-234b-4fcf-ba4c-67316d9feaa6}" ma:internalName="TaxCatchAll" ma:showField="CatchAllData" ma:web="17a5c4df-283a-4e8d-912f-b52a54408c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7a5c4df-283a-4e8d-912f-b52a54408cde" xsi:nil="true"/>
    <lcf76f155ced4ddcb4097134ff3c332f xmlns="eb6d1ed8-16be-4538-9351-407f14b4e7c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AB4F5B5-7456-46B1-8734-45789B6A3F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6d1ed8-16be-4538-9351-407f14b4e7c6"/>
    <ds:schemaRef ds:uri="17a5c4df-283a-4e8d-912f-b52a54408c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64ED1A-7E7A-4912-B06B-296B5AA5AE7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CD9A5D5-841E-486C-B306-9C2F9917D7E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D6AF0E-4E7F-4F54-9C47-A9B71583F4D0}">
  <ds:schemaRefs>
    <ds:schemaRef ds:uri="http://schemas.microsoft.com/office/2006/metadata/properties"/>
    <ds:schemaRef ds:uri="http://schemas.microsoft.com/office/infopath/2007/PartnerControls"/>
    <ds:schemaRef ds:uri="17a5c4df-283a-4e8d-912f-b52a54408cde"/>
    <ds:schemaRef ds:uri="eb6d1ed8-16be-4538-9351-407f14b4e7c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Cevora-Word-template-empty (2).dotx</Template>
  <TotalTime>709</TotalTime>
  <Pages>54</Pages>
  <Words>5695</Words>
  <Characters>32463</Characters>
  <Application>Microsoft Office Word</Application>
  <DocSecurity>0</DocSecurity>
  <Lines>270</Lines>
  <Paragraphs>76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Youssra Elkhanf;t.housiaux@it1.be</dc:creator>
  <cp:keywords/>
  <dc:description/>
  <cp:lastModifiedBy>Tuur Housiaux | IT1</cp:lastModifiedBy>
  <cp:revision>613</cp:revision>
  <cp:lastPrinted>2022-05-20T06:33:00Z</cp:lastPrinted>
  <dcterms:created xsi:type="dcterms:W3CDTF">2021-12-05T18:01:00Z</dcterms:created>
  <dcterms:modified xsi:type="dcterms:W3CDTF">2022-09-12T19:17:00Z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0x01010026CBEB1ADD5F564F9E79BC602381B181</vt:lpwstr>
  </property>
  <property fmtid="{D5CDD505-2E9C-101B-9397-08002B2CF9AE}" pid="3" name="MediaServiceImageTags">
    <vt:lpwstr/>
  </property>
</Properties>
</file>